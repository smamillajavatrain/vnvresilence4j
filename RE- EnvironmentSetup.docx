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297409" w14:textId="6DB4B99D" w:rsidR="007C2274" w:rsidRDefault="00784135">
      <w:pPr>
        <w:pStyle w:val="Title"/>
        <w:spacing w:before="0" w:after="0"/>
        <w:ind w:left="0"/>
        <w:rPr>
          <w:noProof/>
        </w:rPr>
      </w:pPr>
      <w:r w:rsidRPr="00784135">
        <w:rPr>
          <w:noProof/>
        </w:rPr>
        <w:drawing>
          <wp:inline distT="0" distB="0" distL="0" distR="0" wp14:anchorId="7FCF992E" wp14:editId="292A3C1A">
            <wp:extent cx="2024302" cy="809721"/>
            <wp:effectExtent l="0" t="0" r="0" b="0"/>
            <wp:docPr id="7" name="Picture 6">
              <a:extLst xmlns:a="http://schemas.openxmlformats.org/drawingml/2006/main">
                <a:ext uri="{FF2B5EF4-FFF2-40B4-BE49-F238E27FC236}">
                  <a16:creationId xmlns:a16="http://schemas.microsoft.com/office/drawing/2014/main" id="{CED6B2A7-60E2-19D7-DC30-F7ED73DC9E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ED6B2A7-60E2-19D7-DC30-F7ED73DC9E4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4302" cy="809721"/>
                    </a:xfrm>
                    <a:prstGeom prst="rect">
                      <a:avLst/>
                    </a:prstGeom>
                  </pic:spPr>
                </pic:pic>
              </a:graphicData>
            </a:graphic>
          </wp:inline>
        </w:drawing>
      </w:r>
      <w:r w:rsidRPr="00784135">
        <w:rPr>
          <w:b w:val="0"/>
          <w:noProof/>
          <w:sz w:val="20"/>
        </w:rPr>
        <w:t xml:space="preserve"> </w:t>
      </w:r>
      <w:r>
        <w:rPr>
          <w:noProof/>
        </w:rPr>
        <w:drawing>
          <wp:inline distT="0" distB="0" distL="0" distR="0" wp14:anchorId="12952304" wp14:editId="4941B98A">
            <wp:extent cx="2023745" cy="810895"/>
            <wp:effectExtent l="0" t="0" r="0" b="0"/>
            <wp:docPr id="211278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3745" cy="810895"/>
                    </a:xfrm>
                    <a:prstGeom prst="rect">
                      <a:avLst/>
                    </a:prstGeom>
                    <a:noFill/>
                  </pic:spPr>
                </pic:pic>
              </a:graphicData>
            </a:graphic>
          </wp:inline>
        </w:drawing>
      </w:r>
    </w:p>
    <w:p w14:paraId="6055633F" w14:textId="77777777" w:rsidR="007C2274" w:rsidRDefault="007C2274"/>
    <w:p w14:paraId="46CD60E5" w14:textId="77777777" w:rsidR="007C2274" w:rsidRDefault="007C2274">
      <w:pPr>
        <w:pStyle w:val="Header"/>
        <w:tabs>
          <w:tab w:val="clear" w:pos="4320"/>
          <w:tab w:val="clear" w:pos="8640"/>
        </w:tabs>
      </w:pPr>
    </w:p>
    <w:p w14:paraId="500B1871" w14:textId="77777777" w:rsidR="007C2274" w:rsidRDefault="007C2274">
      <w:pPr>
        <w:pStyle w:val="Title"/>
        <w:spacing w:before="0" w:after="0"/>
        <w:jc w:val="right"/>
        <w:rPr>
          <w:rFonts w:ascii="Calibri" w:hAnsi="Calibri"/>
        </w:rPr>
      </w:pPr>
    </w:p>
    <w:p w14:paraId="54B58C6E" w14:textId="77777777" w:rsidR="007C2274" w:rsidRDefault="007C2274">
      <w:pPr>
        <w:pStyle w:val="Title"/>
        <w:spacing w:before="0" w:after="0"/>
        <w:jc w:val="right"/>
        <w:rPr>
          <w:rFonts w:ascii="Calibri" w:hAnsi="Calibri"/>
        </w:rPr>
      </w:pPr>
    </w:p>
    <w:p w14:paraId="53D92895" w14:textId="77777777" w:rsidR="007C2274" w:rsidRDefault="007C2274">
      <w:pPr>
        <w:pStyle w:val="Title"/>
        <w:spacing w:before="0" w:after="0"/>
        <w:jc w:val="right"/>
        <w:rPr>
          <w:rFonts w:ascii="Calibri" w:hAnsi="Calibri"/>
        </w:rPr>
      </w:pPr>
    </w:p>
    <w:p w14:paraId="4CF6C70D" w14:textId="77777777" w:rsidR="007C2274" w:rsidRDefault="007C2274"/>
    <w:p w14:paraId="323F1F48" w14:textId="77777777" w:rsidR="007C2274" w:rsidRDefault="007C2274"/>
    <w:p w14:paraId="3A9FD3AA" w14:textId="77777777" w:rsidR="007C2274" w:rsidRDefault="007C2274"/>
    <w:p w14:paraId="2087F7AD" w14:textId="77777777" w:rsidR="007C2274" w:rsidRDefault="007C2274"/>
    <w:p w14:paraId="1B35764D" w14:textId="77777777" w:rsidR="007C2274" w:rsidRDefault="007C2274"/>
    <w:p w14:paraId="6D082244" w14:textId="77777777" w:rsidR="007C2274" w:rsidRDefault="007C2274"/>
    <w:p w14:paraId="6C1770AE" w14:textId="77777777" w:rsidR="007C2274" w:rsidRDefault="007C2274"/>
    <w:p w14:paraId="2053D4ED" w14:textId="72BE6E87" w:rsidR="00780F03" w:rsidRPr="00780F03" w:rsidRDefault="00BB17E1" w:rsidP="008E1C93">
      <w:pPr>
        <w:pStyle w:val="Title"/>
        <w:jc w:val="left"/>
      </w:pPr>
      <w:r>
        <w:t xml:space="preserve">Java </w:t>
      </w:r>
      <w:r w:rsidR="008E1C93">
        <w:t xml:space="preserve">8 Stream </w:t>
      </w:r>
      <w:r>
        <w:t>Interview Pr</w:t>
      </w:r>
      <w:r w:rsidR="008E1C93">
        <w:t>ograms</w:t>
      </w:r>
    </w:p>
    <w:p w14:paraId="4B1C550C" w14:textId="77777777" w:rsidR="007C2274" w:rsidRDefault="007C2274">
      <w:pPr>
        <w:pStyle w:val="Title"/>
        <w:spacing w:before="0" w:after="0"/>
        <w:rPr>
          <w:rFonts w:ascii="Calibri" w:hAnsi="Calibri"/>
          <w:sz w:val="28"/>
        </w:rPr>
      </w:pPr>
      <w:r>
        <w:rPr>
          <w:rFonts w:ascii="Calibri" w:hAnsi="Calibri"/>
          <w:sz w:val="28"/>
        </w:rPr>
        <w:t xml:space="preserve"> </w:t>
      </w:r>
    </w:p>
    <w:p w14:paraId="18F79C1B" w14:textId="77777777" w:rsidR="007C2274" w:rsidRPr="007D3373" w:rsidRDefault="007C2274">
      <w:pPr>
        <w:pStyle w:val="Title"/>
        <w:spacing w:before="0" w:after="0"/>
        <w:jc w:val="right"/>
        <w:rPr>
          <w:rFonts w:ascii="Calibri" w:hAnsi="Calibri"/>
          <w:color w:val="000000"/>
          <w:sz w:val="28"/>
        </w:rPr>
      </w:pPr>
      <w:r w:rsidRPr="007D3373">
        <w:rPr>
          <w:rFonts w:ascii="Calibri" w:hAnsi="Calibri"/>
          <w:color w:val="000000"/>
          <w:sz w:val="28"/>
        </w:rPr>
        <w:t xml:space="preserve">Version </w:t>
      </w:r>
      <w:r w:rsidR="00CE334D">
        <w:rPr>
          <w:rFonts w:ascii="Calibri" w:hAnsi="Calibri"/>
          <w:color w:val="000000"/>
          <w:sz w:val="28"/>
        </w:rPr>
        <w:t>0.1</w:t>
      </w:r>
    </w:p>
    <w:p w14:paraId="6E2C7D1D" w14:textId="77777777" w:rsidR="007C2274" w:rsidRPr="00EF7C62" w:rsidRDefault="007C2274">
      <w:pPr>
        <w:spacing w:before="0" w:after="0"/>
        <w:rPr>
          <w:rFonts w:ascii="Calibri" w:hAnsi="Calibri"/>
          <w:sz w:val="2"/>
          <w:szCs w:val="2"/>
        </w:rPr>
      </w:pPr>
      <w:r>
        <w:rPr>
          <w:rStyle w:val="Heading3Body"/>
          <w:rFonts w:cs="Arial"/>
        </w:rPr>
        <w:br w:type="page"/>
      </w:r>
    </w:p>
    <w:p w14:paraId="3BC8C26A" w14:textId="77777777" w:rsidR="007C2274" w:rsidRPr="00455840" w:rsidRDefault="007C2274" w:rsidP="00455840">
      <w:pPr>
        <w:ind w:left="0"/>
        <w:rPr>
          <w:b/>
        </w:rPr>
      </w:pPr>
      <w:r w:rsidRPr="00455840">
        <w:rPr>
          <w:b/>
        </w:rPr>
        <w:lastRenderedPageBreak/>
        <w:t>Document Overview</w:t>
      </w:r>
    </w:p>
    <w:p w14:paraId="1FD7202C" w14:textId="07CBDEE8" w:rsidR="007C2274" w:rsidRDefault="005E3F97" w:rsidP="000A199C">
      <w:pPr>
        <w:spacing w:line="276" w:lineRule="auto"/>
        <w:ind w:left="0"/>
        <w:jc w:val="both"/>
      </w:pPr>
      <w:r>
        <w:rPr>
          <w:color w:val="000000"/>
        </w:rPr>
        <w:t>This document is intended to</w:t>
      </w:r>
      <w:r w:rsidR="00EB56EA" w:rsidRPr="00455E23">
        <w:rPr>
          <w:color w:val="000000"/>
        </w:rPr>
        <w:t xml:space="preserve"> specify the </w:t>
      </w:r>
      <w:r w:rsidR="004F19B4">
        <w:rPr>
          <w:color w:val="000000"/>
        </w:rPr>
        <w:t>interview</w:t>
      </w:r>
      <w:r w:rsidR="00EB56EA" w:rsidRPr="00455E23">
        <w:rPr>
          <w:color w:val="000000"/>
        </w:rPr>
        <w:t xml:space="preserve"> processes and </w:t>
      </w:r>
      <w:r w:rsidR="004F19B4">
        <w:rPr>
          <w:color w:val="000000"/>
        </w:rPr>
        <w:t>actual</w:t>
      </w:r>
      <w:r w:rsidR="00EB56EA" w:rsidRPr="00455E23">
        <w:rPr>
          <w:color w:val="000000"/>
        </w:rPr>
        <w:t xml:space="preserve"> </w:t>
      </w:r>
      <w:r w:rsidR="004F19B4">
        <w:rPr>
          <w:color w:val="000000"/>
        </w:rPr>
        <w:t>scenarios</w:t>
      </w:r>
      <w:r w:rsidR="00EB56EA" w:rsidRPr="00455E23">
        <w:rPr>
          <w:color w:val="000000"/>
        </w:rPr>
        <w:t xml:space="preserve"> </w:t>
      </w:r>
      <w:r w:rsidR="004F19B4">
        <w:rPr>
          <w:color w:val="000000"/>
        </w:rPr>
        <w:t>asked at the time of interview</w:t>
      </w:r>
      <w:r w:rsidR="00A225B6">
        <w:rPr>
          <w:color w:val="000000"/>
        </w:rPr>
        <w:t>.</w:t>
      </w:r>
    </w:p>
    <w:p w14:paraId="00EA7E1F" w14:textId="77777777" w:rsidR="00EF7C62" w:rsidRPr="00455840" w:rsidRDefault="00EF7C62" w:rsidP="00A225B6">
      <w:pPr>
        <w:ind w:left="0"/>
        <w:rPr>
          <w:b/>
        </w:rPr>
      </w:pPr>
      <w:r w:rsidRPr="00455840">
        <w:rPr>
          <w:b/>
        </w:rPr>
        <w:t>Purpose</w:t>
      </w:r>
    </w:p>
    <w:p w14:paraId="3EF51752" w14:textId="7F59E6AB" w:rsidR="00EF7C62" w:rsidRPr="007D3373" w:rsidRDefault="00EF7C62" w:rsidP="00A225B6">
      <w:pPr>
        <w:spacing w:line="276" w:lineRule="auto"/>
        <w:ind w:left="0"/>
        <w:jc w:val="both"/>
        <w:rPr>
          <w:color w:val="000000"/>
        </w:rPr>
      </w:pPr>
      <w:r w:rsidRPr="007D3373">
        <w:rPr>
          <w:color w:val="000000"/>
        </w:rPr>
        <w:t xml:space="preserve">The purpose of this document is </w:t>
      </w:r>
      <w:r w:rsidR="00930F14">
        <w:rPr>
          <w:color w:val="000000"/>
        </w:rPr>
        <w:t>to describe</w:t>
      </w:r>
      <w:r w:rsidR="00930F14" w:rsidRPr="00455E23">
        <w:rPr>
          <w:color w:val="000000"/>
        </w:rPr>
        <w:t xml:space="preserve"> </w:t>
      </w:r>
      <w:r w:rsidR="00930F14" w:rsidRPr="00930F14">
        <w:rPr>
          <w:color w:val="000000"/>
          <w:u w:val="single"/>
        </w:rPr>
        <w:t>what</w:t>
      </w:r>
      <w:r w:rsidR="00930F14" w:rsidRPr="00930F14">
        <w:rPr>
          <w:color w:val="000000"/>
        </w:rPr>
        <w:t xml:space="preserve"> </w:t>
      </w:r>
      <w:r w:rsidR="00930F14" w:rsidRPr="00455E23">
        <w:rPr>
          <w:color w:val="000000"/>
        </w:rPr>
        <w:t xml:space="preserve">needs to </w:t>
      </w:r>
      <w:r w:rsidR="004F19B4">
        <w:rPr>
          <w:color w:val="000000"/>
        </w:rPr>
        <w:t>learn the concepts will describe and learn prepare for java interview</w:t>
      </w:r>
      <w:r w:rsidR="00A225B6">
        <w:rPr>
          <w:color w:val="000000"/>
        </w:rPr>
        <w:t>.</w:t>
      </w:r>
    </w:p>
    <w:p w14:paraId="36C3508F" w14:textId="77777777" w:rsidR="00EF7C62" w:rsidRPr="00455840" w:rsidRDefault="00EF7C62" w:rsidP="00A225B6">
      <w:pPr>
        <w:ind w:left="0"/>
        <w:rPr>
          <w:b/>
        </w:rPr>
      </w:pPr>
      <w:bookmarkStart w:id="0" w:name="_Toc217115492"/>
      <w:bookmarkStart w:id="1" w:name="_Toc217434094"/>
      <w:r w:rsidRPr="00455840">
        <w:rPr>
          <w:b/>
        </w:rPr>
        <w:t>Scope</w:t>
      </w:r>
      <w:bookmarkEnd w:id="0"/>
      <w:bookmarkEnd w:id="1"/>
    </w:p>
    <w:p w14:paraId="7DF6456D" w14:textId="4281B89C" w:rsidR="00EF7C62" w:rsidRDefault="00EF7C62" w:rsidP="00A225B6">
      <w:pPr>
        <w:spacing w:line="276" w:lineRule="auto"/>
        <w:ind w:left="0"/>
        <w:jc w:val="both"/>
        <w:rPr>
          <w:color w:val="000000"/>
        </w:rPr>
      </w:pPr>
      <w:r w:rsidRPr="007D3373">
        <w:rPr>
          <w:color w:val="000000"/>
        </w:rPr>
        <w:t xml:space="preserve">The information contained in this document provides </w:t>
      </w:r>
      <w:r w:rsidR="00930F14">
        <w:rPr>
          <w:color w:val="000000"/>
        </w:rPr>
        <w:t xml:space="preserve">the detailed functional analysis for </w:t>
      </w:r>
      <w:r w:rsidRPr="007D3373">
        <w:rPr>
          <w:color w:val="000000"/>
        </w:rPr>
        <w:t xml:space="preserve">the </w:t>
      </w:r>
      <w:r w:rsidR="0013583B">
        <w:rPr>
          <w:color w:val="000000"/>
        </w:rPr>
        <w:t>interview process.</w:t>
      </w:r>
    </w:p>
    <w:p w14:paraId="03624558" w14:textId="77777777" w:rsidR="008640B3" w:rsidRDefault="008640B3" w:rsidP="00A225B6">
      <w:pPr>
        <w:ind w:left="0"/>
        <w:rPr>
          <w:b/>
          <w:color w:val="0070C0"/>
        </w:rPr>
      </w:pPr>
    </w:p>
    <w:p w14:paraId="6C0AE0D0" w14:textId="77777777" w:rsidR="008640B3" w:rsidRPr="00752D08" w:rsidRDefault="00752D08" w:rsidP="00752D08">
      <w:pPr>
        <w:ind w:left="0"/>
      </w:pPr>
      <w:r w:rsidRPr="00752D08">
        <w:rPr>
          <w:b/>
        </w:rPr>
        <w:t>Version Log</w:t>
      </w:r>
    </w:p>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44"/>
        <w:gridCol w:w="990"/>
        <w:gridCol w:w="5850"/>
      </w:tblGrid>
      <w:tr w:rsidR="008640B3" w:rsidRPr="005D299A" w14:paraId="5C20CAE4" w14:textId="77777777" w:rsidTr="00AE18F3">
        <w:trPr>
          <w:tblHeader/>
        </w:trPr>
        <w:tc>
          <w:tcPr>
            <w:tcW w:w="1274" w:type="dxa"/>
            <w:shd w:val="clear" w:color="auto" w:fill="4F81BD" w:themeFill="accent1"/>
          </w:tcPr>
          <w:p w14:paraId="785F6CF7" w14:textId="77777777" w:rsidR="008640B3" w:rsidRPr="005D299A" w:rsidRDefault="008640B3" w:rsidP="008640B3">
            <w:pPr>
              <w:ind w:left="0"/>
              <w:rPr>
                <w:b/>
                <w:color w:val="FFFFFF" w:themeColor="background1"/>
              </w:rPr>
            </w:pPr>
            <w:r w:rsidRPr="005D299A">
              <w:rPr>
                <w:b/>
                <w:color w:val="FFFFFF" w:themeColor="background1"/>
              </w:rPr>
              <w:t>Date</w:t>
            </w:r>
          </w:p>
        </w:tc>
        <w:tc>
          <w:tcPr>
            <w:tcW w:w="1444" w:type="dxa"/>
            <w:shd w:val="clear" w:color="auto" w:fill="4F81BD" w:themeFill="accent1"/>
          </w:tcPr>
          <w:p w14:paraId="7FE44506" w14:textId="77777777" w:rsidR="008640B3" w:rsidRPr="005D299A" w:rsidRDefault="008640B3" w:rsidP="008640B3">
            <w:pPr>
              <w:ind w:left="0"/>
              <w:rPr>
                <w:b/>
                <w:color w:val="FFFFFF" w:themeColor="background1"/>
              </w:rPr>
            </w:pPr>
            <w:r w:rsidRPr="005D299A">
              <w:rPr>
                <w:b/>
                <w:color w:val="FFFFFF" w:themeColor="background1"/>
              </w:rPr>
              <w:t>Author</w:t>
            </w:r>
          </w:p>
        </w:tc>
        <w:tc>
          <w:tcPr>
            <w:tcW w:w="990" w:type="dxa"/>
            <w:shd w:val="clear" w:color="auto" w:fill="4F81BD" w:themeFill="accent1"/>
          </w:tcPr>
          <w:p w14:paraId="7338FCC6" w14:textId="77777777" w:rsidR="008640B3" w:rsidRPr="005D299A" w:rsidRDefault="008640B3" w:rsidP="00641386">
            <w:pPr>
              <w:ind w:left="0"/>
              <w:jc w:val="center"/>
              <w:rPr>
                <w:b/>
                <w:color w:val="FFFFFF" w:themeColor="background1"/>
              </w:rPr>
            </w:pPr>
            <w:r w:rsidRPr="005D299A">
              <w:rPr>
                <w:b/>
                <w:color w:val="FFFFFF" w:themeColor="background1"/>
              </w:rPr>
              <w:t>Version</w:t>
            </w:r>
          </w:p>
        </w:tc>
        <w:tc>
          <w:tcPr>
            <w:tcW w:w="5850" w:type="dxa"/>
            <w:shd w:val="clear" w:color="auto" w:fill="4F81BD" w:themeFill="accent1"/>
          </w:tcPr>
          <w:p w14:paraId="6C463309" w14:textId="77777777" w:rsidR="008640B3" w:rsidRPr="005D299A" w:rsidRDefault="008640B3" w:rsidP="008640B3">
            <w:pPr>
              <w:ind w:left="0"/>
              <w:rPr>
                <w:b/>
                <w:color w:val="FFFFFF" w:themeColor="background1"/>
              </w:rPr>
            </w:pPr>
            <w:r w:rsidRPr="005D299A">
              <w:rPr>
                <w:b/>
                <w:color w:val="FFFFFF" w:themeColor="background1"/>
              </w:rPr>
              <w:t>Change Description</w:t>
            </w:r>
          </w:p>
        </w:tc>
      </w:tr>
      <w:tr w:rsidR="008640B3" w:rsidRPr="005D299A" w14:paraId="08050720" w14:textId="77777777" w:rsidTr="00AE18F3">
        <w:tc>
          <w:tcPr>
            <w:tcW w:w="1274" w:type="dxa"/>
          </w:tcPr>
          <w:p w14:paraId="711478F2" w14:textId="7E54193F" w:rsidR="008640B3" w:rsidRPr="005D299A" w:rsidRDefault="00F85750" w:rsidP="003E7541">
            <w:pPr>
              <w:pStyle w:val="Tablebodytext"/>
              <w:spacing w:before="60" w:after="60"/>
              <w:rPr>
                <w:rFonts w:ascii="Arial" w:hAnsi="Arial" w:cs="Arial"/>
                <w:color w:val="222222"/>
                <w:szCs w:val="18"/>
              </w:rPr>
            </w:pPr>
            <w:r>
              <w:rPr>
                <w:rFonts w:ascii="Arial" w:hAnsi="Arial" w:cs="Arial"/>
                <w:color w:val="222222"/>
                <w:szCs w:val="18"/>
              </w:rPr>
              <w:t>04</w:t>
            </w:r>
            <w:r w:rsidR="00B75BC4">
              <w:rPr>
                <w:rFonts w:ascii="Arial" w:hAnsi="Arial" w:cs="Arial"/>
                <w:color w:val="222222"/>
                <w:szCs w:val="18"/>
              </w:rPr>
              <w:t>/</w:t>
            </w:r>
            <w:r>
              <w:rPr>
                <w:rFonts w:ascii="Arial" w:hAnsi="Arial" w:cs="Arial"/>
                <w:color w:val="222222"/>
                <w:szCs w:val="18"/>
              </w:rPr>
              <w:t>1</w:t>
            </w:r>
            <w:r w:rsidR="006E261C">
              <w:rPr>
                <w:rFonts w:ascii="Arial" w:hAnsi="Arial" w:cs="Arial"/>
                <w:color w:val="222222"/>
                <w:szCs w:val="18"/>
              </w:rPr>
              <w:t>7</w:t>
            </w:r>
            <w:r w:rsidR="00B75BC4">
              <w:rPr>
                <w:rFonts w:ascii="Arial" w:hAnsi="Arial" w:cs="Arial"/>
                <w:color w:val="222222"/>
                <w:szCs w:val="18"/>
              </w:rPr>
              <w:t>/20</w:t>
            </w:r>
            <w:r>
              <w:rPr>
                <w:rFonts w:ascii="Arial" w:hAnsi="Arial" w:cs="Arial"/>
                <w:color w:val="222222"/>
                <w:szCs w:val="18"/>
              </w:rPr>
              <w:t>25</w:t>
            </w:r>
          </w:p>
        </w:tc>
        <w:tc>
          <w:tcPr>
            <w:tcW w:w="1444" w:type="dxa"/>
          </w:tcPr>
          <w:p w14:paraId="3970E03D" w14:textId="0C456677" w:rsidR="008640B3" w:rsidRPr="005D299A" w:rsidRDefault="00F85750" w:rsidP="008640B3">
            <w:pPr>
              <w:pStyle w:val="Tablebodytext"/>
              <w:spacing w:before="60" w:after="60"/>
              <w:rPr>
                <w:rFonts w:ascii="Arial" w:hAnsi="Arial" w:cs="Arial"/>
                <w:color w:val="222222"/>
                <w:szCs w:val="18"/>
              </w:rPr>
            </w:pPr>
            <w:r>
              <w:rPr>
                <w:rFonts w:ascii="Arial" w:hAnsi="Arial" w:cs="Arial"/>
                <w:color w:val="222222"/>
                <w:szCs w:val="18"/>
              </w:rPr>
              <w:t>Srikanth Mamillapalli</w:t>
            </w:r>
          </w:p>
        </w:tc>
        <w:tc>
          <w:tcPr>
            <w:tcW w:w="990" w:type="dxa"/>
          </w:tcPr>
          <w:p w14:paraId="3A57559C" w14:textId="77777777" w:rsidR="008640B3" w:rsidRPr="005D299A" w:rsidRDefault="007F3A99" w:rsidP="00641386">
            <w:pPr>
              <w:pStyle w:val="Tablebodytext"/>
              <w:spacing w:before="60" w:after="60"/>
              <w:jc w:val="center"/>
              <w:rPr>
                <w:rFonts w:ascii="Arial" w:hAnsi="Arial" w:cs="Arial"/>
                <w:color w:val="222222"/>
                <w:szCs w:val="18"/>
              </w:rPr>
            </w:pPr>
            <w:r>
              <w:rPr>
                <w:rFonts w:ascii="Arial" w:hAnsi="Arial" w:cs="Arial"/>
                <w:color w:val="222222"/>
                <w:szCs w:val="18"/>
              </w:rPr>
              <w:t>0.1</w:t>
            </w:r>
          </w:p>
        </w:tc>
        <w:tc>
          <w:tcPr>
            <w:tcW w:w="5850" w:type="dxa"/>
          </w:tcPr>
          <w:p w14:paraId="437C0628" w14:textId="77777777" w:rsidR="008640B3" w:rsidRPr="005D299A" w:rsidRDefault="007F3A99" w:rsidP="008640B3">
            <w:pPr>
              <w:pStyle w:val="Tablebodytext"/>
              <w:spacing w:before="60" w:after="60"/>
              <w:rPr>
                <w:rFonts w:ascii="Arial" w:hAnsi="Arial" w:cs="Arial"/>
                <w:color w:val="222222"/>
                <w:szCs w:val="18"/>
              </w:rPr>
            </w:pPr>
            <w:r>
              <w:rPr>
                <w:rFonts w:ascii="Arial" w:hAnsi="Arial" w:cs="Arial"/>
                <w:color w:val="222222"/>
                <w:szCs w:val="18"/>
              </w:rPr>
              <w:t>Initial Draft</w:t>
            </w:r>
          </w:p>
        </w:tc>
      </w:tr>
    </w:tbl>
    <w:p w14:paraId="43EEFAE4" w14:textId="77777777" w:rsidR="00035201" w:rsidRDefault="00EE35FB">
      <w:pPr>
        <w:ind w:left="0"/>
      </w:pPr>
      <w:r>
        <w:br w:type="page"/>
      </w:r>
    </w:p>
    <w:p w14:paraId="421BD35F" w14:textId="77777777" w:rsidR="007C2274" w:rsidRDefault="007C2274">
      <w:pPr>
        <w:pStyle w:val="Title"/>
      </w:pPr>
      <w:r>
        <w:lastRenderedPageBreak/>
        <w:t>Table of Contents</w:t>
      </w:r>
    </w:p>
    <w:p w14:paraId="59BCA4A6" w14:textId="1DCD9469" w:rsidR="00626524" w:rsidRDefault="00E21054">
      <w:pPr>
        <w:pStyle w:val="TOC1"/>
        <w:tabs>
          <w:tab w:val="left" w:pos="432"/>
        </w:tabs>
        <w:rPr>
          <w:rFonts w:asciiTheme="minorHAnsi" w:eastAsiaTheme="minorEastAsia" w:hAnsiTheme="minorHAnsi" w:cstheme="minorBidi"/>
          <w:noProof/>
          <w:kern w:val="2"/>
          <w:sz w:val="24"/>
          <w:szCs w:val="24"/>
          <w:lang w:val="en-IN" w:eastAsia="en-IN"/>
          <w14:ligatures w14:val="standardContextual"/>
        </w:rPr>
      </w:pPr>
      <w:r>
        <w:fldChar w:fldCharType="begin"/>
      </w:r>
      <w:r w:rsidR="007C2274">
        <w:instrText xml:space="preserve"> TOC \o "1-3" \h \z \u </w:instrText>
      </w:r>
      <w:r>
        <w:fldChar w:fldCharType="separate"/>
      </w:r>
      <w:hyperlink w:anchor="_Toc198153662" w:history="1">
        <w:r w:rsidR="00626524" w:rsidRPr="00621E9C">
          <w:rPr>
            <w:rStyle w:val="Hyperlink"/>
            <w:noProof/>
          </w:rPr>
          <w:t>1.</w:t>
        </w:r>
        <w:r w:rsidR="00626524">
          <w:rPr>
            <w:rFonts w:asciiTheme="minorHAnsi" w:eastAsiaTheme="minorEastAsia" w:hAnsiTheme="minorHAnsi" w:cstheme="minorBidi"/>
            <w:noProof/>
            <w:kern w:val="2"/>
            <w:sz w:val="24"/>
            <w:szCs w:val="24"/>
            <w:lang w:val="en-IN" w:eastAsia="en-IN"/>
            <w14:ligatures w14:val="standardContextual"/>
          </w:rPr>
          <w:tab/>
        </w:r>
        <w:r w:rsidR="00626524" w:rsidRPr="00621E9C">
          <w:rPr>
            <w:rStyle w:val="Hyperlink"/>
            <w:noProof/>
          </w:rPr>
          <w:t>Core Java Important Concepts for Interview</w:t>
        </w:r>
        <w:r w:rsidR="00626524">
          <w:rPr>
            <w:noProof/>
            <w:webHidden/>
          </w:rPr>
          <w:tab/>
        </w:r>
        <w:r w:rsidR="00626524">
          <w:rPr>
            <w:noProof/>
            <w:webHidden/>
          </w:rPr>
          <w:fldChar w:fldCharType="begin"/>
        </w:r>
        <w:r w:rsidR="00626524">
          <w:rPr>
            <w:noProof/>
            <w:webHidden/>
          </w:rPr>
          <w:instrText xml:space="preserve"> PAGEREF _Toc198153662 \h </w:instrText>
        </w:r>
        <w:r w:rsidR="00626524">
          <w:rPr>
            <w:noProof/>
            <w:webHidden/>
          </w:rPr>
        </w:r>
        <w:r w:rsidR="00626524">
          <w:rPr>
            <w:noProof/>
            <w:webHidden/>
          </w:rPr>
          <w:fldChar w:fldCharType="separate"/>
        </w:r>
        <w:r w:rsidR="00626524">
          <w:rPr>
            <w:noProof/>
            <w:webHidden/>
          </w:rPr>
          <w:t>5</w:t>
        </w:r>
        <w:r w:rsidR="00626524">
          <w:rPr>
            <w:noProof/>
            <w:webHidden/>
          </w:rPr>
          <w:fldChar w:fldCharType="end"/>
        </w:r>
      </w:hyperlink>
    </w:p>
    <w:p w14:paraId="3505636D" w14:textId="423DB8FE"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63" w:history="1">
        <w:r w:rsidRPr="00621E9C">
          <w:rPr>
            <w:rStyle w:val="Hyperlink"/>
            <w:noProof/>
          </w:rPr>
          <w:t>1.1 Java 8 Features</w:t>
        </w:r>
        <w:r>
          <w:rPr>
            <w:noProof/>
            <w:webHidden/>
          </w:rPr>
          <w:tab/>
        </w:r>
        <w:r>
          <w:rPr>
            <w:noProof/>
            <w:webHidden/>
          </w:rPr>
          <w:fldChar w:fldCharType="begin"/>
        </w:r>
        <w:r>
          <w:rPr>
            <w:noProof/>
            <w:webHidden/>
          </w:rPr>
          <w:instrText xml:space="preserve"> PAGEREF _Toc198153663 \h </w:instrText>
        </w:r>
        <w:r>
          <w:rPr>
            <w:noProof/>
            <w:webHidden/>
          </w:rPr>
        </w:r>
        <w:r>
          <w:rPr>
            <w:noProof/>
            <w:webHidden/>
          </w:rPr>
          <w:fldChar w:fldCharType="separate"/>
        </w:r>
        <w:r>
          <w:rPr>
            <w:noProof/>
            <w:webHidden/>
          </w:rPr>
          <w:t>5</w:t>
        </w:r>
        <w:r>
          <w:rPr>
            <w:noProof/>
            <w:webHidden/>
          </w:rPr>
          <w:fldChar w:fldCharType="end"/>
        </w:r>
      </w:hyperlink>
    </w:p>
    <w:p w14:paraId="2AC40E63" w14:textId="67F9AEE2"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64" w:history="1">
        <w:r w:rsidRPr="00621E9C">
          <w:rPr>
            <w:rStyle w:val="Hyperlink"/>
            <w:noProof/>
          </w:rPr>
          <w:t>1.2</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Java8 Map new Features</w:t>
        </w:r>
        <w:r>
          <w:rPr>
            <w:noProof/>
            <w:webHidden/>
          </w:rPr>
          <w:tab/>
        </w:r>
        <w:r>
          <w:rPr>
            <w:noProof/>
            <w:webHidden/>
          </w:rPr>
          <w:fldChar w:fldCharType="begin"/>
        </w:r>
        <w:r>
          <w:rPr>
            <w:noProof/>
            <w:webHidden/>
          </w:rPr>
          <w:instrText xml:space="preserve"> PAGEREF _Toc198153664 \h </w:instrText>
        </w:r>
        <w:r>
          <w:rPr>
            <w:noProof/>
            <w:webHidden/>
          </w:rPr>
        </w:r>
        <w:r>
          <w:rPr>
            <w:noProof/>
            <w:webHidden/>
          </w:rPr>
          <w:fldChar w:fldCharType="separate"/>
        </w:r>
        <w:r>
          <w:rPr>
            <w:noProof/>
            <w:webHidden/>
          </w:rPr>
          <w:t>5</w:t>
        </w:r>
        <w:r>
          <w:rPr>
            <w:noProof/>
            <w:webHidden/>
          </w:rPr>
          <w:fldChar w:fldCharType="end"/>
        </w:r>
      </w:hyperlink>
    </w:p>
    <w:p w14:paraId="3E68B1E0" w14:textId="6926F862"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65" w:history="1">
        <w:r w:rsidRPr="00621E9C">
          <w:rPr>
            <w:rStyle w:val="Hyperlink"/>
            <w:noProof/>
          </w:rPr>
          <w:t>1.3</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Core DatStructures in Java Collection Framework</w:t>
        </w:r>
        <w:r>
          <w:rPr>
            <w:noProof/>
            <w:webHidden/>
          </w:rPr>
          <w:tab/>
        </w:r>
        <w:r>
          <w:rPr>
            <w:noProof/>
            <w:webHidden/>
          </w:rPr>
          <w:fldChar w:fldCharType="begin"/>
        </w:r>
        <w:r>
          <w:rPr>
            <w:noProof/>
            <w:webHidden/>
          </w:rPr>
          <w:instrText xml:space="preserve"> PAGEREF _Toc198153665 \h </w:instrText>
        </w:r>
        <w:r>
          <w:rPr>
            <w:noProof/>
            <w:webHidden/>
          </w:rPr>
        </w:r>
        <w:r>
          <w:rPr>
            <w:noProof/>
            <w:webHidden/>
          </w:rPr>
          <w:fldChar w:fldCharType="separate"/>
        </w:r>
        <w:r>
          <w:rPr>
            <w:noProof/>
            <w:webHidden/>
          </w:rPr>
          <w:t>6</w:t>
        </w:r>
        <w:r>
          <w:rPr>
            <w:noProof/>
            <w:webHidden/>
          </w:rPr>
          <w:fldChar w:fldCharType="end"/>
        </w:r>
      </w:hyperlink>
    </w:p>
    <w:p w14:paraId="517CA3E8" w14:textId="41DF92D6"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66" w:history="1">
        <w:r w:rsidRPr="00621E9C">
          <w:rPr>
            <w:rStyle w:val="Hyperlink"/>
            <w:noProof/>
          </w:rPr>
          <w:t>1.4</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Important Implementations &amp; Their Key Features</w:t>
        </w:r>
        <w:r>
          <w:rPr>
            <w:noProof/>
            <w:webHidden/>
          </w:rPr>
          <w:tab/>
        </w:r>
        <w:r>
          <w:rPr>
            <w:noProof/>
            <w:webHidden/>
          </w:rPr>
          <w:fldChar w:fldCharType="begin"/>
        </w:r>
        <w:r>
          <w:rPr>
            <w:noProof/>
            <w:webHidden/>
          </w:rPr>
          <w:instrText xml:space="preserve"> PAGEREF _Toc198153666 \h </w:instrText>
        </w:r>
        <w:r>
          <w:rPr>
            <w:noProof/>
            <w:webHidden/>
          </w:rPr>
        </w:r>
        <w:r>
          <w:rPr>
            <w:noProof/>
            <w:webHidden/>
          </w:rPr>
          <w:fldChar w:fldCharType="separate"/>
        </w:r>
        <w:r>
          <w:rPr>
            <w:noProof/>
            <w:webHidden/>
          </w:rPr>
          <w:t>7</w:t>
        </w:r>
        <w:r>
          <w:rPr>
            <w:noProof/>
            <w:webHidden/>
          </w:rPr>
          <w:fldChar w:fldCharType="end"/>
        </w:r>
      </w:hyperlink>
    </w:p>
    <w:p w14:paraId="35A8EAB3" w14:textId="3ED2AEFD"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67" w:history="1">
        <w:r w:rsidRPr="00621E9C">
          <w:rPr>
            <w:rStyle w:val="Hyperlink"/>
            <w:noProof/>
          </w:rPr>
          <w:t>1.5</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Aggregate (Reduction) Functions in Java 8 Streams</w:t>
        </w:r>
        <w:r>
          <w:rPr>
            <w:noProof/>
            <w:webHidden/>
          </w:rPr>
          <w:tab/>
        </w:r>
        <w:r>
          <w:rPr>
            <w:noProof/>
            <w:webHidden/>
          </w:rPr>
          <w:fldChar w:fldCharType="begin"/>
        </w:r>
        <w:r>
          <w:rPr>
            <w:noProof/>
            <w:webHidden/>
          </w:rPr>
          <w:instrText xml:space="preserve"> PAGEREF _Toc198153667 \h </w:instrText>
        </w:r>
        <w:r>
          <w:rPr>
            <w:noProof/>
            <w:webHidden/>
          </w:rPr>
        </w:r>
        <w:r>
          <w:rPr>
            <w:noProof/>
            <w:webHidden/>
          </w:rPr>
          <w:fldChar w:fldCharType="separate"/>
        </w:r>
        <w:r>
          <w:rPr>
            <w:noProof/>
            <w:webHidden/>
          </w:rPr>
          <w:t>7</w:t>
        </w:r>
        <w:r>
          <w:rPr>
            <w:noProof/>
            <w:webHidden/>
          </w:rPr>
          <w:fldChar w:fldCharType="end"/>
        </w:r>
      </w:hyperlink>
    </w:p>
    <w:p w14:paraId="2C40B2B0" w14:textId="29E0D333"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68" w:history="1">
        <w:r w:rsidRPr="00621E9C">
          <w:rPr>
            <w:rStyle w:val="Hyperlink"/>
            <w:noProof/>
          </w:rPr>
          <w:t>1.6</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Parallel streams</w:t>
        </w:r>
        <w:r>
          <w:rPr>
            <w:noProof/>
            <w:webHidden/>
          </w:rPr>
          <w:tab/>
        </w:r>
        <w:r>
          <w:rPr>
            <w:noProof/>
            <w:webHidden/>
          </w:rPr>
          <w:fldChar w:fldCharType="begin"/>
        </w:r>
        <w:r>
          <w:rPr>
            <w:noProof/>
            <w:webHidden/>
          </w:rPr>
          <w:instrText xml:space="preserve"> PAGEREF _Toc198153668 \h </w:instrText>
        </w:r>
        <w:r>
          <w:rPr>
            <w:noProof/>
            <w:webHidden/>
          </w:rPr>
        </w:r>
        <w:r>
          <w:rPr>
            <w:noProof/>
            <w:webHidden/>
          </w:rPr>
          <w:fldChar w:fldCharType="separate"/>
        </w:r>
        <w:r>
          <w:rPr>
            <w:noProof/>
            <w:webHidden/>
          </w:rPr>
          <w:t>8</w:t>
        </w:r>
        <w:r>
          <w:rPr>
            <w:noProof/>
            <w:webHidden/>
          </w:rPr>
          <w:fldChar w:fldCharType="end"/>
        </w:r>
      </w:hyperlink>
    </w:p>
    <w:p w14:paraId="4913E5B9" w14:textId="4F9F1D83"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69" w:history="1">
        <w:r w:rsidRPr="00621E9C">
          <w:rPr>
            <w:rStyle w:val="Hyperlink"/>
            <w:noProof/>
          </w:rPr>
          <w:t>1.7</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CompletableFuture</w:t>
        </w:r>
        <w:r>
          <w:rPr>
            <w:noProof/>
            <w:webHidden/>
          </w:rPr>
          <w:tab/>
        </w:r>
        <w:r>
          <w:rPr>
            <w:noProof/>
            <w:webHidden/>
          </w:rPr>
          <w:fldChar w:fldCharType="begin"/>
        </w:r>
        <w:r>
          <w:rPr>
            <w:noProof/>
            <w:webHidden/>
          </w:rPr>
          <w:instrText xml:space="preserve"> PAGEREF _Toc198153669 \h </w:instrText>
        </w:r>
        <w:r>
          <w:rPr>
            <w:noProof/>
            <w:webHidden/>
          </w:rPr>
        </w:r>
        <w:r>
          <w:rPr>
            <w:noProof/>
            <w:webHidden/>
          </w:rPr>
          <w:fldChar w:fldCharType="separate"/>
        </w:r>
        <w:r>
          <w:rPr>
            <w:noProof/>
            <w:webHidden/>
          </w:rPr>
          <w:t>8</w:t>
        </w:r>
        <w:r>
          <w:rPr>
            <w:noProof/>
            <w:webHidden/>
          </w:rPr>
          <w:fldChar w:fldCharType="end"/>
        </w:r>
      </w:hyperlink>
    </w:p>
    <w:p w14:paraId="1B60D79B" w14:textId="78559B6C"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70" w:history="1">
        <w:r w:rsidRPr="00621E9C">
          <w:rPr>
            <w:rStyle w:val="Hyperlink"/>
            <w:noProof/>
          </w:rPr>
          <w:t>1.8</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Optional</w:t>
        </w:r>
        <w:r>
          <w:rPr>
            <w:noProof/>
            <w:webHidden/>
          </w:rPr>
          <w:tab/>
        </w:r>
        <w:r>
          <w:rPr>
            <w:noProof/>
            <w:webHidden/>
          </w:rPr>
          <w:fldChar w:fldCharType="begin"/>
        </w:r>
        <w:r>
          <w:rPr>
            <w:noProof/>
            <w:webHidden/>
          </w:rPr>
          <w:instrText xml:space="preserve"> PAGEREF _Toc198153670 \h </w:instrText>
        </w:r>
        <w:r>
          <w:rPr>
            <w:noProof/>
            <w:webHidden/>
          </w:rPr>
        </w:r>
        <w:r>
          <w:rPr>
            <w:noProof/>
            <w:webHidden/>
          </w:rPr>
          <w:fldChar w:fldCharType="separate"/>
        </w:r>
        <w:r>
          <w:rPr>
            <w:noProof/>
            <w:webHidden/>
          </w:rPr>
          <w:t>8</w:t>
        </w:r>
        <w:r>
          <w:rPr>
            <w:noProof/>
            <w:webHidden/>
          </w:rPr>
          <w:fldChar w:fldCharType="end"/>
        </w:r>
      </w:hyperlink>
    </w:p>
    <w:p w14:paraId="6D3C1046" w14:textId="1331C47D"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71" w:history="1">
        <w:r w:rsidRPr="00621E9C">
          <w:rPr>
            <w:rStyle w:val="Hyperlink"/>
            <w:noProof/>
          </w:rPr>
          <w:t>1.9</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Lambda Expression</w:t>
        </w:r>
        <w:r>
          <w:rPr>
            <w:noProof/>
            <w:webHidden/>
          </w:rPr>
          <w:tab/>
        </w:r>
        <w:r>
          <w:rPr>
            <w:noProof/>
            <w:webHidden/>
          </w:rPr>
          <w:fldChar w:fldCharType="begin"/>
        </w:r>
        <w:r>
          <w:rPr>
            <w:noProof/>
            <w:webHidden/>
          </w:rPr>
          <w:instrText xml:space="preserve"> PAGEREF _Toc198153671 \h </w:instrText>
        </w:r>
        <w:r>
          <w:rPr>
            <w:noProof/>
            <w:webHidden/>
          </w:rPr>
        </w:r>
        <w:r>
          <w:rPr>
            <w:noProof/>
            <w:webHidden/>
          </w:rPr>
          <w:fldChar w:fldCharType="separate"/>
        </w:r>
        <w:r>
          <w:rPr>
            <w:noProof/>
            <w:webHidden/>
          </w:rPr>
          <w:t>9</w:t>
        </w:r>
        <w:r>
          <w:rPr>
            <w:noProof/>
            <w:webHidden/>
          </w:rPr>
          <w:fldChar w:fldCharType="end"/>
        </w:r>
      </w:hyperlink>
    </w:p>
    <w:p w14:paraId="34494BC3" w14:textId="31FE6C24"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72" w:history="1">
        <w:r w:rsidRPr="00621E9C">
          <w:rPr>
            <w:rStyle w:val="Hyperlink"/>
            <w:noProof/>
          </w:rPr>
          <w:t>1.10</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Functional Interfaces (SAM)</w:t>
        </w:r>
        <w:r>
          <w:rPr>
            <w:noProof/>
            <w:webHidden/>
          </w:rPr>
          <w:tab/>
        </w:r>
        <w:r>
          <w:rPr>
            <w:noProof/>
            <w:webHidden/>
          </w:rPr>
          <w:fldChar w:fldCharType="begin"/>
        </w:r>
        <w:r>
          <w:rPr>
            <w:noProof/>
            <w:webHidden/>
          </w:rPr>
          <w:instrText xml:space="preserve"> PAGEREF _Toc198153672 \h </w:instrText>
        </w:r>
        <w:r>
          <w:rPr>
            <w:noProof/>
            <w:webHidden/>
          </w:rPr>
        </w:r>
        <w:r>
          <w:rPr>
            <w:noProof/>
            <w:webHidden/>
          </w:rPr>
          <w:fldChar w:fldCharType="separate"/>
        </w:r>
        <w:r>
          <w:rPr>
            <w:noProof/>
            <w:webHidden/>
          </w:rPr>
          <w:t>10</w:t>
        </w:r>
        <w:r>
          <w:rPr>
            <w:noProof/>
            <w:webHidden/>
          </w:rPr>
          <w:fldChar w:fldCharType="end"/>
        </w:r>
      </w:hyperlink>
    </w:p>
    <w:p w14:paraId="7AEC34E7" w14:textId="7D9C9D7E"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73" w:history="1">
        <w:r w:rsidRPr="00621E9C">
          <w:rPr>
            <w:rStyle w:val="Hyperlink"/>
            <w:noProof/>
          </w:rPr>
          <w:t>1.11</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Java Map works internal process</w:t>
        </w:r>
        <w:r>
          <w:rPr>
            <w:noProof/>
            <w:webHidden/>
          </w:rPr>
          <w:tab/>
        </w:r>
        <w:r>
          <w:rPr>
            <w:noProof/>
            <w:webHidden/>
          </w:rPr>
          <w:fldChar w:fldCharType="begin"/>
        </w:r>
        <w:r>
          <w:rPr>
            <w:noProof/>
            <w:webHidden/>
          </w:rPr>
          <w:instrText xml:space="preserve"> PAGEREF _Toc198153673 \h </w:instrText>
        </w:r>
        <w:r>
          <w:rPr>
            <w:noProof/>
            <w:webHidden/>
          </w:rPr>
        </w:r>
        <w:r>
          <w:rPr>
            <w:noProof/>
            <w:webHidden/>
          </w:rPr>
          <w:fldChar w:fldCharType="separate"/>
        </w:r>
        <w:r>
          <w:rPr>
            <w:noProof/>
            <w:webHidden/>
          </w:rPr>
          <w:t>11</w:t>
        </w:r>
        <w:r>
          <w:rPr>
            <w:noProof/>
            <w:webHidden/>
          </w:rPr>
          <w:fldChar w:fldCharType="end"/>
        </w:r>
      </w:hyperlink>
    </w:p>
    <w:p w14:paraId="52B6838B" w14:textId="48F4AB9D"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74" w:history="1">
        <w:r w:rsidRPr="00621E9C">
          <w:rPr>
            <w:rStyle w:val="Hyperlink"/>
            <w:noProof/>
          </w:rPr>
          <w:t>1.12</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HashMap uses a combination of:</w:t>
        </w:r>
        <w:r>
          <w:rPr>
            <w:noProof/>
            <w:webHidden/>
          </w:rPr>
          <w:tab/>
        </w:r>
        <w:r>
          <w:rPr>
            <w:noProof/>
            <w:webHidden/>
          </w:rPr>
          <w:fldChar w:fldCharType="begin"/>
        </w:r>
        <w:r>
          <w:rPr>
            <w:noProof/>
            <w:webHidden/>
          </w:rPr>
          <w:instrText xml:space="preserve"> PAGEREF _Toc198153674 \h </w:instrText>
        </w:r>
        <w:r>
          <w:rPr>
            <w:noProof/>
            <w:webHidden/>
          </w:rPr>
        </w:r>
        <w:r>
          <w:rPr>
            <w:noProof/>
            <w:webHidden/>
          </w:rPr>
          <w:fldChar w:fldCharType="separate"/>
        </w:r>
        <w:r>
          <w:rPr>
            <w:noProof/>
            <w:webHidden/>
          </w:rPr>
          <w:t>11</w:t>
        </w:r>
        <w:r>
          <w:rPr>
            <w:noProof/>
            <w:webHidden/>
          </w:rPr>
          <w:fldChar w:fldCharType="end"/>
        </w:r>
      </w:hyperlink>
    </w:p>
    <w:p w14:paraId="3EE14EA0" w14:textId="54720F20"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75" w:history="1">
        <w:r w:rsidRPr="00621E9C">
          <w:rPr>
            <w:rStyle w:val="Hyperlink"/>
            <w:bCs/>
            <w:noProof/>
          </w:rPr>
          <w:t>1.13</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Hashing and Index Calculation</w:t>
        </w:r>
        <w:r>
          <w:rPr>
            <w:noProof/>
            <w:webHidden/>
          </w:rPr>
          <w:tab/>
        </w:r>
        <w:r>
          <w:rPr>
            <w:noProof/>
            <w:webHidden/>
          </w:rPr>
          <w:fldChar w:fldCharType="begin"/>
        </w:r>
        <w:r>
          <w:rPr>
            <w:noProof/>
            <w:webHidden/>
          </w:rPr>
          <w:instrText xml:space="preserve"> PAGEREF _Toc198153675 \h </w:instrText>
        </w:r>
        <w:r>
          <w:rPr>
            <w:noProof/>
            <w:webHidden/>
          </w:rPr>
        </w:r>
        <w:r>
          <w:rPr>
            <w:noProof/>
            <w:webHidden/>
          </w:rPr>
          <w:fldChar w:fldCharType="separate"/>
        </w:r>
        <w:r>
          <w:rPr>
            <w:noProof/>
            <w:webHidden/>
          </w:rPr>
          <w:t>12</w:t>
        </w:r>
        <w:r>
          <w:rPr>
            <w:noProof/>
            <w:webHidden/>
          </w:rPr>
          <w:fldChar w:fldCharType="end"/>
        </w:r>
      </w:hyperlink>
    </w:p>
    <w:p w14:paraId="649235E0" w14:textId="0EDDD896"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76" w:history="1">
        <w:r w:rsidRPr="00621E9C">
          <w:rPr>
            <w:rStyle w:val="Hyperlink"/>
            <w:noProof/>
          </w:rPr>
          <w:t>1.14</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ConcurrentHashMap works internally</w:t>
        </w:r>
        <w:r>
          <w:rPr>
            <w:noProof/>
            <w:webHidden/>
          </w:rPr>
          <w:tab/>
        </w:r>
        <w:r>
          <w:rPr>
            <w:noProof/>
            <w:webHidden/>
          </w:rPr>
          <w:fldChar w:fldCharType="begin"/>
        </w:r>
        <w:r>
          <w:rPr>
            <w:noProof/>
            <w:webHidden/>
          </w:rPr>
          <w:instrText xml:space="preserve"> PAGEREF _Toc198153676 \h </w:instrText>
        </w:r>
        <w:r>
          <w:rPr>
            <w:noProof/>
            <w:webHidden/>
          </w:rPr>
        </w:r>
        <w:r>
          <w:rPr>
            <w:noProof/>
            <w:webHidden/>
          </w:rPr>
          <w:fldChar w:fldCharType="separate"/>
        </w:r>
        <w:r>
          <w:rPr>
            <w:noProof/>
            <w:webHidden/>
          </w:rPr>
          <w:t>13</w:t>
        </w:r>
        <w:r>
          <w:rPr>
            <w:noProof/>
            <w:webHidden/>
          </w:rPr>
          <w:fldChar w:fldCharType="end"/>
        </w:r>
      </w:hyperlink>
    </w:p>
    <w:p w14:paraId="5829C5D7" w14:textId="3EAA6FE2"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77" w:history="1">
        <w:r w:rsidRPr="00621E9C">
          <w:rPr>
            <w:rStyle w:val="Hyperlink"/>
            <w:noProof/>
          </w:rPr>
          <w:t>1.15</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Internal Process (Step-by-Step)</w:t>
        </w:r>
        <w:r>
          <w:rPr>
            <w:noProof/>
            <w:webHidden/>
          </w:rPr>
          <w:tab/>
        </w:r>
        <w:r>
          <w:rPr>
            <w:noProof/>
            <w:webHidden/>
          </w:rPr>
          <w:fldChar w:fldCharType="begin"/>
        </w:r>
        <w:r>
          <w:rPr>
            <w:noProof/>
            <w:webHidden/>
          </w:rPr>
          <w:instrText xml:space="preserve"> PAGEREF _Toc198153677 \h </w:instrText>
        </w:r>
        <w:r>
          <w:rPr>
            <w:noProof/>
            <w:webHidden/>
          </w:rPr>
        </w:r>
        <w:r>
          <w:rPr>
            <w:noProof/>
            <w:webHidden/>
          </w:rPr>
          <w:fldChar w:fldCharType="separate"/>
        </w:r>
        <w:r>
          <w:rPr>
            <w:noProof/>
            <w:webHidden/>
          </w:rPr>
          <w:t>13</w:t>
        </w:r>
        <w:r>
          <w:rPr>
            <w:noProof/>
            <w:webHidden/>
          </w:rPr>
          <w:fldChar w:fldCharType="end"/>
        </w:r>
      </w:hyperlink>
    </w:p>
    <w:p w14:paraId="55979F6C" w14:textId="5EB0CC74"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78" w:history="1">
        <w:r w:rsidRPr="00621E9C">
          <w:rPr>
            <w:rStyle w:val="Hyperlink"/>
            <w:noProof/>
          </w:rPr>
          <w:t>1.16</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Collection and Internal uses</w:t>
        </w:r>
        <w:r>
          <w:rPr>
            <w:noProof/>
            <w:webHidden/>
          </w:rPr>
          <w:tab/>
        </w:r>
        <w:r>
          <w:rPr>
            <w:noProof/>
            <w:webHidden/>
          </w:rPr>
          <w:fldChar w:fldCharType="begin"/>
        </w:r>
        <w:r>
          <w:rPr>
            <w:noProof/>
            <w:webHidden/>
          </w:rPr>
          <w:instrText xml:space="preserve"> PAGEREF _Toc198153678 \h </w:instrText>
        </w:r>
        <w:r>
          <w:rPr>
            <w:noProof/>
            <w:webHidden/>
          </w:rPr>
        </w:r>
        <w:r>
          <w:rPr>
            <w:noProof/>
            <w:webHidden/>
          </w:rPr>
          <w:fldChar w:fldCharType="separate"/>
        </w:r>
        <w:r>
          <w:rPr>
            <w:noProof/>
            <w:webHidden/>
          </w:rPr>
          <w:t>14</w:t>
        </w:r>
        <w:r>
          <w:rPr>
            <w:noProof/>
            <w:webHidden/>
          </w:rPr>
          <w:fldChar w:fldCharType="end"/>
        </w:r>
      </w:hyperlink>
    </w:p>
    <w:p w14:paraId="34CBD5AA" w14:textId="75C143B3"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79" w:history="1">
        <w:r w:rsidRPr="00621E9C">
          <w:rPr>
            <w:rStyle w:val="Hyperlink"/>
            <w:noProof/>
          </w:rPr>
          <w:t>1.17</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What is the difference between HashMap and ConcurrentHashMap?</w:t>
        </w:r>
        <w:r>
          <w:rPr>
            <w:noProof/>
            <w:webHidden/>
          </w:rPr>
          <w:tab/>
        </w:r>
        <w:r>
          <w:rPr>
            <w:noProof/>
            <w:webHidden/>
          </w:rPr>
          <w:fldChar w:fldCharType="begin"/>
        </w:r>
        <w:r>
          <w:rPr>
            <w:noProof/>
            <w:webHidden/>
          </w:rPr>
          <w:instrText xml:space="preserve"> PAGEREF _Toc198153679 \h </w:instrText>
        </w:r>
        <w:r>
          <w:rPr>
            <w:noProof/>
            <w:webHidden/>
          </w:rPr>
        </w:r>
        <w:r>
          <w:rPr>
            <w:noProof/>
            <w:webHidden/>
          </w:rPr>
          <w:fldChar w:fldCharType="separate"/>
        </w:r>
        <w:r>
          <w:rPr>
            <w:noProof/>
            <w:webHidden/>
          </w:rPr>
          <w:t>15</w:t>
        </w:r>
        <w:r>
          <w:rPr>
            <w:noProof/>
            <w:webHidden/>
          </w:rPr>
          <w:fldChar w:fldCharType="end"/>
        </w:r>
      </w:hyperlink>
    </w:p>
    <w:p w14:paraId="0AD0B606" w14:textId="39C101E6"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80" w:history="1">
        <w:r w:rsidRPr="00621E9C">
          <w:rPr>
            <w:rStyle w:val="Hyperlink"/>
            <w:noProof/>
          </w:rPr>
          <w:t>1.18</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Thread Safety</w:t>
        </w:r>
        <w:r>
          <w:rPr>
            <w:noProof/>
            <w:webHidden/>
          </w:rPr>
          <w:tab/>
        </w:r>
        <w:r>
          <w:rPr>
            <w:noProof/>
            <w:webHidden/>
          </w:rPr>
          <w:fldChar w:fldCharType="begin"/>
        </w:r>
        <w:r>
          <w:rPr>
            <w:noProof/>
            <w:webHidden/>
          </w:rPr>
          <w:instrText xml:space="preserve"> PAGEREF _Toc198153680 \h </w:instrText>
        </w:r>
        <w:r>
          <w:rPr>
            <w:noProof/>
            <w:webHidden/>
          </w:rPr>
        </w:r>
        <w:r>
          <w:rPr>
            <w:noProof/>
            <w:webHidden/>
          </w:rPr>
          <w:fldChar w:fldCharType="separate"/>
        </w:r>
        <w:r>
          <w:rPr>
            <w:noProof/>
            <w:webHidden/>
          </w:rPr>
          <w:t>16</w:t>
        </w:r>
        <w:r>
          <w:rPr>
            <w:noProof/>
            <w:webHidden/>
          </w:rPr>
          <w:fldChar w:fldCharType="end"/>
        </w:r>
      </w:hyperlink>
    </w:p>
    <w:p w14:paraId="03E3C0CD" w14:textId="61BD36D9"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81" w:history="1">
        <w:r w:rsidRPr="00621E9C">
          <w:rPr>
            <w:rStyle w:val="Hyperlink"/>
            <w:noProof/>
          </w:rPr>
          <w:t>1.19</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Comparable vs comparator</w:t>
        </w:r>
        <w:r>
          <w:rPr>
            <w:noProof/>
            <w:webHidden/>
          </w:rPr>
          <w:tab/>
        </w:r>
        <w:r>
          <w:rPr>
            <w:noProof/>
            <w:webHidden/>
          </w:rPr>
          <w:fldChar w:fldCharType="begin"/>
        </w:r>
        <w:r>
          <w:rPr>
            <w:noProof/>
            <w:webHidden/>
          </w:rPr>
          <w:instrText xml:space="preserve"> PAGEREF _Toc198153681 \h </w:instrText>
        </w:r>
        <w:r>
          <w:rPr>
            <w:noProof/>
            <w:webHidden/>
          </w:rPr>
        </w:r>
        <w:r>
          <w:rPr>
            <w:noProof/>
            <w:webHidden/>
          </w:rPr>
          <w:fldChar w:fldCharType="separate"/>
        </w:r>
        <w:r>
          <w:rPr>
            <w:noProof/>
            <w:webHidden/>
          </w:rPr>
          <w:t>16</w:t>
        </w:r>
        <w:r>
          <w:rPr>
            <w:noProof/>
            <w:webHidden/>
          </w:rPr>
          <w:fldChar w:fldCharType="end"/>
        </w:r>
      </w:hyperlink>
    </w:p>
    <w:p w14:paraId="536829ED" w14:textId="5845C69E"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82" w:history="1">
        <w:r w:rsidRPr="00621E9C">
          <w:rPr>
            <w:rStyle w:val="Hyperlink"/>
            <w:noProof/>
          </w:rPr>
          <w:t>1.17.1 Comparable Interface:</w:t>
        </w:r>
        <w:r>
          <w:rPr>
            <w:noProof/>
            <w:webHidden/>
          </w:rPr>
          <w:tab/>
        </w:r>
        <w:r>
          <w:rPr>
            <w:noProof/>
            <w:webHidden/>
          </w:rPr>
          <w:fldChar w:fldCharType="begin"/>
        </w:r>
        <w:r>
          <w:rPr>
            <w:noProof/>
            <w:webHidden/>
          </w:rPr>
          <w:instrText xml:space="preserve"> PAGEREF _Toc198153682 \h </w:instrText>
        </w:r>
        <w:r>
          <w:rPr>
            <w:noProof/>
            <w:webHidden/>
          </w:rPr>
        </w:r>
        <w:r>
          <w:rPr>
            <w:noProof/>
            <w:webHidden/>
          </w:rPr>
          <w:fldChar w:fldCharType="separate"/>
        </w:r>
        <w:r>
          <w:rPr>
            <w:noProof/>
            <w:webHidden/>
          </w:rPr>
          <w:t>16</w:t>
        </w:r>
        <w:r>
          <w:rPr>
            <w:noProof/>
            <w:webHidden/>
          </w:rPr>
          <w:fldChar w:fldCharType="end"/>
        </w:r>
      </w:hyperlink>
    </w:p>
    <w:p w14:paraId="5E1D3E71" w14:textId="6B79A50E"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83" w:history="1">
        <w:r w:rsidRPr="00621E9C">
          <w:rPr>
            <w:rStyle w:val="Hyperlink"/>
            <w:noProof/>
          </w:rPr>
          <w:t>1.17.2 Comparator Interface:</w:t>
        </w:r>
        <w:r>
          <w:rPr>
            <w:noProof/>
            <w:webHidden/>
          </w:rPr>
          <w:tab/>
        </w:r>
        <w:r>
          <w:rPr>
            <w:noProof/>
            <w:webHidden/>
          </w:rPr>
          <w:fldChar w:fldCharType="begin"/>
        </w:r>
        <w:r>
          <w:rPr>
            <w:noProof/>
            <w:webHidden/>
          </w:rPr>
          <w:instrText xml:space="preserve"> PAGEREF _Toc198153683 \h </w:instrText>
        </w:r>
        <w:r>
          <w:rPr>
            <w:noProof/>
            <w:webHidden/>
          </w:rPr>
        </w:r>
        <w:r>
          <w:rPr>
            <w:noProof/>
            <w:webHidden/>
          </w:rPr>
          <w:fldChar w:fldCharType="separate"/>
        </w:r>
        <w:r>
          <w:rPr>
            <w:noProof/>
            <w:webHidden/>
          </w:rPr>
          <w:t>16</w:t>
        </w:r>
        <w:r>
          <w:rPr>
            <w:noProof/>
            <w:webHidden/>
          </w:rPr>
          <w:fldChar w:fldCharType="end"/>
        </w:r>
      </w:hyperlink>
    </w:p>
    <w:p w14:paraId="22F14A9F" w14:textId="26A3EB15"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84" w:history="1">
        <w:r w:rsidRPr="00621E9C">
          <w:rPr>
            <w:rStyle w:val="Hyperlink"/>
            <w:noProof/>
          </w:rPr>
          <w:t>1.20</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Java 8 Enhancements</w:t>
        </w:r>
        <w:r>
          <w:rPr>
            <w:noProof/>
            <w:webHidden/>
          </w:rPr>
          <w:tab/>
        </w:r>
        <w:r>
          <w:rPr>
            <w:noProof/>
            <w:webHidden/>
          </w:rPr>
          <w:fldChar w:fldCharType="begin"/>
        </w:r>
        <w:r>
          <w:rPr>
            <w:noProof/>
            <w:webHidden/>
          </w:rPr>
          <w:instrText xml:space="preserve"> PAGEREF _Toc198153684 \h </w:instrText>
        </w:r>
        <w:r>
          <w:rPr>
            <w:noProof/>
            <w:webHidden/>
          </w:rPr>
        </w:r>
        <w:r>
          <w:rPr>
            <w:noProof/>
            <w:webHidden/>
          </w:rPr>
          <w:fldChar w:fldCharType="separate"/>
        </w:r>
        <w:r>
          <w:rPr>
            <w:noProof/>
            <w:webHidden/>
          </w:rPr>
          <w:t>17</w:t>
        </w:r>
        <w:r>
          <w:rPr>
            <w:noProof/>
            <w:webHidden/>
          </w:rPr>
          <w:fldChar w:fldCharType="end"/>
        </w:r>
      </w:hyperlink>
    </w:p>
    <w:p w14:paraId="1DC879E0" w14:textId="5953513E"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85" w:history="1">
        <w:r w:rsidRPr="00621E9C">
          <w:rPr>
            <w:rStyle w:val="Hyperlink"/>
            <w:noProof/>
          </w:rPr>
          <w:t>1.21</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Techniques to Make Code Thread-Safe</w:t>
        </w:r>
        <w:r>
          <w:rPr>
            <w:noProof/>
            <w:webHidden/>
          </w:rPr>
          <w:tab/>
        </w:r>
        <w:r>
          <w:rPr>
            <w:noProof/>
            <w:webHidden/>
          </w:rPr>
          <w:fldChar w:fldCharType="begin"/>
        </w:r>
        <w:r>
          <w:rPr>
            <w:noProof/>
            <w:webHidden/>
          </w:rPr>
          <w:instrText xml:space="preserve"> PAGEREF _Toc198153685 \h </w:instrText>
        </w:r>
        <w:r>
          <w:rPr>
            <w:noProof/>
            <w:webHidden/>
          </w:rPr>
        </w:r>
        <w:r>
          <w:rPr>
            <w:noProof/>
            <w:webHidden/>
          </w:rPr>
          <w:fldChar w:fldCharType="separate"/>
        </w:r>
        <w:r>
          <w:rPr>
            <w:noProof/>
            <w:webHidden/>
          </w:rPr>
          <w:t>18</w:t>
        </w:r>
        <w:r>
          <w:rPr>
            <w:noProof/>
            <w:webHidden/>
          </w:rPr>
          <w:fldChar w:fldCharType="end"/>
        </w:r>
      </w:hyperlink>
    </w:p>
    <w:p w14:paraId="2EF83E1F" w14:textId="4728948B"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86" w:history="1">
        <w:r w:rsidRPr="00621E9C">
          <w:rPr>
            <w:rStyle w:val="Hyperlink"/>
            <w:noProof/>
          </w:rPr>
          <w:t>1.22</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Custom LinkedList Implementation</w:t>
        </w:r>
        <w:r>
          <w:rPr>
            <w:noProof/>
            <w:webHidden/>
          </w:rPr>
          <w:tab/>
        </w:r>
        <w:r>
          <w:rPr>
            <w:noProof/>
            <w:webHidden/>
          </w:rPr>
          <w:fldChar w:fldCharType="begin"/>
        </w:r>
        <w:r>
          <w:rPr>
            <w:noProof/>
            <w:webHidden/>
          </w:rPr>
          <w:instrText xml:space="preserve"> PAGEREF _Toc198153686 \h </w:instrText>
        </w:r>
        <w:r>
          <w:rPr>
            <w:noProof/>
            <w:webHidden/>
          </w:rPr>
        </w:r>
        <w:r>
          <w:rPr>
            <w:noProof/>
            <w:webHidden/>
          </w:rPr>
          <w:fldChar w:fldCharType="separate"/>
        </w:r>
        <w:r>
          <w:rPr>
            <w:noProof/>
            <w:webHidden/>
          </w:rPr>
          <w:t>19</w:t>
        </w:r>
        <w:r>
          <w:rPr>
            <w:noProof/>
            <w:webHidden/>
          </w:rPr>
          <w:fldChar w:fldCharType="end"/>
        </w:r>
      </w:hyperlink>
    </w:p>
    <w:p w14:paraId="04740A80" w14:textId="1B19D197"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87" w:history="1">
        <w:r w:rsidRPr="00621E9C">
          <w:rPr>
            <w:rStyle w:val="Hyperlink"/>
            <w:noProof/>
          </w:rPr>
          <w:t>1.23</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What is callable and runnable interfaces</w:t>
        </w:r>
        <w:r>
          <w:rPr>
            <w:noProof/>
            <w:webHidden/>
          </w:rPr>
          <w:tab/>
        </w:r>
        <w:r>
          <w:rPr>
            <w:noProof/>
            <w:webHidden/>
          </w:rPr>
          <w:fldChar w:fldCharType="begin"/>
        </w:r>
        <w:r>
          <w:rPr>
            <w:noProof/>
            <w:webHidden/>
          </w:rPr>
          <w:instrText xml:space="preserve"> PAGEREF _Toc198153687 \h </w:instrText>
        </w:r>
        <w:r>
          <w:rPr>
            <w:noProof/>
            <w:webHidden/>
          </w:rPr>
        </w:r>
        <w:r>
          <w:rPr>
            <w:noProof/>
            <w:webHidden/>
          </w:rPr>
          <w:fldChar w:fldCharType="separate"/>
        </w:r>
        <w:r>
          <w:rPr>
            <w:noProof/>
            <w:webHidden/>
          </w:rPr>
          <w:t>21</w:t>
        </w:r>
        <w:r>
          <w:rPr>
            <w:noProof/>
            <w:webHidden/>
          </w:rPr>
          <w:fldChar w:fldCharType="end"/>
        </w:r>
      </w:hyperlink>
    </w:p>
    <w:p w14:paraId="72C37ECE" w14:textId="62D431F4"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88" w:history="1">
        <w:r w:rsidRPr="00621E9C">
          <w:rPr>
            <w:rStyle w:val="Hyperlink"/>
            <w:noProof/>
          </w:rPr>
          <w:t>1.24</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Key Characteristics of Static Methods in Interfaces</w:t>
        </w:r>
        <w:r>
          <w:rPr>
            <w:noProof/>
            <w:webHidden/>
          </w:rPr>
          <w:tab/>
        </w:r>
        <w:r>
          <w:rPr>
            <w:noProof/>
            <w:webHidden/>
          </w:rPr>
          <w:fldChar w:fldCharType="begin"/>
        </w:r>
        <w:r>
          <w:rPr>
            <w:noProof/>
            <w:webHidden/>
          </w:rPr>
          <w:instrText xml:space="preserve"> PAGEREF _Toc198153688 \h </w:instrText>
        </w:r>
        <w:r>
          <w:rPr>
            <w:noProof/>
            <w:webHidden/>
          </w:rPr>
        </w:r>
        <w:r>
          <w:rPr>
            <w:noProof/>
            <w:webHidden/>
          </w:rPr>
          <w:fldChar w:fldCharType="separate"/>
        </w:r>
        <w:r>
          <w:rPr>
            <w:noProof/>
            <w:webHidden/>
          </w:rPr>
          <w:t>22</w:t>
        </w:r>
        <w:r>
          <w:rPr>
            <w:noProof/>
            <w:webHidden/>
          </w:rPr>
          <w:fldChar w:fldCharType="end"/>
        </w:r>
      </w:hyperlink>
    </w:p>
    <w:p w14:paraId="50E4886A" w14:textId="26D943D6"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89" w:history="1">
        <w:r w:rsidRPr="00621E9C">
          <w:rPr>
            <w:rStyle w:val="Hyperlink"/>
            <w:noProof/>
          </w:rPr>
          <w:t>1.25</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Key Characteristics of Default Methods</w:t>
        </w:r>
        <w:r>
          <w:rPr>
            <w:noProof/>
            <w:webHidden/>
          </w:rPr>
          <w:tab/>
        </w:r>
        <w:r>
          <w:rPr>
            <w:noProof/>
            <w:webHidden/>
          </w:rPr>
          <w:fldChar w:fldCharType="begin"/>
        </w:r>
        <w:r>
          <w:rPr>
            <w:noProof/>
            <w:webHidden/>
          </w:rPr>
          <w:instrText xml:space="preserve"> PAGEREF _Toc198153689 \h </w:instrText>
        </w:r>
        <w:r>
          <w:rPr>
            <w:noProof/>
            <w:webHidden/>
          </w:rPr>
        </w:r>
        <w:r>
          <w:rPr>
            <w:noProof/>
            <w:webHidden/>
          </w:rPr>
          <w:fldChar w:fldCharType="separate"/>
        </w:r>
        <w:r>
          <w:rPr>
            <w:noProof/>
            <w:webHidden/>
          </w:rPr>
          <w:t>23</w:t>
        </w:r>
        <w:r>
          <w:rPr>
            <w:noProof/>
            <w:webHidden/>
          </w:rPr>
          <w:fldChar w:fldCharType="end"/>
        </w:r>
      </w:hyperlink>
    </w:p>
    <w:p w14:paraId="6A5233C8" w14:textId="27F197FF"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90" w:history="1">
        <w:r w:rsidRPr="00621E9C">
          <w:rPr>
            <w:rStyle w:val="Hyperlink"/>
            <w:noProof/>
          </w:rPr>
          <w:t>1.26</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Method References</w:t>
        </w:r>
        <w:r>
          <w:rPr>
            <w:noProof/>
            <w:webHidden/>
          </w:rPr>
          <w:tab/>
        </w:r>
        <w:r>
          <w:rPr>
            <w:noProof/>
            <w:webHidden/>
          </w:rPr>
          <w:fldChar w:fldCharType="begin"/>
        </w:r>
        <w:r>
          <w:rPr>
            <w:noProof/>
            <w:webHidden/>
          </w:rPr>
          <w:instrText xml:space="preserve"> PAGEREF _Toc198153690 \h </w:instrText>
        </w:r>
        <w:r>
          <w:rPr>
            <w:noProof/>
            <w:webHidden/>
          </w:rPr>
        </w:r>
        <w:r>
          <w:rPr>
            <w:noProof/>
            <w:webHidden/>
          </w:rPr>
          <w:fldChar w:fldCharType="separate"/>
        </w:r>
        <w:r>
          <w:rPr>
            <w:noProof/>
            <w:webHidden/>
          </w:rPr>
          <w:t>23</w:t>
        </w:r>
        <w:r>
          <w:rPr>
            <w:noProof/>
            <w:webHidden/>
          </w:rPr>
          <w:fldChar w:fldCharType="end"/>
        </w:r>
      </w:hyperlink>
    </w:p>
    <w:p w14:paraId="6E99615C" w14:textId="7A12EBA0"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91" w:history="1">
        <w:r w:rsidRPr="00621E9C">
          <w:rPr>
            <w:rStyle w:val="Hyperlink"/>
            <w:noProof/>
          </w:rPr>
          <w:t>1.27</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Java11 features</w:t>
        </w:r>
        <w:r>
          <w:rPr>
            <w:noProof/>
            <w:webHidden/>
          </w:rPr>
          <w:tab/>
        </w:r>
        <w:r>
          <w:rPr>
            <w:noProof/>
            <w:webHidden/>
          </w:rPr>
          <w:fldChar w:fldCharType="begin"/>
        </w:r>
        <w:r>
          <w:rPr>
            <w:noProof/>
            <w:webHidden/>
          </w:rPr>
          <w:instrText xml:space="preserve"> PAGEREF _Toc198153691 \h </w:instrText>
        </w:r>
        <w:r>
          <w:rPr>
            <w:noProof/>
            <w:webHidden/>
          </w:rPr>
        </w:r>
        <w:r>
          <w:rPr>
            <w:noProof/>
            <w:webHidden/>
          </w:rPr>
          <w:fldChar w:fldCharType="separate"/>
        </w:r>
        <w:r>
          <w:rPr>
            <w:noProof/>
            <w:webHidden/>
          </w:rPr>
          <w:t>24</w:t>
        </w:r>
        <w:r>
          <w:rPr>
            <w:noProof/>
            <w:webHidden/>
          </w:rPr>
          <w:fldChar w:fldCharType="end"/>
        </w:r>
      </w:hyperlink>
    </w:p>
    <w:p w14:paraId="0D39013C" w14:textId="16EB69D3"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92" w:history="1">
        <w:r w:rsidRPr="00621E9C">
          <w:rPr>
            <w:rStyle w:val="Hyperlink"/>
            <w:noProof/>
          </w:rPr>
          <w:t>1.28</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Java21 features</w:t>
        </w:r>
        <w:r>
          <w:rPr>
            <w:noProof/>
            <w:webHidden/>
          </w:rPr>
          <w:tab/>
        </w:r>
        <w:r>
          <w:rPr>
            <w:noProof/>
            <w:webHidden/>
          </w:rPr>
          <w:fldChar w:fldCharType="begin"/>
        </w:r>
        <w:r>
          <w:rPr>
            <w:noProof/>
            <w:webHidden/>
          </w:rPr>
          <w:instrText xml:space="preserve"> PAGEREF _Toc198153692 \h </w:instrText>
        </w:r>
        <w:r>
          <w:rPr>
            <w:noProof/>
            <w:webHidden/>
          </w:rPr>
        </w:r>
        <w:r>
          <w:rPr>
            <w:noProof/>
            <w:webHidden/>
          </w:rPr>
          <w:fldChar w:fldCharType="separate"/>
        </w:r>
        <w:r>
          <w:rPr>
            <w:noProof/>
            <w:webHidden/>
          </w:rPr>
          <w:t>25</w:t>
        </w:r>
        <w:r>
          <w:rPr>
            <w:noProof/>
            <w:webHidden/>
          </w:rPr>
          <w:fldChar w:fldCharType="end"/>
        </w:r>
      </w:hyperlink>
    </w:p>
    <w:p w14:paraId="5EF1032F" w14:textId="31908C61"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93" w:history="1">
        <w:r w:rsidRPr="00621E9C">
          <w:rPr>
            <w:rStyle w:val="Hyperlink"/>
            <w:noProof/>
          </w:rPr>
          <w:t>1.29</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Virtual Thread</w:t>
        </w:r>
        <w:r>
          <w:rPr>
            <w:noProof/>
            <w:webHidden/>
          </w:rPr>
          <w:tab/>
        </w:r>
        <w:r>
          <w:rPr>
            <w:noProof/>
            <w:webHidden/>
          </w:rPr>
          <w:fldChar w:fldCharType="begin"/>
        </w:r>
        <w:r>
          <w:rPr>
            <w:noProof/>
            <w:webHidden/>
          </w:rPr>
          <w:instrText xml:space="preserve"> PAGEREF _Toc198153693 \h </w:instrText>
        </w:r>
        <w:r>
          <w:rPr>
            <w:noProof/>
            <w:webHidden/>
          </w:rPr>
        </w:r>
        <w:r>
          <w:rPr>
            <w:noProof/>
            <w:webHidden/>
          </w:rPr>
          <w:fldChar w:fldCharType="separate"/>
        </w:r>
        <w:r>
          <w:rPr>
            <w:noProof/>
            <w:webHidden/>
          </w:rPr>
          <w:t>25</w:t>
        </w:r>
        <w:r>
          <w:rPr>
            <w:noProof/>
            <w:webHidden/>
          </w:rPr>
          <w:fldChar w:fldCharType="end"/>
        </w:r>
      </w:hyperlink>
    </w:p>
    <w:p w14:paraId="5F13F83D" w14:textId="0D393A80"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94" w:history="1">
        <w:r w:rsidRPr="00621E9C">
          <w:rPr>
            <w:rStyle w:val="Hyperlink"/>
            <w:noProof/>
          </w:rPr>
          <w:t>1.30</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Key Features</w:t>
        </w:r>
        <w:r>
          <w:rPr>
            <w:noProof/>
            <w:webHidden/>
          </w:rPr>
          <w:tab/>
        </w:r>
        <w:r>
          <w:rPr>
            <w:noProof/>
            <w:webHidden/>
          </w:rPr>
          <w:fldChar w:fldCharType="begin"/>
        </w:r>
        <w:r>
          <w:rPr>
            <w:noProof/>
            <w:webHidden/>
          </w:rPr>
          <w:instrText xml:space="preserve"> PAGEREF _Toc198153694 \h </w:instrText>
        </w:r>
        <w:r>
          <w:rPr>
            <w:noProof/>
            <w:webHidden/>
          </w:rPr>
        </w:r>
        <w:r>
          <w:rPr>
            <w:noProof/>
            <w:webHidden/>
          </w:rPr>
          <w:fldChar w:fldCharType="separate"/>
        </w:r>
        <w:r>
          <w:rPr>
            <w:noProof/>
            <w:webHidden/>
          </w:rPr>
          <w:t>25</w:t>
        </w:r>
        <w:r>
          <w:rPr>
            <w:noProof/>
            <w:webHidden/>
          </w:rPr>
          <w:fldChar w:fldCharType="end"/>
        </w:r>
      </w:hyperlink>
    </w:p>
    <w:p w14:paraId="1C273805" w14:textId="48F547BB" w:rsidR="00626524" w:rsidRDefault="00626524">
      <w:pPr>
        <w:pStyle w:val="TOC1"/>
        <w:tabs>
          <w:tab w:val="left" w:pos="432"/>
        </w:tabs>
        <w:rPr>
          <w:rFonts w:asciiTheme="minorHAnsi" w:eastAsiaTheme="minorEastAsia" w:hAnsiTheme="minorHAnsi" w:cstheme="minorBidi"/>
          <w:noProof/>
          <w:kern w:val="2"/>
          <w:sz w:val="24"/>
          <w:szCs w:val="24"/>
          <w:lang w:val="en-IN" w:eastAsia="en-IN"/>
          <w14:ligatures w14:val="standardContextual"/>
        </w:rPr>
      </w:pPr>
      <w:hyperlink w:anchor="_Toc198153695" w:history="1">
        <w:r w:rsidRPr="00621E9C">
          <w:rPr>
            <w:rStyle w:val="Hyperlink"/>
            <w:noProof/>
          </w:rPr>
          <w:t>2.</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DataBase</w:t>
        </w:r>
        <w:r>
          <w:rPr>
            <w:noProof/>
            <w:webHidden/>
          </w:rPr>
          <w:tab/>
        </w:r>
        <w:r>
          <w:rPr>
            <w:noProof/>
            <w:webHidden/>
          </w:rPr>
          <w:fldChar w:fldCharType="begin"/>
        </w:r>
        <w:r>
          <w:rPr>
            <w:noProof/>
            <w:webHidden/>
          </w:rPr>
          <w:instrText xml:space="preserve"> PAGEREF _Toc198153695 \h </w:instrText>
        </w:r>
        <w:r>
          <w:rPr>
            <w:noProof/>
            <w:webHidden/>
          </w:rPr>
        </w:r>
        <w:r>
          <w:rPr>
            <w:noProof/>
            <w:webHidden/>
          </w:rPr>
          <w:fldChar w:fldCharType="separate"/>
        </w:r>
        <w:r>
          <w:rPr>
            <w:noProof/>
            <w:webHidden/>
          </w:rPr>
          <w:t>26</w:t>
        </w:r>
        <w:r>
          <w:rPr>
            <w:noProof/>
            <w:webHidden/>
          </w:rPr>
          <w:fldChar w:fldCharType="end"/>
        </w:r>
      </w:hyperlink>
    </w:p>
    <w:p w14:paraId="279CD4F6" w14:textId="3630EB1A"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96" w:history="1">
        <w:r w:rsidRPr="00621E9C">
          <w:rPr>
            <w:rStyle w:val="Hyperlink"/>
            <w:noProof/>
          </w:rPr>
          <w:t>2.1</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How to increase the performance or tune the queries</w:t>
        </w:r>
        <w:r>
          <w:rPr>
            <w:noProof/>
            <w:webHidden/>
          </w:rPr>
          <w:tab/>
        </w:r>
        <w:r>
          <w:rPr>
            <w:noProof/>
            <w:webHidden/>
          </w:rPr>
          <w:fldChar w:fldCharType="begin"/>
        </w:r>
        <w:r>
          <w:rPr>
            <w:noProof/>
            <w:webHidden/>
          </w:rPr>
          <w:instrText xml:space="preserve"> PAGEREF _Toc198153696 \h </w:instrText>
        </w:r>
        <w:r>
          <w:rPr>
            <w:noProof/>
            <w:webHidden/>
          </w:rPr>
        </w:r>
        <w:r>
          <w:rPr>
            <w:noProof/>
            <w:webHidden/>
          </w:rPr>
          <w:fldChar w:fldCharType="separate"/>
        </w:r>
        <w:r>
          <w:rPr>
            <w:noProof/>
            <w:webHidden/>
          </w:rPr>
          <w:t>26</w:t>
        </w:r>
        <w:r>
          <w:rPr>
            <w:noProof/>
            <w:webHidden/>
          </w:rPr>
          <w:fldChar w:fldCharType="end"/>
        </w:r>
      </w:hyperlink>
    </w:p>
    <w:p w14:paraId="46A29D3C" w14:textId="36F4A1F7"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97" w:history="1">
        <w:r w:rsidRPr="00621E9C">
          <w:rPr>
            <w:rStyle w:val="Hyperlink"/>
            <w:noProof/>
          </w:rPr>
          <w:t>2.2</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What is the cursor and refcursor in pl/sql</w:t>
        </w:r>
        <w:r>
          <w:rPr>
            <w:noProof/>
            <w:webHidden/>
          </w:rPr>
          <w:tab/>
        </w:r>
        <w:r>
          <w:rPr>
            <w:noProof/>
            <w:webHidden/>
          </w:rPr>
          <w:fldChar w:fldCharType="begin"/>
        </w:r>
        <w:r>
          <w:rPr>
            <w:noProof/>
            <w:webHidden/>
          </w:rPr>
          <w:instrText xml:space="preserve"> PAGEREF _Toc198153697 \h </w:instrText>
        </w:r>
        <w:r>
          <w:rPr>
            <w:noProof/>
            <w:webHidden/>
          </w:rPr>
        </w:r>
        <w:r>
          <w:rPr>
            <w:noProof/>
            <w:webHidden/>
          </w:rPr>
          <w:fldChar w:fldCharType="separate"/>
        </w:r>
        <w:r>
          <w:rPr>
            <w:noProof/>
            <w:webHidden/>
          </w:rPr>
          <w:t>27</w:t>
        </w:r>
        <w:r>
          <w:rPr>
            <w:noProof/>
            <w:webHidden/>
          </w:rPr>
          <w:fldChar w:fldCharType="end"/>
        </w:r>
      </w:hyperlink>
    </w:p>
    <w:p w14:paraId="6776E5A7" w14:textId="29C5F25D"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98" w:history="1">
        <w:r w:rsidRPr="00621E9C">
          <w:rPr>
            <w:rStyle w:val="Hyperlink"/>
            <w:noProof/>
          </w:rPr>
          <w:t>2.2.1</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Cursor :</w:t>
        </w:r>
        <w:r>
          <w:rPr>
            <w:noProof/>
            <w:webHidden/>
          </w:rPr>
          <w:tab/>
        </w:r>
        <w:r>
          <w:rPr>
            <w:noProof/>
            <w:webHidden/>
          </w:rPr>
          <w:fldChar w:fldCharType="begin"/>
        </w:r>
        <w:r>
          <w:rPr>
            <w:noProof/>
            <w:webHidden/>
          </w:rPr>
          <w:instrText xml:space="preserve"> PAGEREF _Toc198153698 \h </w:instrText>
        </w:r>
        <w:r>
          <w:rPr>
            <w:noProof/>
            <w:webHidden/>
          </w:rPr>
        </w:r>
        <w:r>
          <w:rPr>
            <w:noProof/>
            <w:webHidden/>
          </w:rPr>
          <w:fldChar w:fldCharType="separate"/>
        </w:r>
        <w:r>
          <w:rPr>
            <w:noProof/>
            <w:webHidden/>
          </w:rPr>
          <w:t>27</w:t>
        </w:r>
        <w:r>
          <w:rPr>
            <w:noProof/>
            <w:webHidden/>
          </w:rPr>
          <w:fldChar w:fldCharType="end"/>
        </w:r>
      </w:hyperlink>
    </w:p>
    <w:p w14:paraId="57553639" w14:textId="31D1DAC0"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699" w:history="1">
        <w:r w:rsidRPr="00621E9C">
          <w:rPr>
            <w:rStyle w:val="Hyperlink"/>
            <w:noProof/>
          </w:rPr>
          <w:t>2.2.2</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Ref Cursor : Reference Cursor</w:t>
        </w:r>
        <w:r>
          <w:rPr>
            <w:noProof/>
            <w:webHidden/>
          </w:rPr>
          <w:tab/>
        </w:r>
        <w:r>
          <w:rPr>
            <w:noProof/>
            <w:webHidden/>
          </w:rPr>
          <w:fldChar w:fldCharType="begin"/>
        </w:r>
        <w:r>
          <w:rPr>
            <w:noProof/>
            <w:webHidden/>
          </w:rPr>
          <w:instrText xml:space="preserve"> PAGEREF _Toc198153699 \h </w:instrText>
        </w:r>
        <w:r>
          <w:rPr>
            <w:noProof/>
            <w:webHidden/>
          </w:rPr>
        </w:r>
        <w:r>
          <w:rPr>
            <w:noProof/>
            <w:webHidden/>
          </w:rPr>
          <w:fldChar w:fldCharType="separate"/>
        </w:r>
        <w:r>
          <w:rPr>
            <w:noProof/>
            <w:webHidden/>
          </w:rPr>
          <w:t>28</w:t>
        </w:r>
        <w:r>
          <w:rPr>
            <w:noProof/>
            <w:webHidden/>
          </w:rPr>
          <w:fldChar w:fldCharType="end"/>
        </w:r>
      </w:hyperlink>
    </w:p>
    <w:p w14:paraId="7B0DFA87" w14:textId="4A089E83"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00" w:history="1">
        <w:r w:rsidRPr="00621E9C">
          <w:rPr>
            <w:rStyle w:val="Hyperlink"/>
            <w:noProof/>
          </w:rPr>
          <w:t>2.2.3</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Example returning a refcursor:</w:t>
        </w:r>
        <w:r>
          <w:rPr>
            <w:noProof/>
            <w:webHidden/>
          </w:rPr>
          <w:tab/>
        </w:r>
        <w:r>
          <w:rPr>
            <w:noProof/>
            <w:webHidden/>
          </w:rPr>
          <w:fldChar w:fldCharType="begin"/>
        </w:r>
        <w:r>
          <w:rPr>
            <w:noProof/>
            <w:webHidden/>
          </w:rPr>
          <w:instrText xml:space="preserve"> PAGEREF _Toc198153700 \h </w:instrText>
        </w:r>
        <w:r>
          <w:rPr>
            <w:noProof/>
            <w:webHidden/>
          </w:rPr>
        </w:r>
        <w:r>
          <w:rPr>
            <w:noProof/>
            <w:webHidden/>
          </w:rPr>
          <w:fldChar w:fldCharType="separate"/>
        </w:r>
        <w:r>
          <w:rPr>
            <w:noProof/>
            <w:webHidden/>
          </w:rPr>
          <w:t>28</w:t>
        </w:r>
        <w:r>
          <w:rPr>
            <w:noProof/>
            <w:webHidden/>
          </w:rPr>
          <w:fldChar w:fldCharType="end"/>
        </w:r>
      </w:hyperlink>
    </w:p>
    <w:p w14:paraId="6250F45E" w14:textId="16F4E8AA"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01" w:history="1">
        <w:r w:rsidRPr="00621E9C">
          <w:rPr>
            <w:rStyle w:val="Hyperlink"/>
            <w:noProof/>
          </w:rPr>
          <w:t>2.3</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Triggers in database:</w:t>
        </w:r>
        <w:r>
          <w:rPr>
            <w:noProof/>
            <w:webHidden/>
          </w:rPr>
          <w:tab/>
        </w:r>
        <w:r>
          <w:rPr>
            <w:noProof/>
            <w:webHidden/>
          </w:rPr>
          <w:fldChar w:fldCharType="begin"/>
        </w:r>
        <w:r>
          <w:rPr>
            <w:noProof/>
            <w:webHidden/>
          </w:rPr>
          <w:instrText xml:space="preserve"> PAGEREF _Toc198153701 \h </w:instrText>
        </w:r>
        <w:r>
          <w:rPr>
            <w:noProof/>
            <w:webHidden/>
          </w:rPr>
        </w:r>
        <w:r>
          <w:rPr>
            <w:noProof/>
            <w:webHidden/>
          </w:rPr>
          <w:fldChar w:fldCharType="separate"/>
        </w:r>
        <w:r>
          <w:rPr>
            <w:noProof/>
            <w:webHidden/>
          </w:rPr>
          <w:t>29</w:t>
        </w:r>
        <w:r>
          <w:rPr>
            <w:noProof/>
            <w:webHidden/>
          </w:rPr>
          <w:fldChar w:fldCharType="end"/>
        </w:r>
      </w:hyperlink>
    </w:p>
    <w:p w14:paraId="56BBA692" w14:textId="324C500C"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02" w:history="1">
        <w:r w:rsidRPr="00621E9C">
          <w:rPr>
            <w:rStyle w:val="Hyperlink"/>
            <w:noProof/>
          </w:rPr>
          <w:t>2.4</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IN,OUT,IN_OUT parameters in database stored procedure</w:t>
        </w:r>
        <w:r>
          <w:rPr>
            <w:noProof/>
            <w:webHidden/>
          </w:rPr>
          <w:tab/>
        </w:r>
        <w:r>
          <w:rPr>
            <w:noProof/>
            <w:webHidden/>
          </w:rPr>
          <w:fldChar w:fldCharType="begin"/>
        </w:r>
        <w:r>
          <w:rPr>
            <w:noProof/>
            <w:webHidden/>
          </w:rPr>
          <w:instrText xml:space="preserve"> PAGEREF _Toc198153702 \h </w:instrText>
        </w:r>
        <w:r>
          <w:rPr>
            <w:noProof/>
            <w:webHidden/>
          </w:rPr>
        </w:r>
        <w:r>
          <w:rPr>
            <w:noProof/>
            <w:webHidden/>
          </w:rPr>
          <w:fldChar w:fldCharType="separate"/>
        </w:r>
        <w:r>
          <w:rPr>
            <w:noProof/>
            <w:webHidden/>
          </w:rPr>
          <w:t>29</w:t>
        </w:r>
        <w:r>
          <w:rPr>
            <w:noProof/>
            <w:webHidden/>
          </w:rPr>
          <w:fldChar w:fldCharType="end"/>
        </w:r>
      </w:hyperlink>
    </w:p>
    <w:p w14:paraId="77F20282" w14:textId="5AEF3C2B"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03" w:history="1">
        <w:r w:rsidRPr="00621E9C">
          <w:rPr>
            <w:rStyle w:val="Hyperlink"/>
            <w:noProof/>
          </w:rPr>
          <w:t>2.5</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Raise an exception in stored procedure</w:t>
        </w:r>
        <w:r>
          <w:rPr>
            <w:noProof/>
            <w:webHidden/>
          </w:rPr>
          <w:tab/>
        </w:r>
        <w:r>
          <w:rPr>
            <w:noProof/>
            <w:webHidden/>
          </w:rPr>
          <w:fldChar w:fldCharType="begin"/>
        </w:r>
        <w:r>
          <w:rPr>
            <w:noProof/>
            <w:webHidden/>
          </w:rPr>
          <w:instrText xml:space="preserve"> PAGEREF _Toc198153703 \h </w:instrText>
        </w:r>
        <w:r>
          <w:rPr>
            <w:noProof/>
            <w:webHidden/>
          </w:rPr>
        </w:r>
        <w:r>
          <w:rPr>
            <w:noProof/>
            <w:webHidden/>
          </w:rPr>
          <w:fldChar w:fldCharType="separate"/>
        </w:r>
        <w:r>
          <w:rPr>
            <w:noProof/>
            <w:webHidden/>
          </w:rPr>
          <w:t>30</w:t>
        </w:r>
        <w:r>
          <w:rPr>
            <w:noProof/>
            <w:webHidden/>
          </w:rPr>
          <w:fldChar w:fldCharType="end"/>
        </w:r>
      </w:hyperlink>
    </w:p>
    <w:p w14:paraId="1A571C68" w14:textId="223FFCD2"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04" w:history="1">
        <w:r w:rsidRPr="00621E9C">
          <w:rPr>
            <w:rStyle w:val="Hyperlink"/>
            <w:noProof/>
          </w:rPr>
          <w:t>2.6</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How to handle errors/exception in stored procedure</w:t>
        </w:r>
        <w:r>
          <w:rPr>
            <w:noProof/>
            <w:webHidden/>
          </w:rPr>
          <w:tab/>
        </w:r>
        <w:r>
          <w:rPr>
            <w:noProof/>
            <w:webHidden/>
          </w:rPr>
          <w:fldChar w:fldCharType="begin"/>
        </w:r>
        <w:r>
          <w:rPr>
            <w:noProof/>
            <w:webHidden/>
          </w:rPr>
          <w:instrText xml:space="preserve"> PAGEREF _Toc198153704 \h </w:instrText>
        </w:r>
        <w:r>
          <w:rPr>
            <w:noProof/>
            <w:webHidden/>
          </w:rPr>
        </w:r>
        <w:r>
          <w:rPr>
            <w:noProof/>
            <w:webHidden/>
          </w:rPr>
          <w:fldChar w:fldCharType="separate"/>
        </w:r>
        <w:r>
          <w:rPr>
            <w:noProof/>
            <w:webHidden/>
          </w:rPr>
          <w:t>30</w:t>
        </w:r>
        <w:r>
          <w:rPr>
            <w:noProof/>
            <w:webHidden/>
          </w:rPr>
          <w:fldChar w:fldCharType="end"/>
        </w:r>
      </w:hyperlink>
    </w:p>
    <w:p w14:paraId="1AE979E8" w14:textId="7EED9423"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05" w:history="1">
        <w:r w:rsidRPr="00621E9C">
          <w:rPr>
            <w:rStyle w:val="Hyperlink"/>
            <w:noProof/>
          </w:rPr>
          <w:t>2.7</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Different types of data types</w:t>
        </w:r>
        <w:r>
          <w:rPr>
            <w:noProof/>
            <w:webHidden/>
          </w:rPr>
          <w:tab/>
        </w:r>
        <w:r>
          <w:rPr>
            <w:noProof/>
            <w:webHidden/>
          </w:rPr>
          <w:fldChar w:fldCharType="begin"/>
        </w:r>
        <w:r>
          <w:rPr>
            <w:noProof/>
            <w:webHidden/>
          </w:rPr>
          <w:instrText xml:space="preserve"> PAGEREF _Toc198153705 \h </w:instrText>
        </w:r>
        <w:r>
          <w:rPr>
            <w:noProof/>
            <w:webHidden/>
          </w:rPr>
        </w:r>
        <w:r>
          <w:rPr>
            <w:noProof/>
            <w:webHidden/>
          </w:rPr>
          <w:fldChar w:fldCharType="separate"/>
        </w:r>
        <w:r>
          <w:rPr>
            <w:noProof/>
            <w:webHidden/>
          </w:rPr>
          <w:t>31</w:t>
        </w:r>
        <w:r>
          <w:rPr>
            <w:noProof/>
            <w:webHidden/>
          </w:rPr>
          <w:fldChar w:fldCharType="end"/>
        </w:r>
      </w:hyperlink>
    </w:p>
    <w:p w14:paraId="09F66EA2" w14:textId="11012D14"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06" w:history="1">
        <w:r w:rsidRPr="00621E9C">
          <w:rPr>
            <w:rStyle w:val="Hyperlink"/>
            <w:noProof/>
          </w:rPr>
          <w:t>2.8</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Different types of joins</w:t>
        </w:r>
        <w:r>
          <w:rPr>
            <w:noProof/>
            <w:webHidden/>
          </w:rPr>
          <w:tab/>
        </w:r>
        <w:r>
          <w:rPr>
            <w:noProof/>
            <w:webHidden/>
          </w:rPr>
          <w:fldChar w:fldCharType="begin"/>
        </w:r>
        <w:r>
          <w:rPr>
            <w:noProof/>
            <w:webHidden/>
          </w:rPr>
          <w:instrText xml:space="preserve"> PAGEREF _Toc198153706 \h </w:instrText>
        </w:r>
        <w:r>
          <w:rPr>
            <w:noProof/>
            <w:webHidden/>
          </w:rPr>
        </w:r>
        <w:r>
          <w:rPr>
            <w:noProof/>
            <w:webHidden/>
          </w:rPr>
          <w:fldChar w:fldCharType="separate"/>
        </w:r>
        <w:r>
          <w:rPr>
            <w:noProof/>
            <w:webHidden/>
          </w:rPr>
          <w:t>31</w:t>
        </w:r>
        <w:r>
          <w:rPr>
            <w:noProof/>
            <w:webHidden/>
          </w:rPr>
          <w:fldChar w:fldCharType="end"/>
        </w:r>
      </w:hyperlink>
    </w:p>
    <w:p w14:paraId="4DFEFCEA" w14:textId="4A7907AC"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07" w:history="1">
        <w:r w:rsidRPr="00621E9C">
          <w:rPr>
            <w:rStyle w:val="Hyperlink"/>
            <w:noProof/>
          </w:rPr>
          <w:t>2.9</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execute a stored procedure from java/springboot/jpa</w:t>
        </w:r>
        <w:r>
          <w:rPr>
            <w:noProof/>
            <w:webHidden/>
          </w:rPr>
          <w:tab/>
        </w:r>
        <w:r>
          <w:rPr>
            <w:noProof/>
            <w:webHidden/>
          </w:rPr>
          <w:fldChar w:fldCharType="begin"/>
        </w:r>
        <w:r>
          <w:rPr>
            <w:noProof/>
            <w:webHidden/>
          </w:rPr>
          <w:instrText xml:space="preserve"> PAGEREF _Toc198153707 \h </w:instrText>
        </w:r>
        <w:r>
          <w:rPr>
            <w:noProof/>
            <w:webHidden/>
          </w:rPr>
        </w:r>
        <w:r>
          <w:rPr>
            <w:noProof/>
            <w:webHidden/>
          </w:rPr>
          <w:fldChar w:fldCharType="separate"/>
        </w:r>
        <w:r>
          <w:rPr>
            <w:noProof/>
            <w:webHidden/>
          </w:rPr>
          <w:t>31</w:t>
        </w:r>
        <w:r>
          <w:rPr>
            <w:noProof/>
            <w:webHidden/>
          </w:rPr>
          <w:fldChar w:fldCharType="end"/>
        </w:r>
      </w:hyperlink>
    </w:p>
    <w:p w14:paraId="4A398276" w14:textId="1224E98D"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08" w:history="1">
        <w:r w:rsidRPr="00621E9C">
          <w:rPr>
            <w:rStyle w:val="Hyperlink"/>
            <w:noProof/>
          </w:rPr>
          <w:t>2.10</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Different queries</w:t>
        </w:r>
        <w:r>
          <w:rPr>
            <w:noProof/>
            <w:webHidden/>
          </w:rPr>
          <w:tab/>
        </w:r>
        <w:r>
          <w:rPr>
            <w:noProof/>
            <w:webHidden/>
          </w:rPr>
          <w:fldChar w:fldCharType="begin"/>
        </w:r>
        <w:r>
          <w:rPr>
            <w:noProof/>
            <w:webHidden/>
          </w:rPr>
          <w:instrText xml:space="preserve"> PAGEREF _Toc198153708 \h </w:instrText>
        </w:r>
        <w:r>
          <w:rPr>
            <w:noProof/>
            <w:webHidden/>
          </w:rPr>
        </w:r>
        <w:r>
          <w:rPr>
            <w:noProof/>
            <w:webHidden/>
          </w:rPr>
          <w:fldChar w:fldCharType="separate"/>
        </w:r>
        <w:r>
          <w:rPr>
            <w:noProof/>
            <w:webHidden/>
          </w:rPr>
          <w:t>32</w:t>
        </w:r>
        <w:r>
          <w:rPr>
            <w:noProof/>
            <w:webHidden/>
          </w:rPr>
          <w:fldChar w:fldCharType="end"/>
        </w:r>
      </w:hyperlink>
    </w:p>
    <w:p w14:paraId="1B4EC076" w14:textId="59E4D3F5"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09" w:history="1">
        <w:r w:rsidRPr="00621E9C">
          <w:rPr>
            <w:rStyle w:val="Hyperlink"/>
            <w:noProof/>
          </w:rPr>
          <w:t>2.11</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CTE common table expressions</w:t>
        </w:r>
        <w:r>
          <w:rPr>
            <w:noProof/>
            <w:webHidden/>
          </w:rPr>
          <w:tab/>
        </w:r>
        <w:r>
          <w:rPr>
            <w:noProof/>
            <w:webHidden/>
          </w:rPr>
          <w:fldChar w:fldCharType="begin"/>
        </w:r>
        <w:r>
          <w:rPr>
            <w:noProof/>
            <w:webHidden/>
          </w:rPr>
          <w:instrText xml:space="preserve"> PAGEREF _Toc198153709 \h </w:instrText>
        </w:r>
        <w:r>
          <w:rPr>
            <w:noProof/>
            <w:webHidden/>
          </w:rPr>
        </w:r>
        <w:r>
          <w:rPr>
            <w:noProof/>
            <w:webHidden/>
          </w:rPr>
          <w:fldChar w:fldCharType="separate"/>
        </w:r>
        <w:r>
          <w:rPr>
            <w:noProof/>
            <w:webHidden/>
          </w:rPr>
          <w:t>33</w:t>
        </w:r>
        <w:r>
          <w:rPr>
            <w:noProof/>
            <w:webHidden/>
          </w:rPr>
          <w:fldChar w:fldCharType="end"/>
        </w:r>
      </w:hyperlink>
    </w:p>
    <w:p w14:paraId="373A2F4E" w14:textId="32B20D17"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10" w:history="1">
        <w:r w:rsidRPr="00621E9C">
          <w:rPr>
            <w:rStyle w:val="Hyperlink"/>
            <w:noProof/>
          </w:rPr>
          <w:t>2.12</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SnowFlake and Databrics</w:t>
        </w:r>
        <w:r>
          <w:rPr>
            <w:noProof/>
            <w:webHidden/>
          </w:rPr>
          <w:tab/>
        </w:r>
        <w:r>
          <w:rPr>
            <w:noProof/>
            <w:webHidden/>
          </w:rPr>
          <w:fldChar w:fldCharType="begin"/>
        </w:r>
        <w:r>
          <w:rPr>
            <w:noProof/>
            <w:webHidden/>
          </w:rPr>
          <w:instrText xml:space="preserve"> PAGEREF _Toc198153710 \h </w:instrText>
        </w:r>
        <w:r>
          <w:rPr>
            <w:noProof/>
            <w:webHidden/>
          </w:rPr>
        </w:r>
        <w:r>
          <w:rPr>
            <w:noProof/>
            <w:webHidden/>
          </w:rPr>
          <w:fldChar w:fldCharType="separate"/>
        </w:r>
        <w:r>
          <w:rPr>
            <w:noProof/>
            <w:webHidden/>
          </w:rPr>
          <w:t>33</w:t>
        </w:r>
        <w:r>
          <w:rPr>
            <w:noProof/>
            <w:webHidden/>
          </w:rPr>
          <w:fldChar w:fldCharType="end"/>
        </w:r>
      </w:hyperlink>
    </w:p>
    <w:p w14:paraId="4E35A544" w14:textId="516C0448"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11" w:history="1">
        <w:r w:rsidRPr="00621E9C">
          <w:rPr>
            <w:rStyle w:val="Hyperlink"/>
            <w:noProof/>
          </w:rPr>
          <w:t>2.13</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JPA Repository and CURD Repository</w:t>
        </w:r>
        <w:r>
          <w:rPr>
            <w:noProof/>
            <w:webHidden/>
          </w:rPr>
          <w:tab/>
        </w:r>
        <w:r>
          <w:rPr>
            <w:noProof/>
            <w:webHidden/>
          </w:rPr>
          <w:fldChar w:fldCharType="begin"/>
        </w:r>
        <w:r>
          <w:rPr>
            <w:noProof/>
            <w:webHidden/>
          </w:rPr>
          <w:instrText xml:space="preserve"> PAGEREF _Toc198153711 \h </w:instrText>
        </w:r>
        <w:r>
          <w:rPr>
            <w:noProof/>
            <w:webHidden/>
          </w:rPr>
        </w:r>
        <w:r>
          <w:rPr>
            <w:noProof/>
            <w:webHidden/>
          </w:rPr>
          <w:fldChar w:fldCharType="separate"/>
        </w:r>
        <w:r>
          <w:rPr>
            <w:noProof/>
            <w:webHidden/>
          </w:rPr>
          <w:t>34</w:t>
        </w:r>
        <w:r>
          <w:rPr>
            <w:noProof/>
            <w:webHidden/>
          </w:rPr>
          <w:fldChar w:fldCharType="end"/>
        </w:r>
      </w:hyperlink>
    </w:p>
    <w:p w14:paraId="7B120B0D" w14:textId="5E7FD6B6"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12" w:history="1">
        <w:r w:rsidRPr="00621E9C">
          <w:rPr>
            <w:rStyle w:val="Hyperlink"/>
            <w:noProof/>
          </w:rPr>
          <w:t>2.14</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Pagination logic</w:t>
        </w:r>
        <w:r>
          <w:rPr>
            <w:noProof/>
            <w:webHidden/>
          </w:rPr>
          <w:tab/>
        </w:r>
        <w:r>
          <w:rPr>
            <w:noProof/>
            <w:webHidden/>
          </w:rPr>
          <w:fldChar w:fldCharType="begin"/>
        </w:r>
        <w:r>
          <w:rPr>
            <w:noProof/>
            <w:webHidden/>
          </w:rPr>
          <w:instrText xml:space="preserve"> PAGEREF _Toc198153712 \h </w:instrText>
        </w:r>
        <w:r>
          <w:rPr>
            <w:noProof/>
            <w:webHidden/>
          </w:rPr>
        </w:r>
        <w:r>
          <w:rPr>
            <w:noProof/>
            <w:webHidden/>
          </w:rPr>
          <w:fldChar w:fldCharType="separate"/>
        </w:r>
        <w:r>
          <w:rPr>
            <w:noProof/>
            <w:webHidden/>
          </w:rPr>
          <w:t>35</w:t>
        </w:r>
        <w:r>
          <w:rPr>
            <w:noProof/>
            <w:webHidden/>
          </w:rPr>
          <w:fldChar w:fldCharType="end"/>
        </w:r>
      </w:hyperlink>
    </w:p>
    <w:p w14:paraId="7E3EDA65" w14:textId="14022C3E"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13" w:history="1">
        <w:r w:rsidRPr="00621E9C">
          <w:rPr>
            <w:rStyle w:val="Hyperlink"/>
            <w:noProof/>
          </w:rPr>
          <w:t>2.15</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Transaction</w:t>
        </w:r>
        <w:r>
          <w:rPr>
            <w:noProof/>
            <w:webHidden/>
          </w:rPr>
          <w:tab/>
        </w:r>
        <w:r>
          <w:rPr>
            <w:noProof/>
            <w:webHidden/>
          </w:rPr>
          <w:fldChar w:fldCharType="begin"/>
        </w:r>
        <w:r>
          <w:rPr>
            <w:noProof/>
            <w:webHidden/>
          </w:rPr>
          <w:instrText xml:space="preserve"> PAGEREF _Toc198153713 \h </w:instrText>
        </w:r>
        <w:r>
          <w:rPr>
            <w:noProof/>
            <w:webHidden/>
          </w:rPr>
        </w:r>
        <w:r>
          <w:rPr>
            <w:noProof/>
            <w:webHidden/>
          </w:rPr>
          <w:fldChar w:fldCharType="separate"/>
        </w:r>
        <w:r>
          <w:rPr>
            <w:noProof/>
            <w:webHidden/>
          </w:rPr>
          <w:t>36</w:t>
        </w:r>
        <w:r>
          <w:rPr>
            <w:noProof/>
            <w:webHidden/>
          </w:rPr>
          <w:fldChar w:fldCharType="end"/>
        </w:r>
      </w:hyperlink>
    </w:p>
    <w:p w14:paraId="4C4D4B74" w14:textId="466C16D5" w:rsidR="00626524" w:rsidRDefault="00626524">
      <w:pPr>
        <w:pStyle w:val="TOC1"/>
        <w:tabs>
          <w:tab w:val="left" w:pos="432"/>
        </w:tabs>
        <w:rPr>
          <w:rFonts w:asciiTheme="minorHAnsi" w:eastAsiaTheme="minorEastAsia" w:hAnsiTheme="minorHAnsi" w:cstheme="minorBidi"/>
          <w:noProof/>
          <w:kern w:val="2"/>
          <w:sz w:val="24"/>
          <w:szCs w:val="24"/>
          <w:lang w:val="en-IN" w:eastAsia="en-IN"/>
          <w14:ligatures w14:val="standardContextual"/>
        </w:rPr>
      </w:pPr>
      <w:hyperlink w:anchor="_Toc198153714" w:history="1">
        <w:r w:rsidRPr="00621E9C">
          <w:rPr>
            <w:rStyle w:val="Hyperlink"/>
            <w:noProof/>
          </w:rPr>
          <w:t>3.</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Core Java 8 Stream Important programs for Interview</w:t>
        </w:r>
        <w:r>
          <w:rPr>
            <w:noProof/>
            <w:webHidden/>
          </w:rPr>
          <w:tab/>
        </w:r>
        <w:r>
          <w:rPr>
            <w:noProof/>
            <w:webHidden/>
          </w:rPr>
          <w:fldChar w:fldCharType="begin"/>
        </w:r>
        <w:r>
          <w:rPr>
            <w:noProof/>
            <w:webHidden/>
          </w:rPr>
          <w:instrText xml:space="preserve"> PAGEREF _Toc198153714 \h </w:instrText>
        </w:r>
        <w:r>
          <w:rPr>
            <w:noProof/>
            <w:webHidden/>
          </w:rPr>
        </w:r>
        <w:r>
          <w:rPr>
            <w:noProof/>
            <w:webHidden/>
          </w:rPr>
          <w:fldChar w:fldCharType="separate"/>
        </w:r>
        <w:r>
          <w:rPr>
            <w:noProof/>
            <w:webHidden/>
          </w:rPr>
          <w:t>38</w:t>
        </w:r>
        <w:r>
          <w:rPr>
            <w:noProof/>
            <w:webHidden/>
          </w:rPr>
          <w:fldChar w:fldCharType="end"/>
        </w:r>
      </w:hyperlink>
    </w:p>
    <w:p w14:paraId="4C54773C" w14:textId="791F8690"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15" w:history="1">
        <w:r w:rsidRPr="00621E9C">
          <w:rPr>
            <w:rStyle w:val="Hyperlink"/>
            <w:noProof/>
          </w:rPr>
          <w:t>3.1</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CountPairs for given set of numbers</w:t>
        </w:r>
        <w:r>
          <w:rPr>
            <w:noProof/>
            <w:webHidden/>
          </w:rPr>
          <w:tab/>
        </w:r>
        <w:r>
          <w:rPr>
            <w:noProof/>
            <w:webHidden/>
          </w:rPr>
          <w:fldChar w:fldCharType="begin"/>
        </w:r>
        <w:r>
          <w:rPr>
            <w:noProof/>
            <w:webHidden/>
          </w:rPr>
          <w:instrText xml:space="preserve"> PAGEREF _Toc198153715 \h </w:instrText>
        </w:r>
        <w:r>
          <w:rPr>
            <w:noProof/>
            <w:webHidden/>
          </w:rPr>
        </w:r>
        <w:r>
          <w:rPr>
            <w:noProof/>
            <w:webHidden/>
          </w:rPr>
          <w:fldChar w:fldCharType="separate"/>
        </w:r>
        <w:r>
          <w:rPr>
            <w:noProof/>
            <w:webHidden/>
          </w:rPr>
          <w:t>38</w:t>
        </w:r>
        <w:r>
          <w:rPr>
            <w:noProof/>
            <w:webHidden/>
          </w:rPr>
          <w:fldChar w:fldCharType="end"/>
        </w:r>
      </w:hyperlink>
    </w:p>
    <w:p w14:paraId="5F6F0752" w14:textId="7A44DACE"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16" w:history="1">
        <w:r w:rsidRPr="00621E9C">
          <w:rPr>
            <w:rStyle w:val="Hyperlink"/>
            <w:noProof/>
          </w:rPr>
          <w:t>3.2</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CharacterCountUsingHashMap</w:t>
        </w:r>
        <w:r>
          <w:rPr>
            <w:noProof/>
            <w:webHidden/>
          </w:rPr>
          <w:tab/>
        </w:r>
        <w:r>
          <w:rPr>
            <w:noProof/>
            <w:webHidden/>
          </w:rPr>
          <w:fldChar w:fldCharType="begin"/>
        </w:r>
        <w:r>
          <w:rPr>
            <w:noProof/>
            <w:webHidden/>
          </w:rPr>
          <w:instrText xml:space="preserve"> PAGEREF _Toc198153716 \h </w:instrText>
        </w:r>
        <w:r>
          <w:rPr>
            <w:noProof/>
            <w:webHidden/>
          </w:rPr>
        </w:r>
        <w:r>
          <w:rPr>
            <w:noProof/>
            <w:webHidden/>
          </w:rPr>
          <w:fldChar w:fldCharType="separate"/>
        </w:r>
        <w:r>
          <w:rPr>
            <w:noProof/>
            <w:webHidden/>
          </w:rPr>
          <w:t>38</w:t>
        </w:r>
        <w:r>
          <w:rPr>
            <w:noProof/>
            <w:webHidden/>
          </w:rPr>
          <w:fldChar w:fldCharType="end"/>
        </w:r>
      </w:hyperlink>
    </w:p>
    <w:p w14:paraId="4178BC6A" w14:textId="19100118"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17" w:history="1">
        <w:r w:rsidRPr="00621E9C">
          <w:rPr>
            <w:rStyle w:val="Hyperlink"/>
            <w:noProof/>
          </w:rPr>
          <w:t>3.3</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Find the pair with the sum=10 for a given numbers</w:t>
        </w:r>
        <w:r>
          <w:rPr>
            <w:noProof/>
            <w:webHidden/>
          </w:rPr>
          <w:tab/>
        </w:r>
        <w:r>
          <w:rPr>
            <w:noProof/>
            <w:webHidden/>
          </w:rPr>
          <w:fldChar w:fldCharType="begin"/>
        </w:r>
        <w:r>
          <w:rPr>
            <w:noProof/>
            <w:webHidden/>
          </w:rPr>
          <w:instrText xml:space="preserve"> PAGEREF _Toc198153717 \h </w:instrText>
        </w:r>
        <w:r>
          <w:rPr>
            <w:noProof/>
            <w:webHidden/>
          </w:rPr>
        </w:r>
        <w:r>
          <w:rPr>
            <w:noProof/>
            <w:webHidden/>
          </w:rPr>
          <w:fldChar w:fldCharType="separate"/>
        </w:r>
        <w:r>
          <w:rPr>
            <w:noProof/>
            <w:webHidden/>
          </w:rPr>
          <w:t>39</w:t>
        </w:r>
        <w:r>
          <w:rPr>
            <w:noProof/>
            <w:webHidden/>
          </w:rPr>
          <w:fldChar w:fldCharType="end"/>
        </w:r>
      </w:hyperlink>
    </w:p>
    <w:p w14:paraId="4FE1105D" w14:textId="26ADED62"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18" w:history="1">
        <w:r w:rsidRPr="00621E9C">
          <w:rPr>
            <w:rStyle w:val="Hyperlink"/>
            <w:noProof/>
          </w:rPr>
          <w:t>3.4</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RepeatingCharacters for a given String</w:t>
        </w:r>
        <w:r>
          <w:rPr>
            <w:noProof/>
            <w:webHidden/>
          </w:rPr>
          <w:tab/>
        </w:r>
        <w:r>
          <w:rPr>
            <w:noProof/>
            <w:webHidden/>
          </w:rPr>
          <w:fldChar w:fldCharType="begin"/>
        </w:r>
        <w:r>
          <w:rPr>
            <w:noProof/>
            <w:webHidden/>
          </w:rPr>
          <w:instrText xml:space="preserve"> PAGEREF _Toc198153718 \h </w:instrText>
        </w:r>
        <w:r>
          <w:rPr>
            <w:noProof/>
            <w:webHidden/>
          </w:rPr>
        </w:r>
        <w:r>
          <w:rPr>
            <w:noProof/>
            <w:webHidden/>
          </w:rPr>
          <w:fldChar w:fldCharType="separate"/>
        </w:r>
        <w:r>
          <w:rPr>
            <w:noProof/>
            <w:webHidden/>
          </w:rPr>
          <w:t>39</w:t>
        </w:r>
        <w:r>
          <w:rPr>
            <w:noProof/>
            <w:webHidden/>
          </w:rPr>
          <w:fldChar w:fldCharType="end"/>
        </w:r>
      </w:hyperlink>
    </w:p>
    <w:p w14:paraId="083DA22B" w14:textId="5E277EDF"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19" w:history="1">
        <w:r w:rsidRPr="00621E9C">
          <w:rPr>
            <w:rStyle w:val="Hyperlink"/>
            <w:noProof/>
          </w:rPr>
          <w:t>3.5</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Concat or merge two maps</w:t>
        </w:r>
        <w:r>
          <w:rPr>
            <w:noProof/>
            <w:webHidden/>
          </w:rPr>
          <w:tab/>
        </w:r>
        <w:r>
          <w:rPr>
            <w:noProof/>
            <w:webHidden/>
          </w:rPr>
          <w:fldChar w:fldCharType="begin"/>
        </w:r>
        <w:r>
          <w:rPr>
            <w:noProof/>
            <w:webHidden/>
          </w:rPr>
          <w:instrText xml:space="preserve"> PAGEREF _Toc198153719 \h </w:instrText>
        </w:r>
        <w:r>
          <w:rPr>
            <w:noProof/>
            <w:webHidden/>
          </w:rPr>
        </w:r>
        <w:r>
          <w:rPr>
            <w:noProof/>
            <w:webHidden/>
          </w:rPr>
          <w:fldChar w:fldCharType="separate"/>
        </w:r>
        <w:r>
          <w:rPr>
            <w:noProof/>
            <w:webHidden/>
          </w:rPr>
          <w:t>39</w:t>
        </w:r>
        <w:r>
          <w:rPr>
            <w:noProof/>
            <w:webHidden/>
          </w:rPr>
          <w:fldChar w:fldCharType="end"/>
        </w:r>
      </w:hyperlink>
    </w:p>
    <w:p w14:paraId="3F83120E" w14:textId="507A09D6"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20" w:history="1">
        <w:r w:rsidRPr="00621E9C">
          <w:rPr>
            <w:rStyle w:val="Hyperlink"/>
            <w:noProof/>
          </w:rPr>
          <w:t>3.6</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StreamCollectJoiningExample</w:t>
        </w:r>
        <w:r>
          <w:rPr>
            <w:noProof/>
            <w:webHidden/>
          </w:rPr>
          <w:tab/>
        </w:r>
        <w:r>
          <w:rPr>
            <w:noProof/>
            <w:webHidden/>
          </w:rPr>
          <w:fldChar w:fldCharType="begin"/>
        </w:r>
        <w:r>
          <w:rPr>
            <w:noProof/>
            <w:webHidden/>
          </w:rPr>
          <w:instrText xml:space="preserve"> PAGEREF _Toc198153720 \h </w:instrText>
        </w:r>
        <w:r>
          <w:rPr>
            <w:noProof/>
            <w:webHidden/>
          </w:rPr>
        </w:r>
        <w:r>
          <w:rPr>
            <w:noProof/>
            <w:webHidden/>
          </w:rPr>
          <w:fldChar w:fldCharType="separate"/>
        </w:r>
        <w:r>
          <w:rPr>
            <w:noProof/>
            <w:webHidden/>
          </w:rPr>
          <w:t>40</w:t>
        </w:r>
        <w:r>
          <w:rPr>
            <w:noProof/>
            <w:webHidden/>
          </w:rPr>
          <w:fldChar w:fldCharType="end"/>
        </w:r>
      </w:hyperlink>
    </w:p>
    <w:p w14:paraId="22587309" w14:textId="1C1EB2F6"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21" w:history="1">
        <w:r w:rsidRPr="00621E9C">
          <w:rPr>
            <w:rStyle w:val="Hyperlink"/>
            <w:noProof/>
          </w:rPr>
          <w:t>3.7</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Stream Collect toList example</w:t>
        </w:r>
        <w:r>
          <w:rPr>
            <w:noProof/>
            <w:webHidden/>
          </w:rPr>
          <w:tab/>
        </w:r>
        <w:r>
          <w:rPr>
            <w:noProof/>
            <w:webHidden/>
          </w:rPr>
          <w:fldChar w:fldCharType="begin"/>
        </w:r>
        <w:r>
          <w:rPr>
            <w:noProof/>
            <w:webHidden/>
          </w:rPr>
          <w:instrText xml:space="preserve"> PAGEREF _Toc198153721 \h </w:instrText>
        </w:r>
        <w:r>
          <w:rPr>
            <w:noProof/>
            <w:webHidden/>
          </w:rPr>
        </w:r>
        <w:r>
          <w:rPr>
            <w:noProof/>
            <w:webHidden/>
          </w:rPr>
          <w:fldChar w:fldCharType="separate"/>
        </w:r>
        <w:r>
          <w:rPr>
            <w:noProof/>
            <w:webHidden/>
          </w:rPr>
          <w:t>40</w:t>
        </w:r>
        <w:r>
          <w:rPr>
            <w:noProof/>
            <w:webHidden/>
          </w:rPr>
          <w:fldChar w:fldCharType="end"/>
        </w:r>
      </w:hyperlink>
    </w:p>
    <w:p w14:paraId="3641F2D7" w14:textId="65EE7AC4"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22" w:history="1">
        <w:r w:rsidRPr="00621E9C">
          <w:rPr>
            <w:rStyle w:val="Hyperlink"/>
            <w:noProof/>
          </w:rPr>
          <w:t>3.8</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StreamCollectToMapExample</w:t>
        </w:r>
        <w:r>
          <w:rPr>
            <w:noProof/>
            <w:webHidden/>
          </w:rPr>
          <w:tab/>
        </w:r>
        <w:r>
          <w:rPr>
            <w:noProof/>
            <w:webHidden/>
          </w:rPr>
          <w:fldChar w:fldCharType="begin"/>
        </w:r>
        <w:r>
          <w:rPr>
            <w:noProof/>
            <w:webHidden/>
          </w:rPr>
          <w:instrText xml:space="preserve"> PAGEREF _Toc198153722 \h </w:instrText>
        </w:r>
        <w:r>
          <w:rPr>
            <w:noProof/>
            <w:webHidden/>
          </w:rPr>
        </w:r>
        <w:r>
          <w:rPr>
            <w:noProof/>
            <w:webHidden/>
          </w:rPr>
          <w:fldChar w:fldCharType="separate"/>
        </w:r>
        <w:r>
          <w:rPr>
            <w:noProof/>
            <w:webHidden/>
          </w:rPr>
          <w:t>40</w:t>
        </w:r>
        <w:r>
          <w:rPr>
            <w:noProof/>
            <w:webHidden/>
          </w:rPr>
          <w:fldChar w:fldCharType="end"/>
        </w:r>
      </w:hyperlink>
    </w:p>
    <w:p w14:paraId="1B0E0264" w14:textId="27CB05F7"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23" w:history="1">
        <w:r w:rsidRPr="00621E9C">
          <w:rPr>
            <w:rStyle w:val="Hyperlink"/>
            <w:noProof/>
          </w:rPr>
          <w:t>3.9</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StreamCollect toSet Example</w:t>
        </w:r>
        <w:r>
          <w:rPr>
            <w:noProof/>
            <w:webHidden/>
          </w:rPr>
          <w:tab/>
        </w:r>
        <w:r>
          <w:rPr>
            <w:noProof/>
            <w:webHidden/>
          </w:rPr>
          <w:fldChar w:fldCharType="begin"/>
        </w:r>
        <w:r>
          <w:rPr>
            <w:noProof/>
            <w:webHidden/>
          </w:rPr>
          <w:instrText xml:space="preserve"> PAGEREF _Toc198153723 \h </w:instrText>
        </w:r>
        <w:r>
          <w:rPr>
            <w:noProof/>
            <w:webHidden/>
          </w:rPr>
        </w:r>
        <w:r>
          <w:rPr>
            <w:noProof/>
            <w:webHidden/>
          </w:rPr>
          <w:fldChar w:fldCharType="separate"/>
        </w:r>
        <w:r>
          <w:rPr>
            <w:noProof/>
            <w:webHidden/>
          </w:rPr>
          <w:t>41</w:t>
        </w:r>
        <w:r>
          <w:rPr>
            <w:noProof/>
            <w:webHidden/>
          </w:rPr>
          <w:fldChar w:fldCharType="end"/>
        </w:r>
      </w:hyperlink>
    </w:p>
    <w:p w14:paraId="037E7978" w14:textId="270612A3"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24" w:history="1">
        <w:r w:rsidRPr="00621E9C">
          <w:rPr>
            <w:rStyle w:val="Hyperlink"/>
            <w:noProof/>
          </w:rPr>
          <w:t>3.10</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Find max number from emptyList</w:t>
        </w:r>
        <w:r>
          <w:rPr>
            <w:noProof/>
            <w:webHidden/>
          </w:rPr>
          <w:tab/>
        </w:r>
        <w:r>
          <w:rPr>
            <w:noProof/>
            <w:webHidden/>
          </w:rPr>
          <w:fldChar w:fldCharType="begin"/>
        </w:r>
        <w:r>
          <w:rPr>
            <w:noProof/>
            <w:webHidden/>
          </w:rPr>
          <w:instrText xml:space="preserve"> PAGEREF _Toc198153724 \h </w:instrText>
        </w:r>
        <w:r>
          <w:rPr>
            <w:noProof/>
            <w:webHidden/>
          </w:rPr>
        </w:r>
        <w:r>
          <w:rPr>
            <w:noProof/>
            <w:webHidden/>
          </w:rPr>
          <w:fldChar w:fldCharType="separate"/>
        </w:r>
        <w:r>
          <w:rPr>
            <w:noProof/>
            <w:webHidden/>
          </w:rPr>
          <w:t>41</w:t>
        </w:r>
        <w:r>
          <w:rPr>
            <w:noProof/>
            <w:webHidden/>
          </w:rPr>
          <w:fldChar w:fldCharType="end"/>
        </w:r>
      </w:hyperlink>
    </w:p>
    <w:p w14:paraId="26069A7B" w14:textId="13539985"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25" w:history="1">
        <w:r w:rsidRPr="00621E9C">
          <w:rPr>
            <w:rStyle w:val="Hyperlink"/>
            <w:noProof/>
          </w:rPr>
          <w:t>3.11</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Find max number from the given list</w:t>
        </w:r>
        <w:r>
          <w:rPr>
            <w:noProof/>
            <w:webHidden/>
          </w:rPr>
          <w:tab/>
        </w:r>
        <w:r>
          <w:rPr>
            <w:noProof/>
            <w:webHidden/>
          </w:rPr>
          <w:fldChar w:fldCharType="begin"/>
        </w:r>
        <w:r>
          <w:rPr>
            <w:noProof/>
            <w:webHidden/>
          </w:rPr>
          <w:instrText xml:space="preserve"> PAGEREF _Toc198153725 \h </w:instrText>
        </w:r>
        <w:r>
          <w:rPr>
            <w:noProof/>
            <w:webHidden/>
          </w:rPr>
        </w:r>
        <w:r>
          <w:rPr>
            <w:noProof/>
            <w:webHidden/>
          </w:rPr>
          <w:fldChar w:fldCharType="separate"/>
        </w:r>
        <w:r>
          <w:rPr>
            <w:noProof/>
            <w:webHidden/>
          </w:rPr>
          <w:t>41</w:t>
        </w:r>
        <w:r>
          <w:rPr>
            <w:noProof/>
            <w:webHidden/>
          </w:rPr>
          <w:fldChar w:fldCharType="end"/>
        </w:r>
      </w:hyperlink>
    </w:p>
    <w:p w14:paraId="666128C3" w14:textId="6B41C180"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26" w:history="1">
        <w:r w:rsidRPr="00621E9C">
          <w:rPr>
            <w:rStyle w:val="Hyperlink"/>
            <w:noProof/>
          </w:rPr>
          <w:t>3.12</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How to get the index of the array element</w:t>
        </w:r>
        <w:r>
          <w:rPr>
            <w:noProof/>
            <w:webHidden/>
          </w:rPr>
          <w:tab/>
        </w:r>
        <w:r>
          <w:rPr>
            <w:noProof/>
            <w:webHidden/>
          </w:rPr>
          <w:fldChar w:fldCharType="begin"/>
        </w:r>
        <w:r>
          <w:rPr>
            <w:noProof/>
            <w:webHidden/>
          </w:rPr>
          <w:instrText xml:space="preserve"> PAGEREF _Toc198153726 \h </w:instrText>
        </w:r>
        <w:r>
          <w:rPr>
            <w:noProof/>
            <w:webHidden/>
          </w:rPr>
        </w:r>
        <w:r>
          <w:rPr>
            <w:noProof/>
            <w:webHidden/>
          </w:rPr>
          <w:fldChar w:fldCharType="separate"/>
        </w:r>
        <w:r>
          <w:rPr>
            <w:noProof/>
            <w:webHidden/>
          </w:rPr>
          <w:t>42</w:t>
        </w:r>
        <w:r>
          <w:rPr>
            <w:noProof/>
            <w:webHidden/>
          </w:rPr>
          <w:fldChar w:fldCharType="end"/>
        </w:r>
      </w:hyperlink>
    </w:p>
    <w:p w14:paraId="3865B701" w14:textId="0857A532"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27" w:history="1">
        <w:r w:rsidRPr="00621E9C">
          <w:rPr>
            <w:rStyle w:val="Hyperlink"/>
            <w:noProof/>
          </w:rPr>
          <w:t>3.13</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list of employees filter by dept -&gt; tech filter by salry &gt;50000 sort in descending order by name collect data LinkedList using java8 streams</w:t>
        </w:r>
        <w:r>
          <w:rPr>
            <w:noProof/>
            <w:webHidden/>
          </w:rPr>
          <w:tab/>
        </w:r>
        <w:r>
          <w:rPr>
            <w:noProof/>
            <w:webHidden/>
          </w:rPr>
          <w:fldChar w:fldCharType="begin"/>
        </w:r>
        <w:r>
          <w:rPr>
            <w:noProof/>
            <w:webHidden/>
          </w:rPr>
          <w:instrText xml:space="preserve"> PAGEREF _Toc198153727 \h </w:instrText>
        </w:r>
        <w:r>
          <w:rPr>
            <w:noProof/>
            <w:webHidden/>
          </w:rPr>
        </w:r>
        <w:r>
          <w:rPr>
            <w:noProof/>
            <w:webHidden/>
          </w:rPr>
          <w:fldChar w:fldCharType="separate"/>
        </w:r>
        <w:r>
          <w:rPr>
            <w:noProof/>
            <w:webHidden/>
          </w:rPr>
          <w:t>43</w:t>
        </w:r>
        <w:r>
          <w:rPr>
            <w:noProof/>
            <w:webHidden/>
          </w:rPr>
          <w:fldChar w:fldCharType="end"/>
        </w:r>
      </w:hyperlink>
    </w:p>
    <w:p w14:paraId="312A6600" w14:textId="13B4CF03"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28" w:history="1">
        <w:r w:rsidRPr="00621E9C">
          <w:rPr>
            <w:rStyle w:val="Hyperlink"/>
            <w:noProof/>
          </w:rPr>
          <w:t>3.14</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find non repeatitive first character using java8</w:t>
        </w:r>
        <w:r>
          <w:rPr>
            <w:noProof/>
            <w:webHidden/>
          </w:rPr>
          <w:tab/>
        </w:r>
        <w:r>
          <w:rPr>
            <w:noProof/>
            <w:webHidden/>
          </w:rPr>
          <w:fldChar w:fldCharType="begin"/>
        </w:r>
        <w:r>
          <w:rPr>
            <w:noProof/>
            <w:webHidden/>
          </w:rPr>
          <w:instrText xml:space="preserve"> PAGEREF _Toc198153728 \h </w:instrText>
        </w:r>
        <w:r>
          <w:rPr>
            <w:noProof/>
            <w:webHidden/>
          </w:rPr>
        </w:r>
        <w:r>
          <w:rPr>
            <w:noProof/>
            <w:webHidden/>
          </w:rPr>
          <w:fldChar w:fldCharType="separate"/>
        </w:r>
        <w:r>
          <w:rPr>
            <w:noProof/>
            <w:webHidden/>
          </w:rPr>
          <w:t>43</w:t>
        </w:r>
        <w:r>
          <w:rPr>
            <w:noProof/>
            <w:webHidden/>
          </w:rPr>
          <w:fldChar w:fldCharType="end"/>
        </w:r>
      </w:hyperlink>
    </w:p>
    <w:p w14:paraId="4297D029" w14:textId="7B0E488F"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29" w:history="1">
        <w:r w:rsidRPr="00621E9C">
          <w:rPr>
            <w:rStyle w:val="Hyperlink"/>
            <w:noProof/>
          </w:rPr>
          <w:t>3.15</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find the name and length of a string using java8</w:t>
        </w:r>
        <w:r>
          <w:rPr>
            <w:noProof/>
            <w:webHidden/>
          </w:rPr>
          <w:tab/>
        </w:r>
        <w:r>
          <w:rPr>
            <w:noProof/>
            <w:webHidden/>
          </w:rPr>
          <w:fldChar w:fldCharType="begin"/>
        </w:r>
        <w:r>
          <w:rPr>
            <w:noProof/>
            <w:webHidden/>
          </w:rPr>
          <w:instrText xml:space="preserve"> PAGEREF _Toc198153729 \h </w:instrText>
        </w:r>
        <w:r>
          <w:rPr>
            <w:noProof/>
            <w:webHidden/>
          </w:rPr>
        </w:r>
        <w:r>
          <w:rPr>
            <w:noProof/>
            <w:webHidden/>
          </w:rPr>
          <w:fldChar w:fldCharType="separate"/>
        </w:r>
        <w:r>
          <w:rPr>
            <w:noProof/>
            <w:webHidden/>
          </w:rPr>
          <w:t>43</w:t>
        </w:r>
        <w:r>
          <w:rPr>
            <w:noProof/>
            <w:webHidden/>
          </w:rPr>
          <w:fldChar w:fldCharType="end"/>
        </w:r>
      </w:hyperlink>
    </w:p>
    <w:p w14:paraId="55199DA5" w14:textId="2BAD728A"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30" w:history="1">
        <w:r w:rsidRPr="00621E9C">
          <w:rPr>
            <w:rStyle w:val="Hyperlink"/>
            <w:noProof/>
          </w:rPr>
          <w:t>3.16</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Produce deadlock code</w:t>
        </w:r>
        <w:r>
          <w:rPr>
            <w:noProof/>
            <w:webHidden/>
          </w:rPr>
          <w:tab/>
        </w:r>
        <w:r>
          <w:rPr>
            <w:noProof/>
            <w:webHidden/>
          </w:rPr>
          <w:fldChar w:fldCharType="begin"/>
        </w:r>
        <w:r>
          <w:rPr>
            <w:noProof/>
            <w:webHidden/>
          </w:rPr>
          <w:instrText xml:space="preserve"> PAGEREF _Toc198153730 \h </w:instrText>
        </w:r>
        <w:r>
          <w:rPr>
            <w:noProof/>
            <w:webHidden/>
          </w:rPr>
        </w:r>
        <w:r>
          <w:rPr>
            <w:noProof/>
            <w:webHidden/>
          </w:rPr>
          <w:fldChar w:fldCharType="separate"/>
        </w:r>
        <w:r>
          <w:rPr>
            <w:noProof/>
            <w:webHidden/>
          </w:rPr>
          <w:t>43</w:t>
        </w:r>
        <w:r>
          <w:rPr>
            <w:noProof/>
            <w:webHidden/>
          </w:rPr>
          <w:fldChar w:fldCharType="end"/>
        </w:r>
      </w:hyperlink>
    </w:p>
    <w:p w14:paraId="52C19A3B" w14:textId="4F4D4985"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31" w:history="1">
        <w:r w:rsidRPr="00621E9C">
          <w:rPr>
            <w:rStyle w:val="Hyperlink"/>
            <w:noProof/>
          </w:rPr>
          <w:t>3.17</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FindArrayIndexElement</w:t>
        </w:r>
        <w:r>
          <w:rPr>
            <w:noProof/>
            <w:webHidden/>
          </w:rPr>
          <w:tab/>
        </w:r>
        <w:r>
          <w:rPr>
            <w:noProof/>
            <w:webHidden/>
          </w:rPr>
          <w:fldChar w:fldCharType="begin"/>
        </w:r>
        <w:r>
          <w:rPr>
            <w:noProof/>
            <w:webHidden/>
          </w:rPr>
          <w:instrText xml:space="preserve"> PAGEREF _Toc198153731 \h </w:instrText>
        </w:r>
        <w:r>
          <w:rPr>
            <w:noProof/>
            <w:webHidden/>
          </w:rPr>
        </w:r>
        <w:r>
          <w:rPr>
            <w:noProof/>
            <w:webHidden/>
          </w:rPr>
          <w:fldChar w:fldCharType="separate"/>
        </w:r>
        <w:r>
          <w:rPr>
            <w:noProof/>
            <w:webHidden/>
          </w:rPr>
          <w:t>44</w:t>
        </w:r>
        <w:r>
          <w:rPr>
            <w:noProof/>
            <w:webHidden/>
          </w:rPr>
          <w:fldChar w:fldCharType="end"/>
        </w:r>
      </w:hyperlink>
    </w:p>
    <w:p w14:paraId="6846BAB9" w14:textId="6B0E4404"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32" w:history="1">
        <w:r w:rsidRPr="00621E9C">
          <w:rPr>
            <w:rStyle w:val="Hyperlink"/>
            <w:noProof/>
          </w:rPr>
          <w:t>3.18</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FilteredSortedEmployees</w:t>
        </w:r>
        <w:r>
          <w:rPr>
            <w:noProof/>
            <w:webHidden/>
          </w:rPr>
          <w:tab/>
        </w:r>
        <w:r>
          <w:rPr>
            <w:noProof/>
            <w:webHidden/>
          </w:rPr>
          <w:fldChar w:fldCharType="begin"/>
        </w:r>
        <w:r>
          <w:rPr>
            <w:noProof/>
            <w:webHidden/>
          </w:rPr>
          <w:instrText xml:space="preserve"> PAGEREF _Toc198153732 \h </w:instrText>
        </w:r>
        <w:r>
          <w:rPr>
            <w:noProof/>
            <w:webHidden/>
          </w:rPr>
        </w:r>
        <w:r>
          <w:rPr>
            <w:noProof/>
            <w:webHidden/>
          </w:rPr>
          <w:fldChar w:fldCharType="separate"/>
        </w:r>
        <w:r>
          <w:rPr>
            <w:noProof/>
            <w:webHidden/>
          </w:rPr>
          <w:t>44</w:t>
        </w:r>
        <w:r>
          <w:rPr>
            <w:noProof/>
            <w:webHidden/>
          </w:rPr>
          <w:fldChar w:fldCharType="end"/>
        </w:r>
      </w:hyperlink>
    </w:p>
    <w:p w14:paraId="7C763D9F" w14:textId="58E68E45"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33" w:history="1">
        <w:r w:rsidRPr="00621E9C">
          <w:rPr>
            <w:rStyle w:val="Hyperlink"/>
            <w:noProof/>
          </w:rPr>
          <w:t>3.19</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RepeatingCharacters</w:t>
        </w:r>
        <w:r>
          <w:rPr>
            <w:noProof/>
            <w:webHidden/>
          </w:rPr>
          <w:tab/>
        </w:r>
        <w:r>
          <w:rPr>
            <w:noProof/>
            <w:webHidden/>
          </w:rPr>
          <w:fldChar w:fldCharType="begin"/>
        </w:r>
        <w:r>
          <w:rPr>
            <w:noProof/>
            <w:webHidden/>
          </w:rPr>
          <w:instrText xml:space="preserve"> PAGEREF _Toc198153733 \h </w:instrText>
        </w:r>
        <w:r>
          <w:rPr>
            <w:noProof/>
            <w:webHidden/>
          </w:rPr>
        </w:r>
        <w:r>
          <w:rPr>
            <w:noProof/>
            <w:webHidden/>
          </w:rPr>
          <w:fldChar w:fldCharType="separate"/>
        </w:r>
        <w:r>
          <w:rPr>
            <w:noProof/>
            <w:webHidden/>
          </w:rPr>
          <w:t>45</w:t>
        </w:r>
        <w:r>
          <w:rPr>
            <w:noProof/>
            <w:webHidden/>
          </w:rPr>
          <w:fldChar w:fldCharType="end"/>
        </w:r>
      </w:hyperlink>
    </w:p>
    <w:p w14:paraId="5F26E49C" w14:textId="67885720"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34" w:history="1">
        <w:r w:rsidRPr="00621E9C">
          <w:rPr>
            <w:rStyle w:val="Hyperlink"/>
            <w:noProof/>
          </w:rPr>
          <w:t>3.20</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IntegerArrayDemo findPairs</w:t>
        </w:r>
        <w:r>
          <w:rPr>
            <w:noProof/>
            <w:webHidden/>
          </w:rPr>
          <w:tab/>
        </w:r>
        <w:r>
          <w:rPr>
            <w:noProof/>
            <w:webHidden/>
          </w:rPr>
          <w:fldChar w:fldCharType="begin"/>
        </w:r>
        <w:r>
          <w:rPr>
            <w:noProof/>
            <w:webHidden/>
          </w:rPr>
          <w:instrText xml:space="preserve"> PAGEREF _Toc198153734 \h </w:instrText>
        </w:r>
        <w:r>
          <w:rPr>
            <w:noProof/>
            <w:webHidden/>
          </w:rPr>
        </w:r>
        <w:r>
          <w:rPr>
            <w:noProof/>
            <w:webHidden/>
          </w:rPr>
          <w:fldChar w:fldCharType="separate"/>
        </w:r>
        <w:r>
          <w:rPr>
            <w:noProof/>
            <w:webHidden/>
          </w:rPr>
          <w:t>45</w:t>
        </w:r>
        <w:r>
          <w:rPr>
            <w:noProof/>
            <w:webHidden/>
          </w:rPr>
          <w:fldChar w:fldCharType="end"/>
        </w:r>
      </w:hyperlink>
    </w:p>
    <w:p w14:paraId="721D2B95" w14:textId="2CE496CF"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35" w:history="1">
        <w:r w:rsidRPr="00621E9C">
          <w:rPr>
            <w:rStyle w:val="Hyperlink"/>
            <w:noProof/>
          </w:rPr>
          <w:t>3.21</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Character occurrences in a map</w:t>
        </w:r>
        <w:r>
          <w:rPr>
            <w:noProof/>
            <w:webHidden/>
          </w:rPr>
          <w:tab/>
        </w:r>
        <w:r>
          <w:rPr>
            <w:noProof/>
            <w:webHidden/>
          </w:rPr>
          <w:fldChar w:fldCharType="begin"/>
        </w:r>
        <w:r>
          <w:rPr>
            <w:noProof/>
            <w:webHidden/>
          </w:rPr>
          <w:instrText xml:space="preserve"> PAGEREF _Toc198153735 \h </w:instrText>
        </w:r>
        <w:r>
          <w:rPr>
            <w:noProof/>
            <w:webHidden/>
          </w:rPr>
        </w:r>
        <w:r>
          <w:rPr>
            <w:noProof/>
            <w:webHidden/>
          </w:rPr>
          <w:fldChar w:fldCharType="separate"/>
        </w:r>
        <w:r>
          <w:rPr>
            <w:noProof/>
            <w:webHidden/>
          </w:rPr>
          <w:t>46</w:t>
        </w:r>
        <w:r>
          <w:rPr>
            <w:noProof/>
            <w:webHidden/>
          </w:rPr>
          <w:fldChar w:fldCharType="end"/>
        </w:r>
      </w:hyperlink>
    </w:p>
    <w:p w14:paraId="641DD715" w14:textId="1D9ACF82"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36" w:history="1">
        <w:r w:rsidRPr="00621E9C">
          <w:rPr>
            <w:rStyle w:val="Hyperlink"/>
            <w:noProof/>
          </w:rPr>
          <w:t>3.22</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CountPairs in an array</w:t>
        </w:r>
        <w:r>
          <w:rPr>
            <w:noProof/>
            <w:webHidden/>
          </w:rPr>
          <w:tab/>
        </w:r>
        <w:r>
          <w:rPr>
            <w:noProof/>
            <w:webHidden/>
          </w:rPr>
          <w:fldChar w:fldCharType="begin"/>
        </w:r>
        <w:r>
          <w:rPr>
            <w:noProof/>
            <w:webHidden/>
          </w:rPr>
          <w:instrText xml:space="preserve"> PAGEREF _Toc198153736 \h </w:instrText>
        </w:r>
        <w:r>
          <w:rPr>
            <w:noProof/>
            <w:webHidden/>
          </w:rPr>
        </w:r>
        <w:r>
          <w:rPr>
            <w:noProof/>
            <w:webHidden/>
          </w:rPr>
          <w:fldChar w:fldCharType="separate"/>
        </w:r>
        <w:r>
          <w:rPr>
            <w:noProof/>
            <w:webHidden/>
          </w:rPr>
          <w:t>46</w:t>
        </w:r>
        <w:r>
          <w:rPr>
            <w:noProof/>
            <w:webHidden/>
          </w:rPr>
          <w:fldChar w:fldCharType="end"/>
        </w:r>
      </w:hyperlink>
    </w:p>
    <w:p w14:paraId="67D12674" w14:textId="7A8FF512"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37" w:history="1">
        <w:r w:rsidRPr="00621E9C">
          <w:rPr>
            <w:rStyle w:val="Hyperlink"/>
            <w:noProof/>
          </w:rPr>
          <w:t>3.23</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StreamMaxStringExample</w:t>
        </w:r>
        <w:r>
          <w:rPr>
            <w:noProof/>
            <w:webHidden/>
          </w:rPr>
          <w:tab/>
        </w:r>
        <w:r>
          <w:rPr>
            <w:noProof/>
            <w:webHidden/>
          </w:rPr>
          <w:fldChar w:fldCharType="begin"/>
        </w:r>
        <w:r>
          <w:rPr>
            <w:noProof/>
            <w:webHidden/>
          </w:rPr>
          <w:instrText xml:space="preserve"> PAGEREF _Toc198153737 \h </w:instrText>
        </w:r>
        <w:r>
          <w:rPr>
            <w:noProof/>
            <w:webHidden/>
          </w:rPr>
        </w:r>
        <w:r>
          <w:rPr>
            <w:noProof/>
            <w:webHidden/>
          </w:rPr>
          <w:fldChar w:fldCharType="separate"/>
        </w:r>
        <w:r>
          <w:rPr>
            <w:noProof/>
            <w:webHidden/>
          </w:rPr>
          <w:t>47</w:t>
        </w:r>
        <w:r>
          <w:rPr>
            <w:noProof/>
            <w:webHidden/>
          </w:rPr>
          <w:fldChar w:fldCharType="end"/>
        </w:r>
      </w:hyperlink>
    </w:p>
    <w:p w14:paraId="5DBD2A92" w14:textId="10B66342"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38" w:history="1">
        <w:r w:rsidRPr="00621E9C">
          <w:rPr>
            <w:rStyle w:val="Hyperlink"/>
            <w:noProof/>
          </w:rPr>
          <w:t>3.24</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StreamReduceWithIdentityExample</w:t>
        </w:r>
        <w:r>
          <w:rPr>
            <w:noProof/>
            <w:webHidden/>
          </w:rPr>
          <w:tab/>
        </w:r>
        <w:r>
          <w:rPr>
            <w:noProof/>
            <w:webHidden/>
          </w:rPr>
          <w:fldChar w:fldCharType="begin"/>
        </w:r>
        <w:r>
          <w:rPr>
            <w:noProof/>
            <w:webHidden/>
          </w:rPr>
          <w:instrText xml:space="preserve"> PAGEREF _Toc198153738 \h </w:instrText>
        </w:r>
        <w:r>
          <w:rPr>
            <w:noProof/>
            <w:webHidden/>
          </w:rPr>
        </w:r>
        <w:r>
          <w:rPr>
            <w:noProof/>
            <w:webHidden/>
          </w:rPr>
          <w:fldChar w:fldCharType="separate"/>
        </w:r>
        <w:r>
          <w:rPr>
            <w:noProof/>
            <w:webHidden/>
          </w:rPr>
          <w:t>47</w:t>
        </w:r>
        <w:r>
          <w:rPr>
            <w:noProof/>
            <w:webHidden/>
          </w:rPr>
          <w:fldChar w:fldCharType="end"/>
        </w:r>
      </w:hyperlink>
    </w:p>
    <w:p w14:paraId="3D171B99" w14:textId="28DDAE01"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39" w:history="1">
        <w:r w:rsidRPr="00621E9C">
          <w:rPr>
            <w:rStyle w:val="Hyperlink"/>
            <w:noProof/>
          </w:rPr>
          <w:t>3.25</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findLargestString</w:t>
        </w:r>
        <w:r>
          <w:rPr>
            <w:noProof/>
            <w:webHidden/>
          </w:rPr>
          <w:tab/>
        </w:r>
        <w:r>
          <w:rPr>
            <w:noProof/>
            <w:webHidden/>
          </w:rPr>
          <w:fldChar w:fldCharType="begin"/>
        </w:r>
        <w:r>
          <w:rPr>
            <w:noProof/>
            <w:webHidden/>
          </w:rPr>
          <w:instrText xml:space="preserve"> PAGEREF _Toc198153739 \h </w:instrText>
        </w:r>
        <w:r>
          <w:rPr>
            <w:noProof/>
            <w:webHidden/>
          </w:rPr>
        </w:r>
        <w:r>
          <w:rPr>
            <w:noProof/>
            <w:webHidden/>
          </w:rPr>
          <w:fldChar w:fldCharType="separate"/>
        </w:r>
        <w:r>
          <w:rPr>
            <w:noProof/>
            <w:webHidden/>
          </w:rPr>
          <w:t>47</w:t>
        </w:r>
        <w:r>
          <w:rPr>
            <w:noProof/>
            <w:webHidden/>
          </w:rPr>
          <w:fldChar w:fldCharType="end"/>
        </w:r>
      </w:hyperlink>
    </w:p>
    <w:p w14:paraId="3A8AA063" w14:textId="6AF0CEE1"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40" w:history="1">
        <w:r w:rsidRPr="00621E9C">
          <w:rPr>
            <w:rStyle w:val="Hyperlink"/>
            <w:noProof/>
          </w:rPr>
          <w:t>3.26</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StreamForEachParallelExample</w:t>
        </w:r>
        <w:r>
          <w:rPr>
            <w:noProof/>
            <w:webHidden/>
          </w:rPr>
          <w:tab/>
        </w:r>
        <w:r>
          <w:rPr>
            <w:noProof/>
            <w:webHidden/>
          </w:rPr>
          <w:fldChar w:fldCharType="begin"/>
        </w:r>
        <w:r>
          <w:rPr>
            <w:noProof/>
            <w:webHidden/>
          </w:rPr>
          <w:instrText xml:space="preserve"> PAGEREF _Toc198153740 \h </w:instrText>
        </w:r>
        <w:r>
          <w:rPr>
            <w:noProof/>
            <w:webHidden/>
          </w:rPr>
        </w:r>
        <w:r>
          <w:rPr>
            <w:noProof/>
            <w:webHidden/>
          </w:rPr>
          <w:fldChar w:fldCharType="separate"/>
        </w:r>
        <w:r>
          <w:rPr>
            <w:noProof/>
            <w:webHidden/>
          </w:rPr>
          <w:t>48</w:t>
        </w:r>
        <w:r>
          <w:rPr>
            <w:noProof/>
            <w:webHidden/>
          </w:rPr>
          <w:fldChar w:fldCharType="end"/>
        </w:r>
      </w:hyperlink>
    </w:p>
    <w:p w14:paraId="7337CDB4" w14:textId="468334BE"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41" w:history="1">
        <w:r w:rsidRPr="00621E9C">
          <w:rPr>
            <w:rStyle w:val="Hyperlink"/>
            <w:noProof/>
          </w:rPr>
          <w:t>3.27</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rPr>
          <w:t>ConcatinationMapsDemo</w:t>
        </w:r>
        <w:r>
          <w:rPr>
            <w:noProof/>
            <w:webHidden/>
          </w:rPr>
          <w:tab/>
        </w:r>
        <w:r>
          <w:rPr>
            <w:noProof/>
            <w:webHidden/>
          </w:rPr>
          <w:fldChar w:fldCharType="begin"/>
        </w:r>
        <w:r>
          <w:rPr>
            <w:noProof/>
            <w:webHidden/>
          </w:rPr>
          <w:instrText xml:space="preserve"> PAGEREF _Toc198153741 \h </w:instrText>
        </w:r>
        <w:r>
          <w:rPr>
            <w:noProof/>
            <w:webHidden/>
          </w:rPr>
        </w:r>
        <w:r>
          <w:rPr>
            <w:noProof/>
            <w:webHidden/>
          </w:rPr>
          <w:fldChar w:fldCharType="separate"/>
        </w:r>
        <w:r>
          <w:rPr>
            <w:noProof/>
            <w:webHidden/>
          </w:rPr>
          <w:t>48</w:t>
        </w:r>
        <w:r>
          <w:rPr>
            <w:noProof/>
            <w:webHidden/>
          </w:rPr>
          <w:fldChar w:fldCharType="end"/>
        </w:r>
      </w:hyperlink>
    </w:p>
    <w:p w14:paraId="3EDB6721" w14:textId="771E8843" w:rsidR="00626524" w:rsidRDefault="00626524">
      <w:pPr>
        <w:pStyle w:val="TOC3"/>
        <w:rPr>
          <w:rFonts w:asciiTheme="minorHAnsi" w:eastAsiaTheme="minorEastAsia" w:hAnsiTheme="minorHAnsi" w:cstheme="minorBidi"/>
          <w:noProof/>
          <w:kern w:val="2"/>
          <w:sz w:val="24"/>
          <w:szCs w:val="24"/>
          <w:lang w:val="en-IN" w:eastAsia="en-IN"/>
          <w14:ligatures w14:val="standardContextual"/>
        </w:rPr>
      </w:pPr>
      <w:hyperlink w:anchor="_Toc198153742" w:history="1">
        <w:r w:rsidRPr="00621E9C">
          <w:rPr>
            <w:rStyle w:val="Hyperlink"/>
            <w:noProof/>
            <w:lang w:val="en-IN"/>
          </w:rPr>
          <w:t>3.28</w:t>
        </w:r>
        <w:r>
          <w:rPr>
            <w:rFonts w:asciiTheme="minorHAnsi" w:eastAsiaTheme="minorEastAsia" w:hAnsiTheme="minorHAnsi" w:cstheme="minorBidi"/>
            <w:noProof/>
            <w:kern w:val="2"/>
            <w:sz w:val="24"/>
            <w:szCs w:val="24"/>
            <w:lang w:val="en-IN" w:eastAsia="en-IN"/>
            <w14:ligatures w14:val="standardContextual"/>
          </w:rPr>
          <w:tab/>
        </w:r>
        <w:r w:rsidRPr="00621E9C">
          <w:rPr>
            <w:rStyle w:val="Hyperlink"/>
            <w:noProof/>
            <w:lang w:val="en-IN"/>
          </w:rPr>
          <w:t>Longest substring without repeating characters</w:t>
        </w:r>
        <w:r>
          <w:rPr>
            <w:noProof/>
            <w:webHidden/>
          </w:rPr>
          <w:tab/>
        </w:r>
        <w:r>
          <w:rPr>
            <w:noProof/>
            <w:webHidden/>
          </w:rPr>
          <w:fldChar w:fldCharType="begin"/>
        </w:r>
        <w:r>
          <w:rPr>
            <w:noProof/>
            <w:webHidden/>
          </w:rPr>
          <w:instrText xml:space="preserve"> PAGEREF _Toc198153742 \h </w:instrText>
        </w:r>
        <w:r>
          <w:rPr>
            <w:noProof/>
            <w:webHidden/>
          </w:rPr>
        </w:r>
        <w:r>
          <w:rPr>
            <w:noProof/>
            <w:webHidden/>
          </w:rPr>
          <w:fldChar w:fldCharType="separate"/>
        </w:r>
        <w:r>
          <w:rPr>
            <w:noProof/>
            <w:webHidden/>
          </w:rPr>
          <w:t>49</w:t>
        </w:r>
        <w:r>
          <w:rPr>
            <w:noProof/>
            <w:webHidden/>
          </w:rPr>
          <w:fldChar w:fldCharType="end"/>
        </w:r>
      </w:hyperlink>
    </w:p>
    <w:p w14:paraId="67AD87D6" w14:textId="021036D5" w:rsidR="008640B3" w:rsidRDefault="00E21054" w:rsidP="00C955FE">
      <w:pPr>
        <w:widowControl/>
        <w:spacing w:before="0" w:after="0" w:line="240" w:lineRule="auto"/>
        <w:ind w:left="0"/>
      </w:pPr>
      <w:r>
        <w:fldChar w:fldCharType="end"/>
      </w:r>
    </w:p>
    <w:p w14:paraId="11E0CF67" w14:textId="50CB76CA" w:rsidR="00145D21" w:rsidRDefault="007C2274" w:rsidP="005F0476">
      <w:pPr>
        <w:widowControl/>
        <w:spacing w:before="0" w:after="0" w:line="240" w:lineRule="auto"/>
        <w:ind w:left="0"/>
        <w:rPr>
          <w:rFonts w:ascii="Calibri" w:hAnsi="Calibri"/>
        </w:rPr>
      </w:pPr>
      <w:r>
        <w:rPr>
          <w:rFonts w:ascii="Calibri" w:hAnsi="Calibri"/>
        </w:rPr>
        <w:br w:type="page"/>
      </w:r>
      <w:bookmarkStart w:id="2" w:name="_Toc291257080"/>
      <w:bookmarkStart w:id="3" w:name="_Toc310499341"/>
    </w:p>
    <w:p w14:paraId="02CEC73B" w14:textId="5E7AA77C" w:rsidR="0026758B" w:rsidRDefault="0026758B">
      <w:pPr>
        <w:pStyle w:val="Heading1"/>
        <w:numPr>
          <w:ilvl w:val="0"/>
          <w:numId w:val="50"/>
        </w:numPr>
      </w:pPr>
      <w:bookmarkStart w:id="4" w:name="_Toc196175472"/>
      <w:bookmarkStart w:id="5" w:name="_Toc198153662"/>
      <w:r>
        <w:lastRenderedPageBreak/>
        <w:t>Core Java Important Concepts for Interview</w:t>
      </w:r>
      <w:bookmarkEnd w:id="4"/>
      <w:bookmarkEnd w:id="5"/>
    </w:p>
    <w:p w14:paraId="30A6261C" w14:textId="25356990" w:rsidR="00B73540" w:rsidRDefault="00B73540" w:rsidP="00B73540">
      <w:pPr>
        <w:pStyle w:val="Heading3"/>
        <w:numPr>
          <w:ilvl w:val="1"/>
          <w:numId w:val="81"/>
        </w:numPr>
        <w:rPr>
          <w:color w:val="FF0000"/>
        </w:rPr>
      </w:pPr>
      <w:bookmarkStart w:id="6" w:name="_Toc196175473"/>
      <w:bookmarkStart w:id="7" w:name="_Toc198153663"/>
      <w:r>
        <w:rPr>
          <w:color w:val="FF0000"/>
        </w:rPr>
        <w:t>java different version features</w:t>
      </w:r>
    </w:p>
    <w:tbl>
      <w:tblPr>
        <w:tblW w:w="9460" w:type="dxa"/>
        <w:tblLook w:val="04A0" w:firstRow="1" w:lastRow="0" w:firstColumn="1" w:lastColumn="0" w:noHBand="0" w:noVBand="1"/>
      </w:tblPr>
      <w:tblGrid>
        <w:gridCol w:w="2860"/>
        <w:gridCol w:w="2805"/>
        <w:gridCol w:w="3795"/>
      </w:tblGrid>
      <w:tr w:rsidR="00B73540" w:rsidRPr="00B73540" w14:paraId="2456BE25" w14:textId="77777777" w:rsidTr="00B12660">
        <w:trPr>
          <w:trHeight w:val="290"/>
        </w:trPr>
        <w:tc>
          <w:tcPr>
            <w:tcW w:w="2860" w:type="dxa"/>
            <w:tcBorders>
              <w:top w:val="single" w:sz="4" w:space="0" w:color="auto"/>
              <w:left w:val="single" w:sz="4" w:space="0" w:color="auto"/>
              <w:bottom w:val="single" w:sz="4" w:space="0" w:color="auto"/>
              <w:right w:val="single" w:sz="4" w:space="0" w:color="auto"/>
            </w:tcBorders>
            <w:shd w:val="clear" w:color="000000" w:fill="DAE9F8"/>
            <w:noWrap/>
            <w:vAlign w:val="bottom"/>
            <w:hideMark/>
          </w:tcPr>
          <w:p w14:paraId="33BF8139" w14:textId="77777777" w:rsidR="00B73540" w:rsidRPr="00B73540" w:rsidRDefault="00B73540" w:rsidP="00B73540">
            <w:pPr>
              <w:widowControl/>
              <w:spacing w:before="0" w:after="0" w:line="240" w:lineRule="auto"/>
              <w:ind w:left="0"/>
              <w:jc w:val="center"/>
              <w:rPr>
                <w:rFonts w:ascii="Aptos Narrow" w:hAnsi="Aptos Narrow" w:cs="Times New Roman"/>
                <w:color w:val="000000"/>
                <w:sz w:val="22"/>
                <w:szCs w:val="22"/>
                <w:lang w:val="en-IN" w:eastAsia="en-IN"/>
              </w:rPr>
            </w:pPr>
            <w:r w:rsidRPr="00B73540">
              <w:rPr>
                <w:rFonts w:ascii="Aptos Narrow" w:hAnsi="Aptos Narrow" w:cs="Times New Roman"/>
                <w:color w:val="000000"/>
                <w:sz w:val="22"/>
                <w:szCs w:val="22"/>
                <w:lang w:val="en-IN" w:eastAsia="en-IN"/>
              </w:rPr>
              <w:t>Java8</w:t>
            </w:r>
          </w:p>
        </w:tc>
        <w:tc>
          <w:tcPr>
            <w:tcW w:w="2805" w:type="dxa"/>
            <w:tcBorders>
              <w:top w:val="single" w:sz="4" w:space="0" w:color="auto"/>
              <w:left w:val="nil"/>
              <w:bottom w:val="single" w:sz="4" w:space="0" w:color="auto"/>
              <w:right w:val="single" w:sz="4" w:space="0" w:color="auto"/>
            </w:tcBorders>
            <w:shd w:val="clear" w:color="000000" w:fill="DAE9F8"/>
            <w:noWrap/>
            <w:vAlign w:val="bottom"/>
            <w:hideMark/>
          </w:tcPr>
          <w:p w14:paraId="54CD25E6" w14:textId="77777777" w:rsidR="00B73540" w:rsidRPr="00B73540" w:rsidRDefault="00B73540" w:rsidP="00B73540">
            <w:pPr>
              <w:widowControl/>
              <w:spacing w:before="0" w:after="0" w:line="240" w:lineRule="auto"/>
              <w:ind w:left="0"/>
              <w:jc w:val="center"/>
              <w:rPr>
                <w:rFonts w:ascii="Aptos Narrow" w:hAnsi="Aptos Narrow" w:cs="Times New Roman"/>
                <w:color w:val="000000"/>
                <w:sz w:val="22"/>
                <w:szCs w:val="22"/>
                <w:lang w:val="en-IN" w:eastAsia="en-IN"/>
              </w:rPr>
            </w:pPr>
            <w:r w:rsidRPr="00B73540">
              <w:rPr>
                <w:rFonts w:ascii="Aptos Narrow" w:hAnsi="Aptos Narrow" w:cs="Times New Roman"/>
                <w:color w:val="000000"/>
                <w:sz w:val="22"/>
                <w:szCs w:val="22"/>
                <w:lang w:val="en-IN" w:eastAsia="en-IN"/>
              </w:rPr>
              <w:t>Java11</w:t>
            </w:r>
          </w:p>
        </w:tc>
        <w:tc>
          <w:tcPr>
            <w:tcW w:w="3795" w:type="dxa"/>
            <w:tcBorders>
              <w:top w:val="single" w:sz="4" w:space="0" w:color="auto"/>
              <w:left w:val="nil"/>
              <w:bottom w:val="single" w:sz="4" w:space="0" w:color="auto"/>
              <w:right w:val="single" w:sz="4" w:space="0" w:color="auto"/>
            </w:tcBorders>
            <w:shd w:val="clear" w:color="000000" w:fill="DAE9F8"/>
            <w:noWrap/>
            <w:vAlign w:val="bottom"/>
            <w:hideMark/>
          </w:tcPr>
          <w:p w14:paraId="5D33B940" w14:textId="77777777" w:rsidR="00B73540" w:rsidRPr="00B73540" w:rsidRDefault="00B73540" w:rsidP="00B73540">
            <w:pPr>
              <w:widowControl/>
              <w:spacing w:before="0" w:after="0" w:line="240" w:lineRule="auto"/>
              <w:ind w:left="0"/>
              <w:jc w:val="center"/>
              <w:rPr>
                <w:rFonts w:ascii="Aptos Narrow" w:hAnsi="Aptos Narrow" w:cs="Times New Roman"/>
                <w:color w:val="000000"/>
                <w:sz w:val="22"/>
                <w:szCs w:val="22"/>
                <w:lang w:val="en-IN" w:eastAsia="en-IN"/>
              </w:rPr>
            </w:pPr>
            <w:r w:rsidRPr="00B73540">
              <w:rPr>
                <w:rFonts w:ascii="Aptos Narrow" w:hAnsi="Aptos Narrow" w:cs="Times New Roman"/>
                <w:color w:val="000000"/>
                <w:sz w:val="22"/>
                <w:szCs w:val="22"/>
                <w:lang w:val="en-IN" w:eastAsia="en-IN"/>
              </w:rPr>
              <w:t>Java21</w:t>
            </w:r>
          </w:p>
        </w:tc>
      </w:tr>
      <w:tr w:rsidR="00B73540" w:rsidRPr="00B73540" w14:paraId="6DF335FF" w14:textId="77777777" w:rsidTr="00B12660">
        <w:trPr>
          <w:trHeight w:val="580"/>
        </w:trPr>
        <w:tc>
          <w:tcPr>
            <w:tcW w:w="2860" w:type="dxa"/>
            <w:tcBorders>
              <w:top w:val="nil"/>
              <w:left w:val="single" w:sz="4" w:space="0" w:color="auto"/>
              <w:bottom w:val="single" w:sz="4" w:space="0" w:color="auto"/>
              <w:right w:val="single" w:sz="4" w:space="0" w:color="auto"/>
            </w:tcBorders>
            <w:noWrap/>
            <w:vAlign w:val="center"/>
            <w:hideMark/>
          </w:tcPr>
          <w:p w14:paraId="2EC94884"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Lambda Expressions</w:t>
            </w:r>
          </w:p>
        </w:tc>
        <w:tc>
          <w:tcPr>
            <w:tcW w:w="2805" w:type="dxa"/>
            <w:tcBorders>
              <w:top w:val="nil"/>
              <w:left w:val="nil"/>
              <w:bottom w:val="single" w:sz="4" w:space="0" w:color="auto"/>
              <w:right w:val="single" w:sz="4" w:space="0" w:color="auto"/>
            </w:tcBorders>
            <w:vAlign w:val="center"/>
            <w:hideMark/>
          </w:tcPr>
          <w:p w14:paraId="7AEFB6D5"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Local-Variable Syntax for</w:t>
            </w:r>
            <w:r w:rsidRPr="00B73540">
              <w:rPr>
                <w:rFonts w:ascii="Calibri" w:hAnsi="Calibri" w:cs="Calibri"/>
                <w:color w:val="000000"/>
                <w:sz w:val="22"/>
                <w:szCs w:val="22"/>
                <w:lang w:val="en-IN" w:eastAsia="en-IN"/>
              </w:rPr>
              <w:br/>
              <w:t xml:space="preserve"> Lambda Parameters</w:t>
            </w:r>
          </w:p>
        </w:tc>
        <w:tc>
          <w:tcPr>
            <w:tcW w:w="3795" w:type="dxa"/>
            <w:tcBorders>
              <w:top w:val="nil"/>
              <w:left w:val="nil"/>
              <w:bottom w:val="single" w:sz="4" w:space="0" w:color="auto"/>
              <w:right w:val="single" w:sz="4" w:space="0" w:color="auto"/>
            </w:tcBorders>
            <w:vAlign w:val="center"/>
            <w:hideMark/>
          </w:tcPr>
          <w:p w14:paraId="59460323"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Record Patterns</w:t>
            </w:r>
          </w:p>
        </w:tc>
      </w:tr>
      <w:tr w:rsidR="00B73540" w:rsidRPr="00B73540" w14:paraId="7EC89D5C" w14:textId="77777777" w:rsidTr="00B12660">
        <w:trPr>
          <w:trHeight w:val="290"/>
        </w:trPr>
        <w:tc>
          <w:tcPr>
            <w:tcW w:w="2860" w:type="dxa"/>
            <w:tcBorders>
              <w:top w:val="nil"/>
              <w:left w:val="single" w:sz="4" w:space="0" w:color="auto"/>
              <w:bottom w:val="single" w:sz="4" w:space="0" w:color="auto"/>
              <w:right w:val="single" w:sz="4" w:space="0" w:color="auto"/>
            </w:tcBorders>
            <w:noWrap/>
            <w:vAlign w:val="center"/>
            <w:hideMark/>
          </w:tcPr>
          <w:p w14:paraId="266B6123"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Functional Interfaces</w:t>
            </w:r>
          </w:p>
        </w:tc>
        <w:tc>
          <w:tcPr>
            <w:tcW w:w="2805" w:type="dxa"/>
            <w:tcBorders>
              <w:top w:val="nil"/>
              <w:left w:val="nil"/>
              <w:bottom w:val="single" w:sz="4" w:space="0" w:color="auto"/>
              <w:right w:val="single" w:sz="4" w:space="0" w:color="auto"/>
            </w:tcBorders>
            <w:noWrap/>
            <w:vAlign w:val="center"/>
            <w:hideMark/>
          </w:tcPr>
          <w:p w14:paraId="007A4BF8"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New String Methods</w:t>
            </w:r>
          </w:p>
        </w:tc>
        <w:tc>
          <w:tcPr>
            <w:tcW w:w="3795" w:type="dxa"/>
            <w:tcBorders>
              <w:top w:val="nil"/>
              <w:left w:val="nil"/>
              <w:bottom w:val="single" w:sz="4" w:space="0" w:color="auto"/>
              <w:right w:val="single" w:sz="4" w:space="0" w:color="auto"/>
            </w:tcBorders>
            <w:vAlign w:val="center"/>
            <w:hideMark/>
          </w:tcPr>
          <w:p w14:paraId="6EC10ACF"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 xml:space="preserve">Pattern Matching for switch </w:t>
            </w:r>
          </w:p>
        </w:tc>
      </w:tr>
      <w:tr w:rsidR="00B73540" w:rsidRPr="00B73540" w14:paraId="1B2C8889" w14:textId="77777777" w:rsidTr="00B12660">
        <w:trPr>
          <w:trHeight w:val="290"/>
        </w:trPr>
        <w:tc>
          <w:tcPr>
            <w:tcW w:w="2860" w:type="dxa"/>
            <w:tcBorders>
              <w:top w:val="nil"/>
              <w:left w:val="single" w:sz="4" w:space="0" w:color="auto"/>
              <w:bottom w:val="single" w:sz="4" w:space="0" w:color="auto"/>
              <w:right w:val="single" w:sz="4" w:space="0" w:color="auto"/>
            </w:tcBorders>
            <w:noWrap/>
            <w:vAlign w:val="center"/>
            <w:hideMark/>
          </w:tcPr>
          <w:p w14:paraId="7149C908"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Method References</w:t>
            </w:r>
          </w:p>
        </w:tc>
        <w:tc>
          <w:tcPr>
            <w:tcW w:w="2805" w:type="dxa"/>
            <w:tcBorders>
              <w:top w:val="nil"/>
              <w:left w:val="nil"/>
              <w:bottom w:val="single" w:sz="4" w:space="0" w:color="auto"/>
              <w:right w:val="single" w:sz="4" w:space="0" w:color="auto"/>
            </w:tcBorders>
            <w:noWrap/>
            <w:vAlign w:val="center"/>
            <w:hideMark/>
          </w:tcPr>
          <w:p w14:paraId="36B2266D"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New File Methods</w:t>
            </w:r>
          </w:p>
        </w:tc>
        <w:tc>
          <w:tcPr>
            <w:tcW w:w="3795" w:type="dxa"/>
            <w:tcBorders>
              <w:top w:val="nil"/>
              <w:left w:val="nil"/>
              <w:bottom w:val="single" w:sz="4" w:space="0" w:color="auto"/>
              <w:right w:val="single" w:sz="4" w:space="0" w:color="auto"/>
            </w:tcBorders>
            <w:vAlign w:val="center"/>
            <w:hideMark/>
          </w:tcPr>
          <w:p w14:paraId="6B78FA70"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Virtual Threads</w:t>
            </w:r>
          </w:p>
        </w:tc>
      </w:tr>
      <w:tr w:rsidR="00B73540" w:rsidRPr="00B73540" w14:paraId="1F3B01D8" w14:textId="77777777" w:rsidTr="00B12660">
        <w:trPr>
          <w:trHeight w:val="290"/>
        </w:trPr>
        <w:tc>
          <w:tcPr>
            <w:tcW w:w="2860" w:type="dxa"/>
            <w:tcBorders>
              <w:top w:val="nil"/>
              <w:left w:val="single" w:sz="4" w:space="0" w:color="auto"/>
              <w:bottom w:val="single" w:sz="4" w:space="0" w:color="auto"/>
              <w:right w:val="single" w:sz="4" w:space="0" w:color="auto"/>
            </w:tcBorders>
            <w:noWrap/>
            <w:vAlign w:val="center"/>
            <w:hideMark/>
          </w:tcPr>
          <w:p w14:paraId="167EAE56" w14:textId="7CA94036"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 xml:space="preserve">Default Methods </w:t>
            </w:r>
          </w:p>
        </w:tc>
        <w:tc>
          <w:tcPr>
            <w:tcW w:w="2805" w:type="dxa"/>
            <w:tcBorders>
              <w:top w:val="nil"/>
              <w:left w:val="nil"/>
              <w:bottom w:val="single" w:sz="4" w:space="0" w:color="auto"/>
              <w:right w:val="single" w:sz="4" w:space="0" w:color="auto"/>
            </w:tcBorders>
            <w:noWrap/>
            <w:vAlign w:val="center"/>
            <w:hideMark/>
          </w:tcPr>
          <w:p w14:paraId="14F2E66C" w14:textId="22ED1772"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 xml:space="preserve">HTTP Client (Standardized) </w:t>
            </w:r>
          </w:p>
        </w:tc>
        <w:tc>
          <w:tcPr>
            <w:tcW w:w="3795" w:type="dxa"/>
            <w:tcBorders>
              <w:top w:val="nil"/>
              <w:left w:val="nil"/>
              <w:bottom w:val="single" w:sz="4" w:space="0" w:color="auto"/>
              <w:right w:val="single" w:sz="4" w:space="0" w:color="auto"/>
            </w:tcBorders>
            <w:vAlign w:val="center"/>
            <w:hideMark/>
          </w:tcPr>
          <w:p w14:paraId="457E7428"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Sequenced Collections</w:t>
            </w:r>
          </w:p>
        </w:tc>
      </w:tr>
      <w:tr w:rsidR="00B73540" w:rsidRPr="00B73540" w14:paraId="6243FB44" w14:textId="77777777" w:rsidTr="00B12660">
        <w:trPr>
          <w:trHeight w:val="290"/>
        </w:trPr>
        <w:tc>
          <w:tcPr>
            <w:tcW w:w="2860" w:type="dxa"/>
            <w:tcBorders>
              <w:top w:val="nil"/>
              <w:left w:val="single" w:sz="4" w:space="0" w:color="auto"/>
              <w:bottom w:val="single" w:sz="4" w:space="0" w:color="auto"/>
              <w:right w:val="single" w:sz="4" w:space="0" w:color="auto"/>
            </w:tcBorders>
            <w:noWrap/>
            <w:vAlign w:val="center"/>
            <w:hideMark/>
          </w:tcPr>
          <w:p w14:paraId="35C270BE"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Static Methods in Interfaces</w:t>
            </w:r>
          </w:p>
        </w:tc>
        <w:tc>
          <w:tcPr>
            <w:tcW w:w="2805" w:type="dxa"/>
            <w:tcBorders>
              <w:top w:val="nil"/>
              <w:left w:val="nil"/>
              <w:bottom w:val="single" w:sz="4" w:space="0" w:color="auto"/>
              <w:right w:val="single" w:sz="4" w:space="0" w:color="auto"/>
            </w:tcBorders>
            <w:noWrap/>
            <w:vAlign w:val="center"/>
            <w:hideMark/>
          </w:tcPr>
          <w:p w14:paraId="7F6C087B"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Collection Enhancements</w:t>
            </w:r>
          </w:p>
        </w:tc>
        <w:tc>
          <w:tcPr>
            <w:tcW w:w="3795" w:type="dxa"/>
            <w:tcBorders>
              <w:top w:val="nil"/>
              <w:left w:val="nil"/>
              <w:bottom w:val="single" w:sz="4" w:space="0" w:color="auto"/>
              <w:right w:val="single" w:sz="4" w:space="0" w:color="auto"/>
            </w:tcBorders>
            <w:vAlign w:val="center"/>
            <w:hideMark/>
          </w:tcPr>
          <w:p w14:paraId="6E8E4041"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String Templates</w:t>
            </w:r>
          </w:p>
        </w:tc>
      </w:tr>
      <w:tr w:rsidR="00B73540" w:rsidRPr="00B73540" w14:paraId="11855310" w14:textId="77777777" w:rsidTr="00B12660">
        <w:trPr>
          <w:trHeight w:val="290"/>
        </w:trPr>
        <w:tc>
          <w:tcPr>
            <w:tcW w:w="2860" w:type="dxa"/>
            <w:tcBorders>
              <w:top w:val="nil"/>
              <w:left w:val="single" w:sz="4" w:space="0" w:color="auto"/>
              <w:bottom w:val="single" w:sz="4" w:space="0" w:color="auto"/>
              <w:right w:val="single" w:sz="4" w:space="0" w:color="auto"/>
            </w:tcBorders>
            <w:noWrap/>
            <w:vAlign w:val="center"/>
            <w:hideMark/>
          </w:tcPr>
          <w:p w14:paraId="650B5111"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Stream API</w:t>
            </w:r>
          </w:p>
        </w:tc>
        <w:tc>
          <w:tcPr>
            <w:tcW w:w="2805" w:type="dxa"/>
            <w:tcBorders>
              <w:top w:val="nil"/>
              <w:left w:val="nil"/>
              <w:bottom w:val="single" w:sz="4" w:space="0" w:color="auto"/>
              <w:right w:val="single" w:sz="4" w:space="0" w:color="auto"/>
            </w:tcBorders>
            <w:noWrap/>
            <w:vAlign w:val="center"/>
            <w:hideMark/>
          </w:tcPr>
          <w:p w14:paraId="7E31F28E"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Launch Single-File Programs</w:t>
            </w:r>
          </w:p>
        </w:tc>
        <w:tc>
          <w:tcPr>
            <w:tcW w:w="3795" w:type="dxa"/>
            <w:tcBorders>
              <w:top w:val="nil"/>
              <w:left w:val="nil"/>
              <w:bottom w:val="single" w:sz="4" w:space="0" w:color="auto"/>
              <w:right w:val="single" w:sz="4" w:space="0" w:color="auto"/>
            </w:tcBorders>
            <w:vAlign w:val="center"/>
            <w:hideMark/>
          </w:tcPr>
          <w:p w14:paraId="5D333BAD"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Incubator Features</w:t>
            </w:r>
          </w:p>
        </w:tc>
      </w:tr>
      <w:tr w:rsidR="00B73540" w:rsidRPr="00B73540" w14:paraId="3AF8BC08" w14:textId="77777777" w:rsidTr="00B12660">
        <w:trPr>
          <w:trHeight w:val="290"/>
        </w:trPr>
        <w:tc>
          <w:tcPr>
            <w:tcW w:w="2860" w:type="dxa"/>
            <w:tcBorders>
              <w:top w:val="nil"/>
              <w:left w:val="single" w:sz="4" w:space="0" w:color="auto"/>
              <w:bottom w:val="single" w:sz="4" w:space="0" w:color="auto"/>
              <w:right w:val="single" w:sz="4" w:space="0" w:color="auto"/>
            </w:tcBorders>
            <w:noWrap/>
            <w:vAlign w:val="center"/>
            <w:hideMark/>
          </w:tcPr>
          <w:p w14:paraId="42D03FEA" w14:textId="0411429E"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 xml:space="preserve">Date and Time API </w:t>
            </w:r>
          </w:p>
        </w:tc>
        <w:tc>
          <w:tcPr>
            <w:tcW w:w="2805" w:type="dxa"/>
            <w:tcBorders>
              <w:top w:val="nil"/>
              <w:left w:val="nil"/>
              <w:bottom w:val="single" w:sz="4" w:space="0" w:color="auto"/>
              <w:right w:val="single" w:sz="4" w:space="0" w:color="auto"/>
            </w:tcBorders>
            <w:noWrap/>
            <w:vAlign w:val="bottom"/>
            <w:hideMark/>
          </w:tcPr>
          <w:p w14:paraId="4A30C933" w14:textId="77777777" w:rsidR="00B73540" w:rsidRPr="00B73540" w:rsidRDefault="00B73540" w:rsidP="00B73540">
            <w:pPr>
              <w:widowControl/>
              <w:spacing w:before="0" w:after="0" w:line="240" w:lineRule="auto"/>
              <w:ind w:left="0"/>
              <w:rPr>
                <w:rFonts w:ascii="Aptos Narrow" w:hAnsi="Aptos Narrow" w:cs="Times New Roman"/>
                <w:color w:val="000000"/>
                <w:sz w:val="22"/>
                <w:szCs w:val="22"/>
                <w:lang w:val="en-IN" w:eastAsia="en-IN"/>
              </w:rPr>
            </w:pPr>
            <w:r w:rsidRPr="00B73540">
              <w:rPr>
                <w:rFonts w:ascii="Aptos Narrow" w:hAnsi="Aptos Narrow" w:cs="Times New Roman"/>
                <w:color w:val="000000"/>
                <w:sz w:val="22"/>
                <w:szCs w:val="22"/>
                <w:lang w:val="en-IN" w:eastAsia="en-IN"/>
              </w:rPr>
              <w:t> </w:t>
            </w:r>
          </w:p>
        </w:tc>
        <w:tc>
          <w:tcPr>
            <w:tcW w:w="3795" w:type="dxa"/>
            <w:tcBorders>
              <w:top w:val="nil"/>
              <w:left w:val="nil"/>
              <w:bottom w:val="single" w:sz="4" w:space="0" w:color="auto"/>
              <w:right w:val="single" w:sz="4" w:space="0" w:color="auto"/>
            </w:tcBorders>
            <w:vAlign w:val="center"/>
            <w:hideMark/>
          </w:tcPr>
          <w:p w14:paraId="4CA39786"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Scoped Values</w:t>
            </w:r>
          </w:p>
        </w:tc>
      </w:tr>
      <w:tr w:rsidR="00B73540" w:rsidRPr="00B73540" w14:paraId="2090C8BC" w14:textId="77777777" w:rsidTr="00B12660">
        <w:trPr>
          <w:trHeight w:val="290"/>
        </w:trPr>
        <w:tc>
          <w:tcPr>
            <w:tcW w:w="2860" w:type="dxa"/>
            <w:tcBorders>
              <w:top w:val="nil"/>
              <w:left w:val="single" w:sz="4" w:space="0" w:color="auto"/>
              <w:bottom w:val="single" w:sz="4" w:space="0" w:color="auto"/>
              <w:right w:val="single" w:sz="4" w:space="0" w:color="auto"/>
            </w:tcBorders>
            <w:noWrap/>
            <w:vAlign w:val="center"/>
            <w:hideMark/>
          </w:tcPr>
          <w:p w14:paraId="73525C44"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Optional Class</w:t>
            </w:r>
          </w:p>
        </w:tc>
        <w:tc>
          <w:tcPr>
            <w:tcW w:w="2805" w:type="dxa"/>
            <w:tcBorders>
              <w:top w:val="nil"/>
              <w:left w:val="nil"/>
              <w:bottom w:val="single" w:sz="4" w:space="0" w:color="auto"/>
              <w:right w:val="single" w:sz="4" w:space="0" w:color="auto"/>
            </w:tcBorders>
            <w:noWrap/>
            <w:vAlign w:val="bottom"/>
            <w:hideMark/>
          </w:tcPr>
          <w:p w14:paraId="39AA82FB" w14:textId="77777777" w:rsidR="00B73540" w:rsidRPr="00B73540" w:rsidRDefault="00B73540" w:rsidP="00B73540">
            <w:pPr>
              <w:widowControl/>
              <w:spacing w:before="0" w:after="0" w:line="240" w:lineRule="auto"/>
              <w:ind w:left="0"/>
              <w:rPr>
                <w:rFonts w:ascii="Aptos Narrow" w:hAnsi="Aptos Narrow" w:cs="Times New Roman"/>
                <w:color w:val="000000"/>
                <w:sz w:val="22"/>
                <w:szCs w:val="22"/>
                <w:lang w:val="en-IN" w:eastAsia="en-IN"/>
              </w:rPr>
            </w:pPr>
            <w:r w:rsidRPr="00B73540">
              <w:rPr>
                <w:rFonts w:ascii="Aptos Narrow" w:hAnsi="Aptos Narrow" w:cs="Times New Roman"/>
                <w:color w:val="000000"/>
                <w:sz w:val="22"/>
                <w:szCs w:val="22"/>
                <w:lang w:val="en-IN" w:eastAsia="en-IN"/>
              </w:rPr>
              <w:t> </w:t>
            </w:r>
          </w:p>
        </w:tc>
        <w:tc>
          <w:tcPr>
            <w:tcW w:w="3795" w:type="dxa"/>
            <w:tcBorders>
              <w:top w:val="nil"/>
              <w:left w:val="nil"/>
              <w:bottom w:val="single" w:sz="4" w:space="0" w:color="auto"/>
              <w:right w:val="single" w:sz="4" w:space="0" w:color="auto"/>
            </w:tcBorders>
            <w:vAlign w:val="center"/>
            <w:hideMark/>
          </w:tcPr>
          <w:p w14:paraId="5D6FAEC6"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Unnamed Patterns and Variables</w:t>
            </w:r>
          </w:p>
        </w:tc>
      </w:tr>
      <w:tr w:rsidR="00B73540" w:rsidRPr="00B73540" w14:paraId="3FE1281C" w14:textId="77777777" w:rsidTr="00B12660">
        <w:trPr>
          <w:trHeight w:val="290"/>
        </w:trPr>
        <w:tc>
          <w:tcPr>
            <w:tcW w:w="2860" w:type="dxa"/>
            <w:tcBorders>
              <w:top w:val="nil"/>
              <w:left w:val="single" w:sz="4" w:space="0" w:color="auto"/>
              <w:bottom w:val="single" w:sz="4" w:space="0" w:color="auto"/>
              <w:right w:val="single" w:sz="4" w:space="0" w:color="auto"/>
            </w:tcBorders>
            <w:noWrap/>
            <w:vAlign w:val="center"/>
            <w:hideMark/>
          </w:tcPr>
          <w:p w14:paraId="6D718FDD"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Nashorn JavaScript Engine</w:t>
            </w:r>
          </w:p>
        </w:tc>
        <w:tc>
          <w:tcPr>
            <w:tcW w:w="2805" w:type="dxa"/>
            <w:tcBorders>
              <w:top w:val="nil"/>
              <w:left w:val="nil"/>
              <w:bottom w:val="single" w:sz="4" w:space="0" w:color="auto"/>
              <w:right w:val="single" w:sz="4" w:space="0" w:color="auto"/>
            </w:tcBorders>
            <w:noWrap/>
            <w:vAlign w:val="bottom"/>
            <w:hideMark/>
          </w:tcPr>
          <w:p w14:paraId="38A8FAA3" w14:textId="77777777" w:rsidR="00B73540" w:rsidRPr="00B73540" w:rsidRDefault="00B73540" w:rsidP="00B73540">
            <w:pPr>
              <w:widowControl/>
              <w:spacing w:before="0" w:after="0" w:line="240" w:lineRule="auto"/>
              <w:ind w:left="0"/>
              <w:rPr>
                <w:rFonts w:ascii="Aptos Narrow" w:hAnsi="Aptos Narrow" w:cs="Times New Roman"/>
                <w:color w:val="000000"/>
                <w:sz w:val="22"/>
                <w:szCs w:val="22"/>
                <w:lang w:val="en-IN" w:eastAsia="en-IN"/>
              </w:rPr>
            </w:pPr>
            <w:r w:rsidRPr="00B73540">
              <w:rPr>
                <w:rFonts w:ascii="Aptos Narrow" w:hAnsi="Aptos Narrow" w:cs="Times New Roman"/>
                <w:color w:val="000000"/>
                <w:sz w:val="22"/>
                <w:szCs w:val="22"/>
                <w:lang w:val="en-IN" w:eastAsia="en-IN"/>
              </w:rPr>
              <w:t> </w:t>
            </w:r>
          </w:p>
        </w:tc>
        <w:tc>
          <w:tcPr>
            <w:tcW w:w="3795" w:type="dxa"/>
            <w:tcBorders>
              <w:top w:val="nil"/>
              <w:left w:val="nil"/>
              <w:bottom w:val="single" w:sz="4" w:space="0" w:color="auto"/>
              <w:right w:val="single" w:sz="4" w:space="0" w:color="auto"/>
            </w:tcBorders>
            <w:vAlign w:val="center"/>
            <w:hideMark/>
          </w:tcPr>
          <w:p w14:paraId="45A401AD"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 xml:space="preserve">Unnamed Classes </w:t>
            </w:r>
          </w:p>
        </w:tc>
      </w:tr>
      <w:tr w:rsidR="00B73540" w:rsidRPr="00B73540" w14:paraId="318FE428" w14:textId="77777777" w:rsidTr="00B12660">
        <w:trPr>
          <w:trHeight w:val="290"/>
        </w:trPr>
        <w:tc>
          <w:tcPr>
            <w:tcW w:w="2860" w:type="dxa"/>
            <w:tcBorders>
              <w:top w:val="nil"/>
              <w:left w:val="single" w:sz="4" w:space="0" w:color="auto"/>
              <w:bottom w:val="single" w:sz="4" w:space="0" w:color="auto"/>
              <w:right w:val="single" w:sz="4" w:space="0" w:color="auto"/>
            </w:tcBorders>
            <w:noWrap/>
            <w:vAlign w:val="center"/>
            <w:hideMark/>
          </w:tcPr>
          <w:p w14:paraId="3BCC80FB"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Parallel Streams</w:t>
            </w:r>
          </w:p>
        </w:tc>
        <w:tc>
          <w:tcPr>
            <w:tcW w:w="2805" w:type="dxa"/>
            <w:tcBorders>
              <w:top w:val="nil"/>
              <w:left w:val="nil"/>
              <w:bottom w:val="single" w:sz="4" w:space="0" w:color="auto"/>
              <w:right w:val="single" w:sz="4" w:space="0" w:color="auto"/>
            </w:tcBorders>
            <w:noWrap/>
            <w:vAlign w:val="bottom"/>
            <w:hideMark/>
          </w:tcPr>
          <w:p w14:paraId="2F7CE99D" w14:textId="77777777" w:rsidR="00B73540" w:rsidRPr="00B73540" w:rsidRDefault="00B73540" w:rsidP="00B73540">
            <w:pPr>
              <w:widowControl/>
              <w:spacing w:before="0" w:after="0" w:line="240" w:lineRule="auto"/>
              <w:ind w:left="0"/>
              <w:rPr>
                <w:rFonts w:ascii="Aptos Narrow" w:hAnsi="Aptos Narrow" w:cs="Times New Roman"/>
                <w:color w:val="000000"/>
                <w:sz w:val="22"/>
                <w:szCs w:val="22"/>
                <w:lang w:val="en-IN" w:eastAsia="en-IN"/>
              </w:rPr>
            </w:pPr>
            <w:r w:rsidRPr="00B73540">
              <w:rPr>
                <w:rFonts w:ascii="Aptos Narrow" w:hAnsi="Aptos Narrow" w:cs="Times New Roman"/>
                <w:color w:val="000000"/>
                <w:sz w:val="22"/>
                <w:szCs w:val="22"/>
                <w:lang w:val="en-IN" w:eastAsia="en-IN"/>
              </w:rPr>
              <w:t> </w:t>
            </w:r>
          </w:p>
        </w:tc>
        <w:tc>
          <w:tcPr>
            <w:tcW w:w="3795" w:type="dxa"/>
            <w:tcBorders>
              <w:top w:val="nil"/>
              <w:left w:val="nil"/>
              <w:bottom w:val="single" w:sz="4" w:space="0" w:color="auto"/>
              <w:right w:val="single" w:sz="4" w:space="0" w:color="auto"/>
            </w:tcBorders>
            <w:noWrap/>
            <w:vAlign w:val="bottom"/>
            <w:hideMark/>
          </w:tcPr>
          <w:p w14:paraId="661AEA00" w14:textId="77777777" w:rsidR="00B73540" w:rsidRPr="00B73540" w:rsidRDefault="00B73540" w:rsidP="00B73540">
            <w:pPr>
              <w:widowControl/>
              <w:spacing w:before="0" w:after="0" w:line="240" w:lineRule="auto"/>
              <w:ind w:left="0"/>
              <w:rPr>
                <w:rFonts w:ascii="Aptos Narrow" w:hAnsi="Aptos Narrow" w:cs="Times New Roman"/>
                <w:color w:val="000000"/>
                <w:sz w:val="22"/>
                <w:szCs w:val="22"/>
                <w:lang w:val="en-IN" w:eastAsia="en-IN"/>
              </w:rPr>
            </w:pPr>
            <w:r w:rsidRPr="00B73540">
              <w:rPr>
                <w:rFonts w:ascii="Aptos Narrow" w:hAnsi="Aptos Narrow" w:cs="Times New Roman"/>
                <w:color w:val="000000"/>
                <w:sz w:val="22"/>
                <w:szCs w:val="22"/>
                <w:lang w:val="en-IN" w:eastAsia="en-IN"/>
              </w:rPr>
              <w:t xml:space="preserve"> Instance Main Methods</w:t>
            </w:r>
          </w:p>
        </w:tc>
      </w:tr>
      <w:tr w:rsidR="00B73540" w:rsidRPr="00B73540" w14:paraId="6657AC42" w14:textId="77777777" w:rsidTr="00B12660">
        <w:trPr>
          <w:trHeight w:val="290"/>
        </w:trPr>
        <w:tc>
          <w:tcPr>
            <w:tcW w:w="2860" w:type="dxa"/>
            <w:tcBorders>
              <w:top w:val="nil"/>
              <w:left w:val="single" w:sz="4" w:space="0" w:color="auto"/>
              <w:bottom w:val="single" w:sz="4" w:space="0" w:color="auto"/>
              <w:right w:val="single" w:sz="4" w:space="0" w:color="auto"/>
            </w:tcBorders>
            <w:vAlign w:val="center"/>
            <w:hideMark/>
          </w:tcPr>
          <w:p w14:paraId="7830AA6B"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CompletableFuture</w:t>
            </w:r>
          </w:p>
        </w:tc>
        <w:tc>
          <w:tcPr>
            <w:tcW w:w="2805" w:type="dxa"/>
            <w:tcBorders>
              <w:top w:val="nil"/>
              <w:left w:val="nil"/>
              <w:bottom w:val="single" w:sz="4" w:space="0" w:color="auto"/>
              <w:right w:val="single" w:sz="4" w:space="0" w:color="auto"/>
            </w:tcBorders>
            <w:noWrap/>
            <w:vAlign w:val="bottom"/>
            <w:hideMark/>
          </w:tcPr>
          <w:p w14:paraId="7E06CD8B" w14:textId="77777777" w:rsidR="00B73540" w:rsidRPr="00B73540" w:rsidRDefault="00B73540" w:rsidP="00B73540">
            <w:pPr>
              <w:widowControl/>
              <w:spacing w:before="0" w:after="0" w:line="240" w:lineRule="auto"/>
              <w:ind w:left="0"/>
              <w:rPr>
                <w:rFonts w:ascii="Aptos Narrow" w:hAnsi="Aptos Narrow" w:cs="Times New Roman"/>
                <w:color w:val="000000"/>
                <w:sz w:val="22"/>
                <w:szCs w:val="22"/>
                <w:lang w:val="en-IN" w:eastAsia="en-IN"/>
              </w:rPr>
            </w:pPr>
            <w:r w:rsidRPr="00B73540">
              <w:rPr>
                <w:rFonts w:ascii="Aptos Narrow" w:hAnsi="Aptos Narrow" w:cs="Times New Roman"/>
                <w:color w:val="000000"/>
                <w:sz w:val="22"/>
                <w:szCs w:val="22"/>
                <w:lang w:val="en-IN" w:eastAsia="en-IN"/>
              </w:rPr>
              <w:t> </w:t>
            </w:r>
          </w:p>
        </w:tc>
        <w:tc>
          <w:tcPr>
            <w:tcW w:w="3795" w:type="dxa"/>
            <w:tcBorders>
              <w:top w:val="nil"/>
              <w:left w:val="nil"/>
              <w:bottom w:val="single" w:sz="4" w:space="0" w:color="auto"/>
              <w:right w:val="single" w:sz="4" w:space="0" w:color="auto"/>
            </w:tcBorders>
            <w:vAlign w:val="center"/>
            <w:hideMark/>
          </w:tcPr>
          <w:p w14:paraId="6608454E"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Foreign Function &amp; Memory API</w:t>
            </w:r>
          </w:p>
        </w:tc>
      </w:tr>
      <w:tr w:rsidR="00B73540" w:rsidRPr="00B73540" w14:paraId="08A8E992" w14:textId="77777777" w:rsidTr="00B12660">
        <w:trPr>
          <w:trHeight w:val="290"/>
        </w:trPr>
        <w:tc>
          <w:tcPr>
            <w:tcW w:w="2860" w:type="dxa"/>
            <w:tcBorders>
              <w:top w:val="nil"/>
              <w:left w:val="single" w:sz="4" w:space="0" w:color="auto"/>
              <w:bottom w:val="single" w:sz="4" w:space="0" w:color="auto"/>
              <w:right w:val="single" w:sz="4" w:space="0" w:color="auto"/>
            </w:tcBorders>
            <w:noWrap/>
            <w:vAlign w:val="center"/>
            <w:hideMark/>
          </w:tcPr>
          <w:p w14:paraId="4C784188"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Collectors Utility</w:t>
            </w:r>
          </w:p>
        </w:tc>
        <w:tc>
          <w:tcPr>
            <w:tcW w:w="2805" w:type="dxa"/>
            <w:tcBorders>
              <w:top w:val="nil"/>
              <w:left w:val="nil"/>
              <w:bottom w:val="single" w:sz="4" w:space="0" w:color="auto"/>
              <w:right w:val="single" w:sz="4" w:space="0" w:color="auto"/>
            </w:tcBorders>
            <w:noWrap/>
            <w:vAlign w:val="bottom"/>
            <w:hideMark/>
          </w:tcPr>
          <w:p w14:paraId="3C76EB47" w14:textId="77777777" w:rsidR="00B73540" w:rsidRPr="00B73540" w:rsidRDefault="00B73540" w:rsidP="00B73540">
            <w:pPr>
              <w:widowControl/>
              <w:spacing w:before="0" w:after="0" w:line="240" w:lineRule="auto"/>
              <w:ind w:left="0"/>
              <w:rPr>
                <w:rFonts w:ascii="Aptos Narrow" w:hAnsi="Aptos Narrow" w:cs="Times New Roman"/>
                <w:color w:val="000000"/>
                <w:sz w:val="22"/>
                <w:szCs w:val="22"/>
                <w:lang w:val="en-IN" w:eastAsia="en-IN"/>
              </w:rPr>
            </w:pPr>
            <w:r w:rsidRPr="00B73540">
              <w:rPr>
                <w:rFonts w:ascii="Aptos Narrow" w:hAnsi="Aptos Narrow" w:cs="Times New Roman"/>
                <w:color w:val="000000"/>
                <w:sz w:val="22"/>
                <w:szCs w:val="22"/>
                <w:lang w:val="en-IN" w:eastAsia="en-IN"/>
              </w:rPr>
              <w:t> </w:t>
            </w:r>
          </w:p>
        </w:tc>
        <w:tc>
          <w:tcPr>
            <w:tcW w:w="3795" w:type="dxa"/>
            <w:tcBorders>
              <w:top w:val="nil"/>
              <w:left w:val="nil"/>
              <w:bottom w:val="single" w:sz="4" w:space="0" w:color="auto"/>
              <w:right w:val="single" w:sz="4" w:space="0" w:color="auto"/>
            </w:tcBorders>
            <w:vAlign w:val="center"/>
            <w:hideMark/>
          </w:tcPr>
          <w:p w14:paraId="392CD9B6" w14:textId="77777777" w:rsidR="00B73540" w:rsidRPr="00B73540" w:rsidRDefault="00B73540" w:rsidP="00B73540">
            <w:pPr>
              <w:widowControl/>
              <w:spacing w:before="0" w:after="0" w:line="240" w:lineRule="auto"/>
              <w:ind w:left="0"/>
              <w:rPr>
                <w:rFonts w:ascii="Calibri" w:hAnsi="Calibri" w:cs="Calibri"/>
                <w:color w:val="000000"/>
                <w:sz w:val="22"/>
                <w:szCs w:val="22"/>
                <w:lang w:val="en-IN" w:eastAsia="en-IN"/>
              </w:rPr>
            </w:pPr>
            <w:r w:rsidRPr="00B73540">
              <w:rPr>
                <w:rFonts w:ascii="Calibri" w:hAnsi="Calibri" w:cs="Calibri"/>
                <w:color w:val="000000"/>
                <w:sz w:val="22"/>
                <w:szCs w:val="22"/>
                <w:lang w:val="en-IN" w:eastAsia="en-IN"/>
              </w:rPr>
              <w:t>Structured Concurrency</w:t>
            </w:r>
          </w:p>
        </w:tc>
      </w:tr>
    </w:tbl>
    <w:p w14:paraId="51BDC905" w14:textId="15998C0F" w:rsidR="0026758B" w:rsidRPr="0062660D" w:rsidRDefault="0026758B" w:rsidP="00B73540">
      <w:pPr>
        <w:pStyle w:val="Heading3"/>
        <w:numPr>
          <w:ilvl w:val="1"/>
          <w:numId w:val="81"/>
        </w:numPr>
        <w:rPr>
          <w:color w:val="FF0000"/>
        </w:rPr>
      </w:pPr>
      <w:r w:rsidRPr="0062660D">
        <w:rPr>
          <w:color w:val="FF0000"/>
        </w:rPr>
        <w:t>Java 8 Features</w:t>
      </w:r>
      <w:bookmarkEnd w:id="6"/>
      <w:bookmarkEnd w:id="7"/>
    </w:p>
    <w:tbl>
      <w:tblPr>
        <w:tblW w:w="8494" w:type="dxa"/>
        <w:tblInd w:w="113" w:type="dxa"/>
        <w:tblLook w:val="04A0" w:firstRow="1" w:lastRow="0" w:firstColumn="1" w:lastColumn="0" w:noHBand="0" w:noVBand="1"/>
      </w:tblPr>
      <w:tblGrid>
        <w:gridCol w:w="2909"/>
        <w:gridCol w:w="3352"/>
        <w:gridCol w:w="2233"/>
      </w:tblGrid>
      <w:tr w:rsidR="0026758B" w:rsidRPr="008F2916" w14:paraId="395677A0" w14:textId="77777777" w:rsidTr="00F82457">
        <w:trPr>
          <w:trHeight w:val="290"/>
        </w:trPr>
        <w:tc>
          <w:tcPr>
            <w:tcW w:w="8494" w:type="dxa"/>
            <w:gridSpan w:val="3"/>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78D5B38F" w14:textId="77777777" w:rsidR="0026758B" w:rsidRPr="008F2916" w:rsidRDefault="0026758B" w:rsidP="0003711F">
            <w:pPr>
              <w:widowControl/>
              <w:spacing w:before="0" w:after="0" w:line="240" w:lineRule="auto"/>
              <w:ind w:left="0"/>
              <w:jc w:val="center"/>
              <w:rPr>
                <w:rFonts w:ascii="Calibri" w:hAnsi="Calibri" w:cs="Calibri"/>
                <w:color w:val="000000"/>
                <w:sz w:val="22"/>
                <w:szCs w:val="22"/>
                <w:lang w:val="en-IN" w:eastAsia="en-IN"/>
              </w:rPr>
            </w:pPr>
            <w:bookmarkStart w:id="8" w:name="_Hlk197950548"/>
            <w:r w:rsidRPr="008F2916">
              <w:rPr>
                <w:rFonts w:ascii="Calibri" w:hAnsi="Calibri" w:cs="Calibri"/>
                <w:color w:val="000000"/>
                <w:sz w:val="22"/>
                <w:szCs w:val="22"/>
                <w:lang w:val="en-IN" w:eastAsia="en-IN"/>
              </w:rPr>
              <w:t>Java8</w:t>
            </w:r>
          </w:p>
        </w:tc>
      </w:tr>
      <w:tr w:rsidR="0026758B" w:rsidRPr="008F2916" w14:paraId="742867B6" w14:textId="77777777" w:rsidTr="00F82457">
        <w:trPr>
          <w:trHeight w:val="290"/>
        </w:trPr>
        <w:tc>
          <w:tcPr>
            <w:tcW w:w="2909" w:type="dxa"/>
            <w:tcBorders>
              <w:top w:val="nil"/>
              <w:left w:val="single" w:sz="4" w:space="0" w:color="auto"/>
              <w:bottom w:val="single" w:sz="4" w:space="0" w:color="auto"/>
              <w:right w:val="single" w:sz="4" w:space="0" w:color="auto"/>
            </w:tcBorders>
            <w:shd w:val="clear" w:color="000000" w:fill="F8CBAD"/>
            <w:noWrap/>
            <w:vAlign w:val="bottom"/>
            <w:hideMark/>
          </w:tcPr>
          <w:p w14:paraId="45380692" w14:textId="77777777" w:rsidR="0026758B" w:rsidRPr="008F2916" w:rsidRDefault="0026758B" w:rsidP="0003711F">
            <w:pPr>
              <w:widowControl/>
              <w:spacing w:before="0" w:after="0" w:line="240" w:lineRule="auto"/>
              <w:ind w:left="0"/>
              <w:jc w:val="center"/>
              <w:rPr>
                <w:rFonts w:ascii="Calibri" w:hAnsi="Calibri" w:cs="Calibri"/>
                <w:color w:val="000000"/>
                <w:sz w:val="22"/>
                <w:szCs w:val="22"/>
                <w:lang w:val="en-IN" w:eastAsia="en-IN"/>
              </w:rPr>
            </w:pPr>
            <w:bookmarkStart w:id="9" w:name="_Hlk197949397"/>
            <w:r w:rsidRPr="008F2916">
              <w:rPr>
                <w:rFonts w:ascii="Calibri" w:hAnsi="Calibri" w:cs="Calibri"/>
                <w:color w:val="000000"/>
                <w:sz w:val="22"/>
                <w:szCs w:val="22"/>
                <w:lang w:val="en-IN" w:eastAsia="en-IN"/>
              </w:rPr>
              <w:t>Features</w:t>
            </w:r>
          </w:p>
        </w:tc>
        <w:tc>
          <w:tcPr>
            <w:tcW w:w="3352" w:type="dxa"/>
            <w:tcBorders>
              <w:top w:val="nil"/>
              <w:left w:val="nil"/>
              <w:bottom w:val="single" w:sz="4" w:space="0" w:color="auto"/>
              <w:right w:val="single" w:sz="4" w:space="0" w:color="auto"/>
            </w:tcBorders>
            <w:shd w:val="clear" w:color="000000" w:fill="F8CBAD"/>
            <w:noWrap/>
            <w:vAlign w:val="bottom"/>
            <w:hideMark/>
          </w:tcPr>
          <w:p w14:paraId="1160F9E4" w14:textId="77777777" w:rsidR="0026758B" w:rsidRPr="008F2916" w:rsidRDefault="0026758B" w:rsidP="0003711F">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Streams</w:t>
            </w:r>
          </w:p>
        </w:tc>
        <w:tc>
          <w:tcPr>
            <w:tcW w:w="2233" w:type="dxa"/>
            <w:tcBorders>
              <w:top w:val="single" w:sz="4" w:space="0" w:color="auto"/>
              <w:left w:val="nil"/>
              <w:bottom w:val="single" w:sz="4" w:space="0" w:color="auto"/>
              <w:right w:val="single" w:sz="4" w:space="0" w:color="auto"/>
            </w:tcBorders>
            <w:shd w:val="clear" w:color="000000" w:fill="F8CBAD"/>
            <w:noWrap/>
            <w:vAlign w:val="bottom"/>
            <w:hideMark/>
          </w:tcPr>
          <w:p w14:paraId="505F540D" w14:textId="77777777" w:rsidR="0026758B" w:rsidRPr="008F2916" w:rsidRDefault="0026758B" w:rsidP="0003711F">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Functional Interfaces</w:t>
            </w:r>
          </w:p>
        </w:tc>
      </w:tr>
      <w:bookmarkEnd w:id="9"/>
      <w:tr w:rsidR="00F93296" w:rsidRPr="008F2916" w14:paraId="7612632B" w14:textId="77777777" w:rsidTr="00F820D6">
        <w:trPr>
          <w:trHeight w:val="290"/>
        </w:trPr>
        <w:tc>
          <w:tcPr>
            <w:tcW w:w="2909" w:type="dxa"/>
            <w:tcBorders>
              <w:top w:val="nil"/>
              <w:left w:val="single" w:sz="4" w:space="0" w:color="auto"/>
              <w:bottom w:val="single" w:sz="4" w:space="0" w:color="auto"/>
              <w:right w:val="single" w:sz="4" w:space="0" w:color="auto"/>
            </w:tcBorders>
            <w:noWrap/>
            <w:vAlign w:val="bottom"/>
            <w:hideMark/>
          </w:tcPr>
          <w:p w14:paraId="4D1FAE06"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Lambda Expressions</w:t>
            </w:r>
          </w:p>
        </w:tc>
        <w:tc>
          <w:tcPr>
            <w:tcW w:w="3352" w:type="dxa"/>
            <w:tcBorders>
              <w:top w:val="nil"/>
              <w:left w:val="nil"/>
              <w:bottom w:val="single" w:sz="4" w:space="0" w:color="auto"/>
              <w:right w:val="single" w:sz="4" w:space="0" w:color="auto"/>
            </w:tcBorders>
            <w:noWrap/>
            <w:vAlign w:val="bottom"/>
            <w:hideMark/>
          </w:tcPr>
          <w:p w14:paraId="5363EE3A" w14:textId="16C9B075"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240490">
              <w:rPr>
                <w:rFonts w:ascii="Calibri" w:hAnsi="Calibri" w:cs="Calibri"/>
                <w:b/>
                <w:bCs/>
                <w:color w:val="EE0000"/>
                <w:sz w:val="22"/>
                <w:szCs w:val="22"/>
                <w:lang w:val="en-IN" w:eastAsia="en-IN"/>
              </w:rPr>
              <w:t>intermediate operations</w:t>
            </w:r>
          </w:p>
        </w:tc>
        <w:tc>
          <w:tcPr>
            <w:tcW w:w="2233" w:type="dxa"/>
            <w:tcBorders>
              <w:top w:val="single" w:sz="4" w:space="0" w:color="auto"/>
              <w:left w:val="nil"/>
              <w:bottom w:val="single" w:sz="4" w:space="0" w:color="auto"/>
              <w:right w:val="single" w:sz="4" w:space="0" w:color="auto"/>
            </w:tcBorders>
            <w:noWrap/>
            <w:vAlign w:val="bottom"/>
            <w:hideMark/>
          </w:tcPr>
          <w:p w14:paraId="3BB6FCF0"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Function&lt;T, R&gt;</w:t>
            </w:r>
          </w:p>
        </w:tc>
      </w:tr>
      <w:tr w:rsidR="00F93296" w:rsidRPr="008F2916" w14:paraId="54A50ED2" w14:textId="77777777" w:rsidTr="00F82457">
        <w:trPr>
          <w:trHeight w:val="290"/>
        </w:trPr>
        <w:tc>
          <w:tcPr>
            <w:tcW w:w="2909" w:type="dxa"/>
            <w:tcBorders>
              <w:top w:val="nil"/>
              <w:left w:val="single" w:sz="4" w:space="0" w:color="auto"/>
              <w:bottom w:val="single" w:sz="4" w:space="0" w:color="auto"/>
              <w:right w:val="single" w:sz="4" w:space="0" w:color="auto"/>
            </w:tcBorders>
            <w:noWrap/>
            <w:vAlign w:val="bottom"/>
            <w:hideMark/>
          </w:tcPr>
          <w:p w14:paraId="3A735C9C"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Functional Interfaces</w:t>
            </w:r>
          </w:p>
        </w:tc>
        <w:tc>
          <w:tcPr>
            <w:tcW w:w="3352" w:type="dxa"/>
            <w:tcBorders>
              <w:top w:val="nil"/>
              <w:left w:val="nil"/>
              <w:bottom w:val="single" w:sz="4" w:space="0" w:color="auto"/>
              <w:right w:val="single" w:sz="4" w:space="0" w:color="auto"/>
            </w:tcBorders>
            <w:noWrap/>
            <w:vAlign w:val="bottom"/>
            <w:hideMark/>
          </w:tcPr>
          <w:p w14:paraId="76B4AD67" w14:textId="0C3B395E"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lang w:eastAsia="en-IN"/>
              </w:rPr>
              <w:t>F</w:t>
            </w:r>
            <w:r w:rsidRPr="008F2916">
              <w:rPr>
                <w:rFonts w:ascii="Calibri" w:hAnsi="Calibri" w:cs="Calibri"/>
                <w:color w:val="000000"/>
                <w:sz w:val="22"/>
                <w:szCs w:val="22"/>
                <w:lang w:val="en-IN" w:eastAsia="en-IN"/>
              </w:rPr>
              <w:t>ilter</w:t>
            </w:r>
            <w:r>
              <w:rPr>
                <w:rFonts w:ascii="Calibri" w:hAnsi="Calibri" w:cs="Calibri"/>
                <w:color w:val="000000"/>
                <w:lang w:eastAsia="en-IN"/>
              </w:rPr>
              <w:t>(Predicate)</w:t>
            </w:r>
          </w:p>
        </w:tc>
        <w:tc>
          <w:tcPr>
            <w:tcW w:w="2233" w:type="dxa"/>
            <w:tcBorders>
              <w:top w:val="single" w:sz="4" w:space="0" w:color="auto"/>
              <w:left w:val="nil"/>
              <w:bottom w:val="single" w:sz="4" w:space="0" w:color="auto"/>
              <w:right w:val="single" w:sz="4" w:space="0" w:color="auto"/>
            </w:tcBorders>
            <w:noWrap/>
            <w:vAlign w:val="bottom"/>
            <w:hideMark/>
          </w:tcPr>
          <w:p w14:paraId="0C6D355E"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BiFunction&lt;T, U, R&gt;</w:t>
            </w:r>
          </w:p>
        </w:tc>
      </w:tr>
      <w:tr w:rsidR="00F93296" w:rsidRPr="008F2916" w14:paraId="398777FD" w14:textId="77777777" w:rsidTr="00F82457">
        <w:trPr>
          <w:trHeight w:val="290"/>
        </w:trPr>
        <w:tc>
          <w:tcPr>
            <w:tcW w:w="2909" w:type="dxa"/>
            <w:tcBorders>
              <w:top w:val="nil"/>
              <w:left w:val="single" w:sz="4" w:space="0" w:color="auto"/>
              <w:bottom w:val="single" w:sz="4" w:space="0" w:color="auto"/>
              <w:right w:val="single" w:sz="4" w:space="0" w:color="auto"/>
            </w:tcBorders>
            <w:noWrap/>
            <w:vAlign w:val="bottom"/>
            <w:hideMark/>
          </w:tcPr>
          <w:p w14:paraId="5B36668E"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Method References</w:t>
            </w:r>
          </w:p>
        </w:tc>
        <w:tc>
          <w:tcPr>
            <w:tcW w:w="3352" w:type="dxa"/>
            <w:tcBorders>
              <w:top w:val="nil"/>
              <w:left w:val="nil"/>
              <w:bottom w:val="single" w:sz="4" w:space="0" w:color="auto"/>
              <w:right w:val="single" w:sz="4" w:space="0" w:color="auto"/>
            </w:tcBorders>
            <w:noWrap/>
            <w:vAlign w:val="bottom"/>
            <w:hideMark/>
          </w:tcPr>
          <w:p w14:paraId="51092E60" w14:textId="4B724D75"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lang w:eastAsia="en-IN"/>
              </w:rPr>
              <w:t>M</w:t>
            </w:r>
            <w:r w:rsidRPr="008F2916">
              <w:rPr>
                <w:rFonts w:ascii="Calibri" w:hAnsi="Calibri" w:cs="Calibri"/>
                <w:color w:val="000000"/>
                <w:sz w:val="22"/>
                <w:szCs w:val="22"/>
                <w:lang w:val="en-IN" w:eastAsia="en-IN"/>
              </w:rPr>
              <w:t>ap</w:t>
            </w:r>
            <w:r>
              <w:rPr>
                <w:rFonts w:ascii="Calibri" w:hAnsi="Calibri" w:cs="Calibri"/>
                <w:color w:val="000000"/>
                <w:lang w:eastAsia="en-IN"/>
              </w:rPr>
              <w:t>(Function)</w:t>
            </w:r>
          </w:p>
        </w:tc>
        <w:tc>
          <w:tcPr>
            <w:tcW w:w="2233" w:type="dxa"/>
            <w:tcBorders>
              <w:top w:val="single" w:sz="4" w:space="0" w:color="auto"/>
              <w:left w:val="nil"/>
              <w:bottom w:val="single" w:sz="4" w:space="0" w:color="auto"/>
              <w:right w:val="single" w:sz="4" w:space="0" w:color="auto"/>
            </w:tcBorders>
            <w:noWrap/>
            <w:vAlign w:val="bottom"/>
            <w:hideMark/>
          </w:tcPr>
          <w:p w14:paraId="6844FC14"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Consumer&lt;T&gt;</w:t>
            </w:r>
          </w:p>
        </w:tc>
      </w:tr>
      <w:tr w:rsidR="00F93296" w:rsidRPr="008F2916" w14:paraId="50BFB7BA" w14:textId="77777777" w:rsidTr="00F82457">
        <w:trPr>
          <w:trHeight w:val="290"/>
        </w:trPr>
        <w:tc>
          <w:tcPr>
            <w:tcW w:w="2909" w:type="dxa"/>
            <w:tcBorders>
              <w:top w:val="nil"/>
              <w:left w:val="single" w:sz="4" w:space="0" w:color="auto"/>
              <w:bottom w:val="single" w:sz="4" w:space="0" w:color="auto"/>
              <w:right w:val="single" w:sz="4" w:space="0" w:color="auto"/>
            </w:tcBorders>
            <w:noWrap/>
            <w:vAlign w:val="bottom"/>
            <w:hideMark/>
          </w:tcPr>
          <w:p w14:paraId="1D12EDE5"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Default Methods in Interfaces</w:t>
            </w:r>
          </w:p>
        </w:tc>
        <w:tc>
          <w:tcPr>
            <w:tcW w:w="3352" w:type="dxa"/>
            <w:tcBorders>
              <w:top w:val="nil"/>
              <w:left w:val="nil"/>
              <w:bottom w:val="single" w:sz="4" w:space="0" w:color="auto"/>
              <w:right w:val="single" w:sz="4" w:space="0" w:color="auto"/>
            </w:tcBorders>
            <w:noWrap/>
            <w:vAlign w:val="bottom"/>
            <w:hideMark/>
          </w:tcPr>
          <w:p w14:paraId="7A3D1A84" w14:textId="0924BDB5"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flatMap</w:t>
            </w:r>
            <w:r>
              <w:rPr>
                <w:rFonts w:ascii="Calibri" w:hAnsi="Calibri" w:cs="Calibri"/>
                <w:color w:val="000000"/>
                <w:lang w:eastAsia="en-IN"/>
              </w:rPr>
              <w:t xml:space="preserve"> </w:t>
            </w:r>
            <w:r w:rsidRPr="00FF04C7">
              <w:rPr>
                <w:rFonts w:ascii="Calibri" w:hAnsi="Calibri" w:cs="Calibri"/>
                <w:color w:val="000000"/>
                <w:lang w:eastAsia="en-IN"/>
              </w:rPr>
              <w:t>Function&lt;T, Stream&lt;R&gt;&gt;</w:t>
            </w:r>
          </w:p>
        </w:tc>
        <w:tc>
          <w:tcPr>
            <w:tcW w:w="2233" w:type="dxa"/>
            <w:tcBorders>
              <w:top w:val="single" w:sz="4" w:space="0" w:color="auto"/>
              <w:left w:val="nil"/>
              <w:bottom w:val="single" w:sz="4" w:space="0" w:color="auto"/>
              <w:right w:val="single" w:sz="4" w:space="0" w:color="auto"/>
            </w:tcBorders>
            <w:noWrap/>
            <w:vAlign w:val="bottom"/>
            <w:hideMark/>
          </w:tcPr>
          <w:p w14:paraId="152F403A"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BiConsumer&lt;T, U&gt;</w:t>
            </w:r>
          </w:p>
        </w:tc>
      </w:tr>
      <w:tr w:rsidR="00F93296" w:rsidRPr="008F2916" w14:paraId="40555775" w14:textId="77777777" w:rsidTr="00F82457">
        <w:trPr>
          <w:trHeight w:val="290"/>
        </w:trPr>
        <w:tc>
          <w:tcPr>
            <w:tcW w:w="2909" w:type="dxa"/>
            <w:tcBorders>
              <w:top w:val="nil"/>
              <w:left w:val="single" w:sz="4" w:space="0" w:color="auto"/>
              <w:bottom w:val="single" w:sz="4" w:space="0" w:color="auto"/>
              <w:right w:val="single" w:sz="4" w:space="0" w:color="auto"/>
            </w:tcBorders>
            <w:noWrap/>
            <w:vAlign w:val="bottom"/>
            <w:hideMark/>
          </w:tcPr>
          <w:p w14:paraId="65F83F6C"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Static Methods in Interfaces</w:t>
            </w:r>
          </w:p>
        </w:tc>
        <w:tc>
          <w:tcPr>
            <w:tcW w:w="3352" w:type="dxa"/>
            <w:tcBorders>
              <w:top w:val="nil"/>
              <w:left w:val="nil"/>
              <w:bottom w:val="single" w:sz="4" w:space="0" w:color="auto"/>
              <w:right w:val="single" w:sz="4" w:space="0" w:color="auto"/>
            </w:tcBorders>
            <w:noWrap/>
            <w:vAlign w:val="bottom"/>
            <w:hideMark/>
          </w:tcPr>
          <w:p w14:paraId="7FA5FECD" w14:textId="3154FFB6"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lang w:eastAsia="en-IN"/>
              </w:rPr>
              <w:t>D</w:t>
            </w:r>
            <w:r w:rsidRPr="008F2916">
              <w:rPr>
                <w:rFonts w:ascii="Calibri" w:hAnsi="Calibri" w:cs="Calibri"/>
                <w:color w:val="000000"/>
                <w:sz w:val="22"/>
                <w:szCs w:val="22"/>
                <w:lang w:val="en-IN" w:eastAsia="en-IN"/>
              </w:rPr>
              <w:t>istinct</w:t>
            </w:r>
            <w:r>
              <w:rPr>
                <w:rFonts w:ascii="Calibri" w:hAnsi="Calibri" w:cs="Calibri"/>
                <w:color w:val="000000"/>
                <w:lang w:eastAsia="en-IN"/>
              </w:rPr>
              <w:t xml:space="preserve"> </w:t>
            </w:r>
            <w:r w:rsidRPr="004236D3">
              <w:rPr>
                <w:rFonts w:ascii="Calibri" w:hAnsi="Calibri" w:cs="Calibri"/>
                <w:color w:val="000000"/>
                <w:lang w:eastAsia="en-IN"/>
              </w:rPr>
              <w:t>uses Object.equals() and hashCode()</w:t>
            </w:r>
          </w:p>
        </w:tc>
        <w:tc>
          <w:tcPr>
            <w:tcW w:w="2233" w:type="dxa"/>
            <w:tcBorders>
              <w:top w:val="single" w:sz="4" w:space="0" w:color="auto"/>
              <w:left w:val="nil"/>
              <w:bottom w:val="single" w:sz="4" w:space="0" w:color="auto"/>
              <w:right w:val="single" w:sz="4" w:space="0" w:color="auto"/>
            </w:tcBorders>
            <w:noWrap/>
            <w:vAlign w:val="bottom"/>
            <w:hideMark/>
          </w:tcPr>
          <w:p w14:paraId="1E2D063F"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Supplier&lt;T&gt;</w:t>
            </w:r>
          </w:p>
        </w:tc>
      </w:tr>
      <w:tr w:rsidR="00F93296" w:rsidRPr="008F2916" w14:paraId="6EF92CB6" w14:textId="77777777" w:rsidTr="00F82457">
        <w:trPr>
          <w:trHeight w:val="290"/>
        </w:trPr>
        <w:tc>
          <w:tcPr>
            <w:tcW w:w="2909" w:type="dxa"/>
            <w:tcBorders>
              <w:top w:val="nil"/>
              <w:left w:val="single" w:sz="4" w:space="0" w:color="auto"/>
              <w:bottom w:val="single" w:sz="4" w:space="0" w:color="auto"/>
              <w:right w:val="single" w:sz="4" w:space="0" w:color="auto"/>
            </w:tcBorders>
            <w:noWrap/>
            <w:vAlign w:val="bottom"/>
            <w:hideMark/>
          </w:tcPr>
          <w:p w14:paraId="250902AA"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Stream API</w:t>
            </w:r>
          </w:p>
        </w:tc>
        <w:tc>
          <w:tcPr>
            <w:tcW w:w="3352" w:type="dxa"/>
            <w:tcBorders>
              <w:top w:val="nil"/>
              <w:left w:val="nil"/>
              <w:bottom w:val="single" w:sz="4" w:space="0" w:color="auto"/>
              <w:right w:val="single" w:sz="4" w:space="0" w:color="auto"/>
            </w:tcBorders>
            <w:noWrap/>
            <w:vAlign w:val="bottom"/>
            <w:hideMark/>
          </w:tcPr>
          <w:p w14:paraId="65B80175" w14:textId="29331021"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sorted()</w:t>
            </w:r>
            <w:r>
              <w:rPr>
                <w:rFonts w:ascii="Calibri" w:hAnsi="Calibri" w:cs="Calibri"/>
                <w:color w:val="000000"/>
                <w:lang w:eastAsia="en-IN"/>
              </w:rPr>
              <w:t xml:space="preserve">  </w:t>
            </w:r>
            <w:r w:rsidRPr="00CB1E0B">
              <w:rPr>
                <w:rFonts w:ascii="Calibri" w:hAnsi="Calibri" w:cs="Calibri"/>
                <w:color w:val="000000"/>
                <w:lang w:eastAsia="en-IN"/>
              </w:rPr>
              <w:t>Comparator&lt;T&gt;</w:t>
            </w:r>
          </w:p>
        </w:tc>
        <w:tc>
          <w:tcPr>
            <w:tcW w:w="2233" w:type="dxa"/>
            <w:tcBorders>
              <w:top w:val="single" w:sz="4" w:space="0" w:color="auto"/>
              <w:left w:val="nil"/>
              <w:bottom w:val="single" w:sz="4" w:space="0" w:color="auto"/>
              <w:right w:val="single" w:sz="4" w:space="0" w:color="auto"/>
            </w:tcBorders>
            <w:noWrap/>
            <w:vAlign w:val="bottom"/>
            <w:hideMark/>
          </w:tcPr>
          <w:p w14:paraId="5F1CCD34"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Predicate&lt;T&gt;</w:t>
            </w:r>
          </w:p>
        </w:tc>
      </w:tr>
      <w:tr w:rsidR="00F93296" w:rsidRPr="008F2916" w14:paraId="1BC0E6F3" w14:textId="77777777" w:rsidTr="00F82457">
        <w:trPr>
          <w:trHeight w:val="290"/>
        </w:trPr>
        <w:tc>
          <w:tcPr>
            <w:tcW w:w="2909" w:type="dxa"/>
            <w:tcBorders>
              <w:top w:val="nil"/>
              <w:left w:val="single" w:sz="4" w:space="0" w:color="auto"/>
              <w:bottom w:val="single" w:sz="4" w:space="0" w:color="auto"/>
              <w:right w:val="single" w:sz="4" w:space="0" w:color="auto"/>
            </w:tcBorders>
            <w:noWrap/>
            <w:vAlign w:val="bottom"/>
            <w:hideMark/>
          </w:tcPr>
          <w:p w14:paraId="683546BD"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Date and Time API (java.time)</w:t>
            </w:r>
          </w:p>
        </w:tc>
        <w:tc>
          <w:tcPr>
            <w:tcW w:w="3352" w:type="dxa"/>
            <w:tcBorders>
              <w:top w:val="nil"/>
              <w:left w:val="nil"/>
              <w:bottom w:val="single" w:sz="4" w:space="0" w:color="auto"/>
              <w:right w:val="single" w:sz="4" w:space="0" w:color="auto"/>
            </w:tcBorders>
            <w:noWrap/>
            <w:vAlign w:val="bottom"/>
            <w:hideMark/>
          </w:tcPr>
          <w:p w14:paraId="5EE7ADFB" w14:textId="0BD8DD4D"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limit(n)</w:t>
            </w:r>
          </w:p>
        </w:tc>
        <w:tc>
          <w:tcPr>
            <w:tcW w:w="2233" w:type="dxa"/>
            <w:tcBorders>
              <w:top w:val="single" w:sz="4" w:space="0" w:color="auto"/>
              <w:left w:val="nil"/>
              <w:bottom w:val="single" w:sz="4" w:space="0" w:color="auto"/>
              <w:right w:val="single" w:sz="4" w:space="0" w:color="auto"/>
            </w:tcBorders>
            <w:noWrap/>
            <w:vAlign w:val="bottom"/>
            <w:hideMark/>
          </w:tcPr>
          <w:p w14:paraId="790A508B"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BiPredicate&lt;T, U&gt;</w:t>
            </w:r>
          </w:p>
        </w:tc>
      </w:tr>
      <w:tr w:rsidR="00F93296" w:rsidRPr="008F2916" w14:paraId="66D8971B" w14:textId="77777777" w:rsidTr="00F82457">
        <w:trPr>
          <w:trHeight w:val="290"/>
        </w:trPr>
        <w:tc>
          <w:tcPr>
            <w:tcW w:w="2909" w:type="dxa"/>
            <w:tcBorders>
              <w:top w:val="nil"/>
              <w:left w:val="single" w:sz="4" w:space="0" w:color="auto"/>
              <w:bottom w:val="single" w:sz="4" w:space="0" w:color="auto"/>
              <w:right w:val="single" w:sz="4" w:space="0" w:color="auto"/>
            </w:tcBorders>
            <w:noWrap/>
            <w:vAlign w:val="bottom"/>
            <w:hideMark/>
          </w:tcPr>
          <w:p w14:paraId="5268B4E5"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Optional Class</w:t>
            </w:r>
          </w:p>
        </w:tc>
        <w:tc>
          <w:tcPr>
            <w:tcW w:w="3352" w:type="dxa"/>
            <w:tcBorders>
              <w:top w:val="nil"/>
              <w:left w:val="nil"/>
              <w:bottom w:val="single" w:sz="4" w:space="0" w:color="auto"/>
              <w:right w:val="single" w:sz="4" w:space="0" w:color="auto"/>
            </w:tcBorders>
            <w:noWrap/>
            <w:vAlign w:val="bottom"/>
            <w:hideMark/>
          </w:tcPr>
          <w:p w14:paraId="15F08D03" w14:textId="58712F8D"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skip(n)</w:t>
            </w:r>
          </w:p>
        </w:tc>
        <w:tc>
          <w:tcPr>
            <w:tcW w:w="2233" w:type="dxa"/>
            <w:tcBorders>
              <w:top w:val="single" w:sz="4" w:space="0" w:color="auto"/>
              <w:left w:val="nil"/>
              <w:bottom w:val="single" w:sz="4" w:space="0" w:color="auto"/>
              <w:right w:val="single" w:sz="4" w:space="0" w:color="auto"/>
            </w:tcBorders>
            <w:noWrap/>
            <w:vAlign w:val="bottom"/>
            <w:hideMark/>
          </w:tcPr>
          <w:p w14:paraId="485E5B12"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UnaryOperator&lt;T&gt;</w:t>
            </w:r>
          </w:p>
        </w:tc>
      </w:tr>
      <w:tr w:rsidR="00F93296" w:rsidRPr="008F2916" w14:paraId="787F3BDA" w14:textId="77777777" w:rsidTr="00F82457">
        <w:trPr>
          <w:trHeight w:val="290"/>
        </w:trPr>
        <w:tc>
          <w:tcPr>
            <w:tcW w:w="2909" w:type="dxa"/>
            <w:tcBorders>
              <w:top w:val="nil"/>
              <w:left w:val="single" w:sz="4" w:space="0" w:color="auto"/>
              <w:bottom w:val="single" w:sz="4" w:space="0" w:color="auto"/>
              <w:right w:val="single" w:sz="4" w:space="0" w:color="auto"/>
            </w:tcBorders>
            <w:noWrap/>
            <w:vAlign w:val="bottom"/>
            <w:hideMark/>
          </w:tcPr>
          <w:p w14:paraId="1E29D149"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Nashorn JavaScript Engine</w:t>
            </w:r>
          </w:p>
        </w:tc>
        <w:tc>
          <w:tcPr>
            <w:tcW w:w="3352" w:type="dxa"/>
            <w:tcBorders>
              <w:top w:val="nil"/>
              <w:left w:val="nil"/>
              <w:bottom w:val="single" w:sz="4" w:space="0" w:color="auto"/>
              <w:right w:val="single" w:sz="4" w:space="0" w:color="auto"/>
            </w:tcBorders>
            <w:noWrap/>
            <w:vAlign w:val="bottom"/>
            <w:hideMark/>
          </w:tcPr>
          <w:p w14:paraId="454E9544" w14:textId="13D58681"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 </w:t>
            </w:r>
            <w:r>
              <w:rPr>
                <w:rFonts w:ascii="Calibri" w:hAnsi="Calibri" w:cs="Calibri"/>
                <w:color w:val="000000"/>
                <w:lang w:eastAsia="en-IN"/>
              </w:rPr>
              <w:t xml:space="preserve">Peek </w:t>
            </w:r>
            <w:r w:rsidRPr="00E65AFC">
              <w:rPr>
                <w:rFonts w:ascii="Calibri" w:hAnsi="Calibri" w:cs="Calibri"/>
                <w:color w:val="000000"/>
                <w:lang w:eastAsia="en-IN"/>
              </w:rPr>
              <w:t>Consumer&lt;T&gt;</w:t>
            </w:r>
          </w:p>
        </w:tc>
        <w:tc>
          <w:tcPr>
            <w:tcW w:w="2233" w:type="dxa"/>
            <w:tcBorders>
              <w:top w:val="single" w:sz="4" w:space="0" w:color="auto"/>
              <w:left w:val="nil"/>
              <w:bottom w:val="single" w:sz="4" w:space="0" w:color="auto"/>
              <w:right w:val="single" w:sz="4" w:space="0" w:color="auto"/>
            </w:tcBorders>
            <w:noWrap/>
            <w:vAlign w:val="bottom"/>
            <w:hideMark/>
          </w:tcPr>
          <w:p w14:paraId="72C130EF"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BinaryOperator&lt;T&gt;</w:t>
            </w:r>
          </w:p>
        </w:tc>
      </w:tr>
      <w:tr w:rsidR="00F93296" w:rsidRPr="008F2916" w14:paraId="2B473440" w14:textId="77777777" w:rsidTr="00F820D6">
        <w:trPr>
          <w:trHeight w:val="290"/>
        </w:trPr>
        <w:tc>
          <w:tcPr>
            <w:tcW w:w="2909" w:type="dxa"/>
            <w:tcBorders>
              <w:top w:val="nil"/>
              <w:left w:val="single" w:sz="4" w:space="0" w:color="auto"/>
              <w:bottom w:val="single" w:sz="4" w:space="0" w:color="auto"/>
              <w:right w:val="single" w:sz="4" w:space="0" w:color="auto"/>
            </w:tcBorders>
            <w:noWrap/>
            <w:vAlign w:val="bottom"/>
            <w:hideMark/>
          </w:tcPr>
          <w:p w14:paraId="4428244A" w14:textId="77777777"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Parallel Streams</w:t>
            </w:r>
          </w:p>
        </w:tc>
        <w:tc>
          <w:tcPr>
            <w:tcW w:w="3352" w:type="dxa"/>
            <w:tcBorders>
              <w:top w:val="nil"/>
              <w:left w:val="nil"/>
              <w:bottom w:val="single" w:sz="4" w:space="0" w:color="auto"/>
              <w:right w:val="single" w:sz="4" w:space="0" w:color="auto"/>
            </w:tcBorders>
            <w:noWrap/>
            <w:vAlign w:val="bottom"/>
            <w:hideMark/>
          </w:tcPr>
          <w:p w14:paraId="5304FBBB" w14:textId="6894ECDC" w:rsidR="00F93296" w:rsidRPr="00240490" w:rsidRDefault="00F93296" w:rsidP="00F93296">
            <w:pPr>
              <w:widowControl/>
              <w:spacing w:before="0" w:after="0" w:line="240" w:lineRule="auto"/>
              <w:ind w:left="0"/>
              <w:rPr>
                <w:rFonts w:ascii="Calibri" w:hAnsi="Calibri" w:cs="Calibri"/>
                <w:b/>
                <w:bCs/>
                <w:color w:val="EE0000"/>
                <w:sz w:val="22"/>
                <w:szCs w:val="22"/>
                <w:lang w:val="en-IN" w:eastAsia="en-IN"/>
              </w:rPr>
            </w:pPr>
            <w:r w:rsidRPr="00240490">
              <w:rPr>
                <w:rFonts w:ascii="Calibri" w:hAnsi="Calibri" w:cs="Calibri"/>
                <w:b/>
                <w:bCs/>
                <w:color w:val="EE0000"/>
                <w:sz w:val="22"/>
                <w:szCs w:val="22"/>
                <w:lang w:val="en-IN" w:eastAsia="en-IN"/>
              </w:rPr>
              <w:t>Terminal Operations</w:t>
            </w:r>
          </w:p>
        </w:tc>
        <w:tc>
          <w:tcPr>
            <w:tcW w:w="2233" w:type="dxa"/>
            <w:tcBorders>
              <w:top w:val="nil"/>
              <w:left w:val="nil"/>
              <w:bottom w:val="single" w:sz="4" w:space="0" w:color="auto"/>
              <w:right w:val="single" w:sz="4" w:space="0" w:color="auto"/>
            </w:tcBorders>
            <w:noWrap/>
            <w:vAlign w:val="bottom"/>
            <w:hideMark/>
          </w:tcPr>
          <w:p w14:paraId="020A88DC" w14:textId="424265CB" w:rsidR="002E5195" w:rsidRPr="00240490" w:rsidRDefault="002E5195" w:rsidP="00240490">
            <w:pPr>
              <w:widowControl/>
              <w:spacing w:before="0" w:after="0" w:line="240" w:lineRule="auto"/>
              <w:ind w:left="0"/>
              <w:rPr>
                <w:rFonts w:ascii="Calibri" w:hAnsi="Calibri" w:cs="Calibri"/>
                <w:b/>
                <w:bCs/>
                <w:color w:val="EE0000"/>
                <w:sz w:val="22"/>
                <w:szCs w:val="22"/>
                <w:lang w:val="en-IN" w:eastAsia="en-IN"/>
              </w:rPr>
            </w:pPr>
            <w:r w:rsidRPr="00240490">
              <w:rPr>
                <w:rFonts w:ascii="Calibri" w:hAnsi="Calibri" w:cs="Calibri"/>
                <w:b/>
                <w:bCs/>
                <w:color w:val="EE0000"/>
                <w:sz w:val="22"/>
                <w:szCs w:val="22"/>
                <w:lang w:val="en-IN" w:eastAsia="en-IN"/>
              </w:rPr>
              <w:t>Map new Features</w:t>
            </w:r>
          </w:p>
          <w:p w14:paraId="013A0E67" w14:textId="6930FEA4" w:rsidR="00F93296" w:rsidRPr="008F2916" w:rsidRDefault="00F93296" w:rsidP="00F93296">
            <w:pPr>
              <w:widowControl/>
              <w:spacing w:before="0" w:after="0" w:line="240" w:lineRule="auto"/>
              <w:ind w:left="0"/>
              <w:rPr>
                <w:rFonts w:ascii="Calibri" w:hAnsi="Calibri" w:cs="Calibri"/>
                <w:color w:val="000000"/>
                <w:sz w:val="22"/>
                <w:szCs w:val="22"/>
                <w:lang w:val="en-IN" w:eastAsia="en-IN"/>
              </w:rPr>
            </w:pPr>
          </w:p>
        </w:tc>
      </w:tr>
      <w:tr w:rsidR="002E5195" w:rsidRPr="008F2916" w14:paraId="28C3A9EE" w14:textId="77777777" w:rsidTr="00F82457">
        <w:trPr>
          <w:trHeight w:val="290"/>
        </w:trPr>
        <w:tc>
          <w:tcPr>
            <w:tcW w:w="2909" w:type="dxa"/>
            <w:tcBorders>
              <w:top w:val="nil"/>
              <w:left w:val="single" w:sz="4" w:space="0" w:color="auto"/>
              <w:bottom w:val="single" w:sz="4" w:space="0" w:color="auto"/>
              <w:right w:val="single" w:sz="4" w:space="0" w:color="auto"/>
            </w:tcBorders>
            <w:vAlign w:val="bottom"/>
            <w:hideMark/>
          </w:tcPr>
          <w:p w14:paraId="65AC42E1" w14:textId="77777777"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CompletableFuture</w:t>
            </w:r>
          </w:p>
        </w:tc>
        <w:tc>
          <w:tcPr>
            <w:tcW w:w="3352" w:type="dxa"/>
            <w:tcBorders>
              <w:top w:val="nil"/>
              <w:left w:val="nil"/>
              <w:bottom w:val="single" w:sz="4" w:space="0" w:color="auto"/>
              <w:right w:val="single" w:sz="4" w:space="0" w:color="auto"/>
            </w:tcBorders>
            <w:noWrap/>
            <w:vAlign w:val="bottom"/>
            <w:hideMark/>
          </w:tcPr>
          <w:p w14:paraId="1C8EAFF5" w14:textId="6EE0E23A"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collect(Collectors)</w:t>
            </w:r>
          </w:p>
        </w:tc>
        <w:tc>
          <w:tcPr>
            <w:tcW w:w="2233" w:type="dxa"/>
            <w:tcBorders>
              <w:top w:val="nil"/>
              <w:left w:val="nil"/>
              <w:bottom w:val="single" w:sz="4" w:space="0" w:color="auto"/>
              <w:right w:val="single" w:sz="4" w:space="0" w:color="auto"/>
            </w:tcBorders>
            <w:noWrap/>
            <w:vAlign w:val="bottom"/>
            <w:hideMark/>
          </w:tcPr>
          <w:p w14:paraId="29010FB0" w14:textId="62DCBD2C"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C97310">
              <w:rPr>
                <w:rFonts w:ascii="Calibri" w:hAnsi="Calibri" w:cs="Calibri"/>
                <w:color w:val="000000"/>
                <w:sz w:val="22"/>
                <w:szCs w:val="22"/>
                <w:lang w:val="en-IN" w:eastAsia="en-IN"/>
              </w:rPr>
              <w:t>forEach</w:t>
            </w:r>
          </w:p>
        </w:tc>
      </w:tr>
      <w:tr w:rsidR="002E5195" w:rsidRPr="008F2916" w14:paraId="4B1B5603" w14:textId="77777777" w:rsidTr="00F82457">
        <w:trPr>
          <w:trHeight w:val="290"/>
        </w:trPr>
        <w:tc>
          <w:tcPr>
            <w:tcW w:w="2909" w:type="dxa"/>
            <w:tcBorders>
              <w:top w:val="nil"/>
              <w:left w:val="single" w:sz="4" w:space="0" w:color="auto"/>
              <w:bottom w:val="single" w:sz="4" w:space="0" w:color="auto"/>
              <w:right w:val="single" w:sz="4" w:space="0" w:color="auto"/>
            </w:tcBorders>
            <w:noWrap/>
            <w:vAlign w:val="bottom"/>
            <w:hideMark/>
          </w:tcPr>
          <w:p w14:paraId="755AE4E0" w14:textId="77777777"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Collectors Utility</w:t>
            </w:r>
          </w:p>
        </w:tc>
        <w:tc>
          <w:tcPr>
            <w:tcW w:w="3352" w:type="dxa"/>
            <w:tcBorders>
              <w:top w:val="nil"/>
              <w:left w:val="nil"/>
              <w:bottom w:val="single" w:sz="4" w:space="0" w:color="auto"/>
              <w:right w:val="single" w:sz="4" w:space="0" w:color="auto"/>
            </w:tcBorders>
            <w:noWrap/>
            <w:vAlign w:val="bottom"/>
            <w:hideMark/>
          </w:tcPr>
          <w:p w14:paraId="3B0B6846" w14:textId="5B6E07D6"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forEach(Consumer)</w:t>
            </w:r>
          </w:p>
        </w:tc>
        <w:tc>
          <w:tcPr>
            <w:tcW w:w="2233" w:type="dxa"/>
            <w:tcBorders>
              <w:top w:val="nil"/>
              <w:left w:val="nil"/>
              <w:bottom w:val="single" w:sz="4" w:space="0" w:color="auto"/>
              <w:right w:val="single" w:sz="4" w:space="0" w:color="auto"/>
            </w:tcBorders>
            <w:noWrap/>
            <w:vAlign w:val="bottom"/>
            <w:hideMark/>
          </w:tcPr>
          <w:p w14:paraId="3FAC2BDB" w14:textId="6FF84A02"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C97310">
              <w:rPr>
                <w:rFonts w:ascii="Calibri" w:hAnsi="Calibri" w:cs="Calibri"/>
                <w:color w:val="000000"/>
                <w:sz w:val="22"/>
                <w:szCs w:val="22"/>
                <w:lang w:val="en-IN" w:eastAsia="en-IN"/>
              </w:rPr>
              <w:t>getOrDefault</w:t>
            </w:r>
          </w:p>
        </w:tc>
      </w:tr>
      <w:tr w:rsidR="002E5195" w:rsidRPr="008F2916" w14:paraId="7FAD7C29" w14:textId="77777777" w:rsidTr="00F82457">
        <w:trPr>
          <w:trHeight w:val="290"/>
        </w:trPr>
        <w:tc>
          <w:tcPr>
            <w:tcW w:w="2909" w:type="dxa"/>
            <w:tcBorders>
              <w:top w:val="nil"/>
              <w:left w:val="single" w:sz="4" w:space="0" w:color="auto"/>
              <w:bottom w:val="single" w:sz="4" w:space="0" w:color="auto"/>
              <w:right w:val="single" w:sz="4" w:space="0" w:color="auto"/>
            </w:tcBorders>
            <w:noWrap/>
            <w:vAlign w:val="bottom"/>
            <w:hideMark/>
          </w:tcPr>
          <w:p w14:paraId="72BF88AE" w14:textId="77777777"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 </w:t>
            </w:r>
          </w:p>
        </w:tc>
        <w:tc>
          <w:tcPr>
            <w:tcW w:w="3352" w:type="dxa"/>
            <w:tcBorders>
              <w:top w:val="nil"/>
              <w:left w:val="nil"/>
              <w:bottom w:val="single" w:sz="4" w:space="0" w:color="auto"/>
              <w:right w:val="single" w:sz="4" w:space="0" w:color="auto"/>
            </w:tcBorders>
            <w:noWrap/>
            <w:vAlign w:val="bottom"/>
            <w:hideMark/>
          </w:tcPr>
          <w:p w14:paraId="38EB6203" w14:textId="64FE8B9D"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count()</w:t>
            </w:r>
          </w:p>
        </w:tc>
        <w:tc>
          <w:tcPr>
            <w:tcW w:w="2233" w:type="dxa"/>
            <w:tcBorders>
              <w:top w:val="nil"/>
              <w:left w:val="nil"/>
              <w:bottom w:val="single" w:sz="4" w:space="0" w:color="auto"/>
              <w:right w:val="single" w:sz="4" w:space="0" w:color="auto"/>
            </w:tcBorders>
            <w:noWrap/>
            <w:vAlign w:val="bottom"/>
            <w:hideMark/>
          </w:tcPr>
          <w:p w14:paraId="391BEF06" w14:textId="55B07FEA"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C97310">
              <w:rPr>
                <w:rFonts w:ascii="Calibri" w:hAnsi="Calibri" w:cs="Calibri"/>
                <w:color w:val="000000"/>
                <w:sz w:val="22"/>
                <w:szCs w:val="22"/>
                <w:lang w:val="en-IN" w:eastAsia="en-IN"/>
              </w:rPr>
              <w:t>putIfAbsent</w:t>
            </w:r>
          </w:p>
        </w:tc>
      </w:tr>
      <w:tr w:rsidR="002E5195" w:rsidRPr="008F2916" w14:paraId="16F62B21" w14:textId="77777777" w:rsidTr="00F82457">
        <w:trPr>
          <w:trHeight w:val="290"/>
        </w:trPr>
        <w:tc>
          <w:tcPr>
            <w:tcW w:w="2909" w:type="dxa"/>
            <w:tcBorders>
              <w:top w:val="nil"/>
              <w:left w:val="single" w:sz="4" w:space="0" w:color="auto"/>
              <w:bottom w:val="single" w:sz="4" w:space="0" w:color="auto"/>
              <w:right w:val="single" w:sz="4" w:space="0" w:color="auto"/>
            </w:tcBorders>
            <w:noWrap/>
            <w:vAlign w:val="bottom"/>
            <w:hideMark/>
          </w:tcPr>
          <w:p w14:paraId="3D813FEF" w14:textId="77777777"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 </w:t>
            </w:r>
          </w:p>
        </w:tc>
        <w:tc>
          <w:tcPr>
            <w:tcW w:w="3352" w:type="dxa"/>
            <w:tcBorders>
              <w:top w:val="nil"/>
              <w:left w:val="nil"/>
              <w:bottom w:val="single" w:sz="4" w:space="0" w:color="auto"/>
              <w:right w:val="single" w:sz="4" w:space="0" w:color="auto"/>
            </w:tcBorders>
            <w:noWrap/>
            <w:vAlign w:val="bottom"/>
            <w:hideMark/>
          </w:tcPr>
          <w:p w14:paraId="227E8439" w14:textId="504C8A6D"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anyMatch()</w:t>
            </w:r>
            <w:r>
              <w:rPr>
                <w:rFonts w:ascii="Calibri" w:hAnsi="Calibri" w:cs="Calibri"/>
                <w:color w:val="000000"/>
                <w:lang w:eastAsia="en-IN"/>
              </w:rPr>
              <w:t xml:space="preserve">  </w:t>
            </w:r>
            <w:r w:rsidRPr="00027BB7">
              <w:rPr>
                <w:rFonts w:ascii="Calibri" w:hAnsi="Calibri" w:cs="Calibri"/>
                <w:color w:val="000000"/>
                <w:lang w:eastAsia="en-IN"/>
              </w:rPr>
              <w:t>Predicate&lt;T&gt;</w:t>
            </w:r>
          </w:p>
        </w:tc>
        <w:tc>
          <w:tcPr>
            <w:tcW w:w="2233" w:type="dxa"/>
            <w:tcBorders>
              <w:top w:val="nil"/>
              <w:left w:val="nil"/>
              <w:bottom w:val="single" w:sz="4" w:space="0" w:color="auto"/>
              <w:right w:val="single" w:sz="4" w:space="0" w:color="auto"/>
            </w:tcBorders>
            <w:noWrap/>
            <w:vAlign w:val="bottom"/>
            <w:hideMark/>
          </w:tcPr>
          <w:p w14:paraId="6AA354B9" w14:textId="71DB4AA5"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C97310">
              <w:rPr>
                <w:rFonts w:ascii="Calibri" w:hAnsi="Calibri" w:cs="Calibri"/>
                <w:color w:val="000000"/>
                <w:sz w:val="22"/>
                <w:szCs w:val="22"/>
                <w:lang w:val="en-IN" w:eastAsia="en-IN"/>
              </w:rPr>
              <w:t>computeIfAbsent</w:t>
            </w:r>
          </w:p>
        </w:tc>
      </w:tr>
      <w:tr w:rsidR="002E5195" w:rsidRPr="008F2916" w14:paraId="5A674A54" w14:textId="77777777" w:rsidTr="00F82457">
        <w:trPr>
          <w:trHeight w:val="290"/>
        </w:trPr>
        <w:tc>
          <w:tcPr>
            <w:tcW w:w="2909" w:type="dxa"/>
            <w:tcBorders>
              <w:top w:val="nil"/>
              <w:left w:val="single" w:sz="4" w:space="0" w:color="auto"/>
              <w:bottom w:val="single" w:sz="4" w:space="0" w:color="auto"/>
              <w:right w:val="single" w:sz="4" w:space="0" w:color="auto"/>
            </w:tcBorders>
            <w:noWrap/>
            <w:vAlign w:val="bottom"/>
            <w:hideMark/>
          </w:tcPr>
          <w:p w14:paraId="7CE1565E" w14:textId="77777777"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 </w:t>
            </w:r>
          </w:p>
        </w:tc>
        <w:tc>
          <w:tcPr>
            <w:tcW w:w="3352" w:type="dxa"/>
            <w:tcBorders>
              <w:top w:val="nil"/>
              <w:left w:val="nil"/>
              <w:bottom w:val="single" w:sz="4" w:space="0" w:color="auto"/>
              <w:right w:val="single" w:sz="4" w:space="0" w:color="auto"/>
            </w:tcBorders>
            <w:noWrap/>
            <w:vAlign w:val="bottom"/>
            <w:hideMark/>
          </w:tcPr>
          <w:p w14:paraId="6BBB5BFE" w14:textId="505B0873"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allMatch()</w:t>
            </w:r>
            <w:r>
              <w:rPr>
                <w:rFonts w:ascii="Calibri" w:hAnsi="Calibri" w:cs="Calibri"/>
                <w:color w:val="000000"/>
                <w:lang w:eastAsia="en-IN"/>
              </w:rPr>
              <w:t xml:space="preserve">     </w:t>
            </w:r>
            <w:r w:rsidRPr="00027BB7">
              <w:rPr>
                <w:rFonts w:ascii="Calibri" w:hAnsi="Calibri" w:cs="Calibri"/>
                <w:color w:val="000000"/>
                <w:lang w:eastAsia="en-IN"/>
              </w:rPr>
              <w:t>Predicate&lt;T&gt;</w:t>
            </w:r>
          </w:p>
        </w:tc>
        <w:tc>
          <w:tcPr>
            <w:tcW w:w="2233" w:type="dxa"/>
            <w:tcBorders>
              <w:top w:val="nil"/>
              <w:left w:val="nil"/>
              <w:bottom w:val="single" w:sz="4" w:space="0" w:color="auto"/>
              <w:right w:val="single" w:sz="4" w:space="0" w:color="auto"/>
            </w:tcBorders>
            <w:noWrap/>
            <w:vAlign w:val="bottom"/>
            <w:hideMark/>
          </w:tcPr>
          <w:p w14:paraId="0DC50541" w14:textId="0E9A3293"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C97310">
              <w:rPr>
                <w:rFonts w:ascii="Calibri" w:hAnsi="Calibri" w:cs="Calibri"/>
                <w:color w:val="000000"/>
                <w:sz w:val="22"/>
                <w:szCs w:val="22"/>
                <w:lang w:val="en-IN" w:eastAsia="en-IN"/>
              </w:rPr>
              <w:t>computeIfPresent</w:t>
            </w:r>
          </w:p>
        </w:tc>
      </w:tr>
      <w:tr w:rsidR="002E5195" w:rsidRPr="008F2916" w14:paraId="49B50F10" w14:textId="77777777" w:rsidTr="00F82457">
        <w:trPr>
          <w:trHeight w:val="290"/>
        </w:trPr>
        <w:tc>
          <w:tcPr>
            <w:tcW w:w="2909" w:type="dxa"/>
            <w:tcBorders>
              <w:top w:val="nil"/>
              <w:left w:val="single" w:sz="4" w:space="0" w:color="auto"/>
              <w:bottom w:val="single" w:sz="4" w:space="0" w:color="auto"/>
              <w:right w:val="single" w:sz="4" w:space="0" w:color="auto"/>
            </w:tcBorders>
            <w:noWrap/>
            <w:vAlign w:val="bottom"/>
            <w:hideMark/>
          </w:tcPr>
          <w:p w14:paraId="479B6FCD" w14:textId="77777777"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 </w:t>
            </w:r>
          </w:p>
        </w:tc>
        <w:tc>
          <w:tcPr>
            <w:tcW w:w="3352" w:type="dxa"/>
            <w:tcBorders>
              <w:top w:val="nil"/>
              <w:left w:val="nil"/>
              <w:bottom w:val="single" w:sz="4" w:space="0" w:color="auto"/>
              <w:right w:val="single" w:sz="4" w:space="0" w:color="auto"/>
            </w:tcBorders>
            <w:noWrap/>
            <w:vAlign w:val="bottom"/>
            <w:hideMark/>
          </w:tcPr>
          <w:p w14:paraId="311CEBE8" w14:textId="32603340"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noneMatch()</w:t>
            </w:r>
            <w:r w:rsidRPr="0020030F">
              <w:rPr>
                <w:rFonts w:ascii="Calibri" w:hAnsi="Calibri" w:cs="Calibri"/>
                <w:color w:val="000000"/>
                <w:lang w:eastAsia="en-IN"/>
              </w:rPr>
              <w:t>Predicate&lt;T&gt;</w:t>
            </w:r>
          </w:p>
        </w:tc>
        <w:tc>
          <w:tcPr>
            <w:tcW w:w="2233" w:type="dxa"/>
            <w:tcBorders>
              <w:top w:val="nil"/>
              <w:left w:val="nil"/>
              <w:bottom w:val="single" w:sz="4" w:space="0" w:color="auto"/>
              <w:right w:val="single" w:sz="4" w:space="0" w:color="auto"/>
            </w:tcBorders>
            <w:noWrap/>
            <w:vAlign w:val="bottom"/>
            <w:hideMark/>
          </w:tcPr>
          <w:p w14:paraId="3D92F45B" w14:textId="3D855954"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C97310">
              <w:rPr>
                <w:rFonts w:ascii="Calibri" w:hAnsi="Calibri" w:cs="Calibri"/>
                <w:color w:val="000000"/>
                <w:sz w:val="22"/>
                <w:szCs w:val="22"/>
                <w:lang w:val="en-IN" w:eastAsia="en-IN"/>
              </w:rPr>
              <w:t>compute</w:t>
            </w:r>
          </w:p>
        </w:tc>
      </w:tr>
      <w:tr w:rsidR="002E5195" w:rsidRPr="008F2916" w14:paraId="23A87ACD" w14:textId="77777777" w:rsidTr="00F82457">
        <w:trPr>
          <w:trHeight w:val="290"/>
        </w:trPr>
        <w:tc>
          <w:tcPr>
            <w:tcW w:w="2909" w:type="dxa"/>
            <w:tcBorders>
              <w:top w:val="nil"/>
              <w:left w:val="single" w:sz="4" w:space="0" w:color="auto"/>
              <w:bottom w:val="single" w:sz="4" w:space="0" w:color="auto"/>
              <w:right w:val="single" w:sz="4" w:space="0" w:color="auto"/>
            </w:tcBorders>
            <w:noWrap/>
            <w:vAlign w:val="bottom"/>
            <w:hideMark/>
          </w:tcPr>
          <w:p w14:paraId="420FC802" w14:textId="77777777"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 </w:t>
            </w:r>
          </w:p>
        </w:tc>
        <w:tc>
          <w:tcPr>
            <w:tcW w:w="3352" w:type="dxa"/>
            <w:tcBorders>
              <w:top w:val="nil"/>
              <w:left w:val="nil"/>
              <w:bottom w:val="single" w:sz="4" w:space="0" w:color="auto"/>
              <w:right w:val="single" w:sz="4" w:space="0" w:color="auto"/>
            </w:tcBorders>
            <w:noWrap/>
            <w:vAlign w:val="bottom"/>
            <w:hideMark/>
          </w:tcPr>
          <w:p w14:paraId="7278BD7B" w14:textId="65691054"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findFirst()</w:t>
            </w:r>
            <w:r>
              <w:rPr>
                <w:rFonts w:ascii="Calibri" w:hAnsi="Calibri" w:cs="Calibri"/>
                <w:color w:val="000000"/>
                <w:lang w:eastAsia="en-IN"/>
              </w:rPr>
              <w:t xml:space="preserve">  </w:t>
            </w:r>
            <w:r w:rsidRPr="008C3647">
              <w:rPr>
                <w:rFonts w:ascii="Calibri" w:hAnsi="Calibri" w:cs="Calibri"/>
                <w:color w:val="000000"/>
                <w:lang w:eastAsia="en-IN"/>
              </w:rPr>
              <w:t>Retrieves optional result</w:t>
            </w:r>
          </w:p>
        </w:tc>
        <w:tc>
          <w:tcPr>
            <w:tcW w:w="2233" w:type="dxa"/>
            <w:tcBorders>
              <w:top w:val="nil"/>
              <w:left w:val="nil"/>
              <w:bottom w:val="single" w:sz="4" w:space="0" w:color="auto"/>
              <w:right w:val="single" w:sz="4" w:space="0" w:color="auto"/>
            </w:tcBorders>
            <w:noWrap/>
            <w:vAlign w:val="bottom"/>
            <w:hideMark/>
          </w:tcPr>
          <w:p w14:paraId="1D09FFD6" w14:textId="6179E491"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C97310">
              <w:rPr>
                <w:rFonts w:ascii="Calibri" w:hAnsi="Calibri" w:cs="Calibri"/>
                <w:color w:val="000000"/>
                <w:sz w:val="22"/>
                <w:szCs w:val="22"/>
                <w:lang w:val="en-IN" w:eastAsia="en-IN"/>
              </w:rPr>
              <w:t>merge</w:t>
            </w:r>
          </w:p>
        </w:tc>
      </w:tr>
      <w:tr w:rsidR="002E5195" w:rsidRPr="008F2916" w14:paraId="4D908FED" w14:textId="77777777" w:rsidTr="00F82457">
        <w:trPr>
          <w:trHeight w:val="290"/>
        </w:trPr>
        <w:tc>
          <w:tcPr>
            <w:tcW w:w="2909" w:type="dxa"/>
            <w:tcBorders>
              <w:top w:val="nil"/>
              <w:left w:val="single" w:sz="4" w:space="0" w:color="auto"/>
              <w:bottom w:val="single" w:sz="4" w:space="0" w:color="auto"/>
              <w:right w:val="single" w:sz="4" w:space="0" w:color="auto"/>
            </w:tcBorders>
            <w:noWrap/>
            <w:vAlign w:val="bottom"/>
            <w:hideMark/>
          </w:tcPr>
          <w:p w14:paraId="117BDDF2" w14:textId="77777777"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 </w:t>
            </w:r>
          </w:p>
        </w:tc>
        <w:tc>
          <w:tcPr>
            <w:tcW w:w="3352" w:type="dxa"/>
            <w:tcBorders>
              <w:top w:val="nil"/>
              <w:left w:val="nil"/>
              <w:bottom w:val="single" w:sz="4" w:space="0" w:color="auto"/>
              <w:right w:val="single" w:sz="4" w:space="0" w:color="auto"/>
            </w:tcBorders>
            <w:noWrap/>
            <w:vAlign w:val="bottom"/>
            <w:hideMark/>
          </w:tcPr>
          <w:p w14:paraId="57FE4DBA" w14:textId="5F2DDC37"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findAny()</w:t>
            </w:r>
            <w:r>
              <w:rPr>
                <w:rFonts w:ascii="Calibri" w:hAnsi="Calibri" w:cs="Calibri"/>
                <w:color w:val="000000"/>
                <w:lang w:eastAsia="en-IN"/>
              </w:rPr>
              <w:t xml:space="preserve">   </w:t>
            </w:r>
            <w:r w:rsidRPr="008C3647">
              <w:rPr>
                <w:rFonts w:ascii="Calibri" w:hAnsi="Calibri" w:cs="Calibri"/>
                <w:color w:val="000000"/>
                <w:lang w:eastAsia="en-IN"/>
              </w:rPr>
              <w:t>Retrieves optional result</w:t>
            </w:r>
          </w:p>
        </w:tc>
        <w:tc>
          <w:tcPr>
            <w:tcW w:w="2233" w:type="dxa"/>
            <w:tcBorders>
              <w:top w:val="nil"/>
              <w:left w:val="nil"/>
              <w:bottom w:val="single" w:sz="4" w:space="0" w:color="auto"/>
              <w:right w:val="single" w:sz="4" w:space="0" w:color="auto"/>
            </w:tcBorders>
            <w:noWrap/>
            <w:vAlign w:val="bottom"/>
            <w:hideMark/>
          </w:tcPr>
          <w:p w14:paraId="51F8B6FB" w14:textId="3AD00034"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C97310">
              <w:rPr>
                <w:rFonts w:ascii="Calibri" w:hAnsi="Calibri" w:cs="Calibri"/>
                <w:color w:val="000000"/>
                <w:sz w:val="22"/>
                <w:szCs w:val="22"/>
                <w:lang w:val="en-IN" w:eastAsia="en-IN"/>
              </w:rPr>
              <w:t>Replace</w:t>
            </w:r>
          </w:p>
        </w:tc>
      </w:tr>
      <w:tr w:rsidR="002E5195" w:rsidRPr="008F2916" w14:paraId="105A2D82" w14:textId="77777777" w:rsidTr="00F82457">
        <w:trPr>
          <w:trHeight w:val="290"/>
        </w:trPr>
        <w:tc>
          <w:tcPr>
            <w:tcW w:w="2909" w:type="dxa"/>
            <w:tcBorders>
              <w:top w:val="nil"/>
              <w:left w:val="single" w:sz="4" w:space="0" w:color="auto"/>
              <w:bottom w:val="single" w:sz="4" w:space="0" w:color="auto"/>
              <w:right w:val="single" w:sz="4" w:space="0" w:color="auto"/>
            </w:tcBorders>
            <w:noWrap/>
            <w:vAlign w:val="bottom"/>
            <w:hideMark/>
          </w:tcPr>
          <w:p w14:paraId="3DEE61A5" w14:textId="77777777"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 </w:t>
            </w:r>
          </w:p>
        </w:tc>
        <w:tc>
          <w:tcPr>
            <w:tcW w:w="3352" w:type="dxa"/>
            <w:tcBorders>
              <w:top w:val="nil"/>
              <w:left w:val="nil"/>
              <w:bottom w:val="single" w:sz="4" w:space="0" w:color="auto"/>
              <w:right w:val="single" w:sz="4" w:space="0" w:color="auto"/>
            </w:tcBorders>
            <w:noWrap/>
            <w:vAlign w:val="bottom"/>
            <w:hideMark/>
          </w:tcPr>
          <w:p w14:paraId="7D24DC04" w14:textId="4DEF7DFC"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8F2916">
              <w:rPr>
                <w:rFonts w:ascii="Calibri" w:hAnsi="Calibri" w:cs="Calibri"/>
                <w:color w:val="000000"/>
                <w:sz w:val="22"/>
                <w:szCs w:val="22"/>
                <w:lang w:val="en-IN" w:eastAsia="en-IN"/>
              </w:rPr>
              <w:t>reduce()</w:t>
            </w:r>
            <w:r>
              <w:rPr>
                <w:rFonts w:ascii="Calibri" w:hAnsi="Calibri" w:cs="Calibri"/>
                <w:color w:val="000000"/>
                <w:lang w:eastAsia="en-IN"/>
              </w:rPr>
              <w:t xml:space="preserve">   </w:t>
            </w:r>
            <w:r w:rsidRPr="00283A5C">
              <w:rPr>
                <w:rFonts w:ascii="Calibri" w:hAnsi="Calibri" w:cs="Calibri"/>
                <w:color w:val="000000"/>
                <w:lang w:eastAsia="en-IN"/>
              </w:rPr>
              <w:t>BinaryOperator&lt;T&gt;</w:t>
            </w:r>
          </w:p>
        </w:tc>
        <w:tc>
          <w:tcPr>
            <w:tcW w:w="2233" w:type="dxa"/>
            <w:tcBorders>
              <w:top w:val="nil"/>
              <w:left w:val="nil"/>
              <w:bottom w:val="single" w:sz="4" w:space="0" w:color="auto"/>
              <w:right w:val="single" w:sz="4" w:space="0" w:color="auto"/>
            </w:tcBorders>
            <w:noWrap/>
            <w:vAlign w:val="bottom"/>
            <w:hideMark/>
          </w:tcPr>
          <w:p w14:paraId="0A1986EF" w14:textId="3E33D869" w:rsidR="002E5195" w:rsidRPr="008F2916" w:rsidRDefault="002E5195" w:rsidP="002E5195">
            <w:pPr>
              <w:widowControl/>
              <w:spacing w:before="0" w:after="0" w:line="240" w:lineRule="auto"/>
              <w:ind w:left="0"/>
              <w:rPr>
                <w:rFonts w:ascii="Calibri" w:hAnsi="Calibri" w:cs="Calibri"/>
                <w:color w:val="000000"/>
                <w:sz w:val="22"/>
                <w:szCs w:val="22"/>
                <w:lang w:val="en-IN" w:eastAsia="en-IN"/>
              </w:rPr>
            </w:pPr>
            <w:r w:rsidRPr="00C97310">
              <w:rPr>
                <w:rFonts w:ascii="Calibri" w:hAnsi="Calibri" w:cs="Calibri"/>
                <w:color w:val="000000"/>
                <w:sz w:val="22"/>
                <w:szCs w:val="22"/>
                <w:lang w:val="en-IN" w:eastAsia="en-IN"/>
              </w:rPr>
              <w:t>remove</w:t>
            </w:r>
          </w:p>
        </w:tc>
      </w:tr>
    </w:tbl>
    <w:p w14:paraId="1BD49EA2" w14:textId="77777777" w:rsidR="00511E97" w:rsidRDefault="00511E97" w:rsidP="00C95166">
      <w:pPr>
        <w:pStyle w:val="Heading3"/>
        <w:numPr>
          <w:ilvl w:val="1"/>
          <w:numId w:val="50"/>
        </w:numPr>
        <w:rPr>
          <w:color w:val="FF0000"/>
        </w:rPr>
      </w:pPr>
      <w:bookmarkStart w:id="10" w:name="_Toc198153666"/>
      <w:bookmarkStart w:id="11" w:name="_Toc196175482"/>
      <w:bookmarkEnd w:id="8"/>
      <w:r w:rsidRPr="008B5797">
        <w:rPr>
          <w:color w:val="FF0000"/>
        </w:rPr>
        <w:lastRenderedPageBreak/>
        <w:t>Important Implementations &amp; Their Key Features</w:t>
      </w:r>
      <w:bookmarkEnd w:id="1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9"/>
        <w:gridCol w:w="6724"/>
      </w:tblGrid>
      <w:tr w:rsidR="00511E97" w:rsidRPr="00937BEB" w14:paraId="1A44CD91" w14:textId="77777777" w:rsidTr="00DE426B">
        <w:trPr>
          <w:tblHeader/>
          <w:tblCellSpacing w:w="15" w:type="dxa"/>
        </w:trPr>
        <w:tc>
          <w:tcPr>
            <w:tcW w:w="0" w:type="auto"/>
            <w:vAlign w:val="center"/>
            <w:hideMark/>
          </w:tcPr>
          <w:p w14:paraId="46D6680B" w14:textId="77777777" w:rsidR="00511E97" w:rsidRPr="00937BEB" w:rsidRDefault="00511E97" w:rsidP="00DE426B">
            <w:pPr>
              <w:rPr>
                <w:b/>
                <w:bCs/>
                <w:lang w:val="en-IN"/>
              </w:rPr>
            </w:pPr>
            <w:r w:rsidRPr="00937BEB">
              <w:rPr>
                <w:b/>
                <w:bCs/>
                <w:lang w:val="en-IN"/>
              </w:rPr>
              <w:t>Class</w:t>
            </w:r>
          </w:p>
        </w:tc>
        <w:tc>
          <w:tcPr>
            <w:tcW w:w="0" w:type="auto"/>
            <w:vAlign w:val="center"/>
            <w:hideMark/>
          </w:tcPr>
          <w:p w14:paraId="2A625ADE" w14:textId="77777777" w:rsidR="00511E97" w:rsidRPr="00937BEB" w:rsidRDefault="00511E97" w:rsidP="00DE426B">
            <w:pPr>
              <w:rPr>
                <w:b/>
                <w:bCs/>
                <w:lang w:val="en-IN"/>
              </w:rPr>
            </w:pPr>
            <w:r w:rsidRPr="00937BEB">
              <w:rPr>
                <w:b/>
                <w:bCs/>
                <w:lang w:val="en-IN"/>
              </w:rPr>
              <w:t>Description</w:t>
            </w:r>
          </w:p>
        </w:tc>
      </w:tr>
      <w:tr w:rsidR="00511E97" w:rsidRPr="00937BEB" w14:paraId="4ECDBE22" w14:textId="77777777" w:rsidTr="00DE426B">
        <w:trPr>
          <w:tblCellSpacing w:w="15" w:type="dxa"/>
        </w:trPr>
        <w:tc>
          <w:tcPr>
            <w:tcW w:w="0" w:type="auto"/>
            <w:vAlign w:val="center"/>
            <w:hideMark/>
          </w:tcPr>
          <w:p w14:paraId="5C8F0220" w14:textId="77777777" w:rsidR="00511E97" w:rsidRPr="00937BEB" w:rsidRDefault="00511E97" w:rsidP="00DE426B">
            <w:pPr>
              <w:rPr>
                <w:lang w:val="en-IN"/>
              </w:rPr>
            </w:pPr>
            <w:r w:rsidRPr="00937BEB">
              <w:rPr>
                <w:b/>
                <w:bCs/>
                <w:lang w:val="en-IN"/>
              </w:rPr>
              <w:t>ArrayList</w:t>
            </w:r>
          </w:p>
        </w:tc>
        <w:tc>
          <w:tcPr>
            <w:tcW w:w="0" w:type="auto"/>
            <w:vAlign w:val="center"/>
            <w:hideMark/>
          </w:tcPr>
          <w:p w14:paraId="75516648" w14:textId="77777777" w:rsidR="00511E97" w:rsidRPr="00937BEB" w:rsidRDefault="00511E97" w:rsidP="00DE426B">
            <w:pPr>
              <w:rPr>
                <w:lang w:val="en-IN"/>
              </w:rPr>
            </w:pPr>
            <w:r w:rsidRPr="00937BEB">
              <w:rPr>
                <w:lang w:val="en-IN"/>
              </w:rPr>
              <w:t>Resizable array, fast random access, slower insert/remove in middle</w:t>
            </w:r>
          </w:p>
        </w:tc>
      </w:tr>
      <w:tr w:rsidR="00511E97" w:rsidRPr="00937BEB" w14:paraId="40FF1852" w14:textId="77777777" w:rsidTr="00DE426B">
        <w:trPr>
          <w:tblCellSpacing w:w="15" w:type="dxa"/>
        </w:trPr>
        <w:tc>
          <w:tcPr>
            <w:tcW w:w="0" w:type="auto"/>
            <w:vAlign w:val="center"/>
            <w:hideMark/>
          </w:tcPr>
          <w:p w14:paraId="4604006F" w14:textId="77777777" w:rsidR="00511E97" w:rsidRPr="00937BEB" w:rsidRDefault="00511E97" w:rsidP="00DE426B">
            <w:pPr>
              <w:rPr>
                <w:lang w:val="en-IN"/>
              </w:rPr>
            </w:pPr>
            <w:r w:rsidRPr="00937BEB">
              <w:rPr>
                <w:b/>
                <w:bCs/>
                <w:lang w:val="en-IN"/>
              </w:rPr>
              <w:t>LinkedList</w:t>
            </w:r>
          </w:p>
        </w:tc>
        <w:tc>
          <w:tcPr>
            <w:tcW w:w="0" w:type="auto"/>
            <w:vAlign w:val="center"/>
            <w:hideMark/>
          </w:tcPr>
          <w:p w14:paraId="22917340" w14:textId="77777777" w:rsidR="00511E97" w:rsidRPr="00937BEB" w:rsidRDefault="00511E97" w:rsidP="00DE426B">
            <w:pPr>
              <w:rPr>
                <w:lang w:val="en-IN"/>
              </w:rPr>
            </w:pPr>
            <w:r w:rsidRPr="00937BEB">
              <w:rPr>
                <w:lang w:val="en-IN"/>
              </w:rPr>
              <w:t>Doubly linked list, fast insert/remove, slower random access</w:t>
            </w:r>
          </w:p>
        </w:tc>
      </w:tr>
      <w:tr w:rsidR="00511E97" w:rsidRPr="00937BEB" w14:paraId="578B7613" w14:textId="77777777" w:rsidTr="00DE426B">
        <w:trPr>
          <w:tblCellSpacing w:w="15" w:type="dxa"/>
        </w:trPr>
        <w:tc>
          <w:tcPr>
            <w:tcW w:w="0" w:type="auto"/>
            <w:vAlign w:val="center"/>
            <w:hideMark/>
          </w:tcPr>
          <w:p w14:paraId="1554D2DD" w14:textId="77777777" w:rsidR="00511E97" w:rsidRPr="00937BEB" w:rsidRDefault="00511E97" w:rsidP="00DE426B">
            <w:pPr>
              <w:rPr>
                <w:lang w:val="en-IN"/>
              </w:rPr>
            </w:pPr>
            <w:r w:rsidRPr="00937BEB">
              <w:rPr>
                <w:b/>
                <w:bCs/>
                <w:lang w:val="en-IN"/>
              </w:rPr>
              <w:t>HashSet</w:t>
            </w:r>
          </w:p>
        </w:tc>
        <w:tc>
          <w:tcPr>
            <w:tcW w:w="0" w:type="auto"/>
            <w:vAlign w:val="center"/>
            <w:hideMark/>
          </w:tcPr>
          <w:p w14:paraId="722A304A" w14:textId="77777777" w:rsidR="00511E97" w:rsidRPr="00937BEB" w:rsidRDefault="00511E97" w:rsidP="00DE426B">
            <w:pPr>
              <w:rPr>
                <w:lang w:val="en-IN"/>
              </w:rPr>
            </w:pPr>
            <w:r w:rsidRPr="00937BEB">
              <w:rPr>
                <w:lang w:val="en-IN"/>
              </w:rPr>
              <w:t>Uses HashMap internally, fast lookup, no guaranteed order</w:t>
            </w:r>
          </w:p>
        </w:tc>
      </w:tr>
      <w:tr w:rsidR="00511E97" w:rsidRPr="00937BEB" w14:paraId="7FE6F100" w14:textId="77777777" w:rsidTr="00DE426B">
        <w:trPr>
          <w:tblCellSpacing w:w="15" w:type="dxa"/>
        </w:trPr>
        <w:tc>
          <w:tcPr>
            <w:tcW w:w="0" w:type="auto"/>
            <w:vAlign w:val="center"/>
            <w:hideMark/>
          </w:tcPr>
          <w:p w14:paraId="1C3DA606" w14:textId="77777777" w:rsidR="00511E97" w:rsidRPr="00937BEB" w:rsidRDefault="00511E97" w:rsidP="00DE426B">
            <w:pPr>
              <w:rPr>
                <w:lang w:val="en-IN"/>
              </w:rPr>
            </w:pPr>
            <w:r w:rsidRPr="00937BEB">
              <w:rPr>
                <w:b/>
                <w:bCs/>
                <w:lang w:val="en-IN"/>
              </w:rPr>
              <w:t>LinkedHashSet</w:t>
            </w:r>
          </w:p>
        </w:tc>
        <w:tc>
          <w:tcPr>
            <w:tcW w:w="0" w:type="auto"/>
            <w:vAlign w:val="center"/>
            <w:hideMark/>
          </w:tcPr>
          <w:p w14:paraId="0416F5F9" w14:textId="77777777" w:rsidR="00511E97" w:rsidRPr="00937BEB" w:rsidRDefault="00511E97" w:rsidP="00DE426B">
            <w:pPr>
              <w:rPr>
                <w:lang w:val="en-IN"/>
              </w:rPr>
            </w:pPr>
            <w:r w:rsidRPr="00937BEB">
              <w:rPr>
                <w:lang w:val="en-IN"/>
              </w:rPr>
              <w:t>Maintains insertion order, still no duplicates</w:t>
            </w:r>
          </w:p>
        </w:tc>
      </w:tr>
      <w:tr w:rsidR="00511E97" w:rsidRPr="00937BEB" w14:paraId="293CB655" w14:textId="77777777" w:rsidTr="00DE426B">
        <w:trPr>
          <w:tblCellSpacing w:w="15" w:type="dxa"/>
        </w:trPr>
        <w:tc>
          <w:tcPr>
            <w:tcW w:w="0" w:type="auto"/>
            <w:vAlign w:val="center"/>
            <w:hideMark/>
          </w:tcPr>
          <w:p w14:paraId="59B878E5" w14:textId="77777777" w:rsidR="00511E97" w:rsidRPr="00937BEB" w:rsidRDefault="00511E97" w:rsidP="00DE426B">
            <w:pPr>
              <w:rPr>
                <w:lang w:val="en-IN"/>
              </w:rPr>
            </w:pPr>
            <w:r w:rsidRPr="00937BEB">
              <w:rPr>
                <w:b/>
                <w:bCs/>
                <w:lang w:val="en-IN"/>
              </w:rPr>
              <w:t>TreeSet</w:t>
            </w:r>
          </w:p>
        </w:tc>
        <w:tc>
          <w:tcPr>
            <w:tcW w:w="0" w:type="auto"/>
            <w:vAlign w:val="center"/>
            <w:hideMark/>
          </w:tcPr>
          <w:p w14:paraId="1502D89D" w14:textId="77777777" w:rsidR="00511E97" w:rsidRPr="00937BEB" w:rsidRDefault="00511E97" w:rsidP="00DE426B">
            <w:pPr>
              <w:rPr>
                <w:lang w:val="en-IN"/>
              </w:rPr>
            </w:pPr>
            <w:r w:rsidRPr="00937BEB">
              <w:rPr>
                <w:lang w:val="en-IN"/>
              </w:rPr>
              <w:t>Sorted set based on Red-Black tree, elements must be Comparable or use Comparator</w:t>
            </w:r>
          </w:p>
        </w:tc>
      </w:tr>
      <w:tr w:rsidR="00511E97" w:rsidRPr="00937BEB" w14:paraId="7E000A7F" w14:textId="77777777" w:rsidTr="00DE426B">
        <w:trPr>
          <w:tblCellSpacing w:w="15" w:type="dxa"/>
        </w:trPr>
        <w:tc>
          <w:tcPr>
            <w:tcW w:w="0" w:type="auto"/>
            <w:vAlign w:val="center"/>
            <w:hideMark/>
          </w:tcPr>
          <w:p w14:paraId="192BB6AB" w14:textId="77777777" w:rsidR="00511E97" w:rsidRPr="00937BEB" w:rsidRDefault="00511E97" w:rsidP="00DE426B">
            <w:pPr>
              <w:rPr>
                <w:lang w:val="en-IN"/>
              </w:rPr>
            </w:pPr>
            <w:r w:rsidRPr="00937BEB">
              <w:rPr>
                <w:b/>
                <w:bCs/>
                <w:lang w:val="en-IN"/>
              </w:rPr>
              <w:t>HashMap</w:t>
            </w:r>
          </w:p>
        </w:tc>
        <w:tc>
          <w:tcPr>
            <w:tcW w:w="0" w:type="auto"/>
            <w:vAlign w:val="center"/>
            <w:hideMark/>
          </w:tcPr>
          <w:p w14:paraId="3D0B8527" w14:textId="77777777" w:rsidR="00511E97" w:rsidRPr="00937BEB" w:rsidRDefault="00511E97" w:rsidP="00DE426B">
            <w:pPr>
              <w:rPr>
                <w:lang w:val="en-IN"/>
              </w:rPr>
            </w:pPr>
            <w:r w:rsidRPr="00937BEB">
              <w:rPr>
                <w:lang w:val="en-IN"/>
              </w:rPr>
              <w:t>Most commonly used map, allows null keys/values, no order</w:t>
            </w:r>
          </w:p>
        </w:tc>
      </w:tr>
      <w:tr w:rsidR="00511E97" w:rsidRPr="00937BEB" w14:paraId="2B01EEA9" w14:textId="77777777" w:rsidTr="00DE426B">
        <w:trPr>
          <w:tblCellSpacing w:w="15" w:type="dxa"/>
        </w:trPr>
        <w:tc>
          <w:tcPr>
            <w:tcW w:w="0" w:type="auto"/>
            <w:vAlign w:val="center"/>
            <w:hideMark/>
          </w:tcPr>
          <w:p w14:paraId="629FA877" w14:textId="77777777" w:rsidR="00511E97" w:rsidRPr="00937BEB" w:rsidRDefault="00511E97" w:rsidP="00DE426B">
            <w:pPr>
              <w:rPr>
                <w:lang w:val="en-IN"/>
              </w:rPr>
            </w:pPr>
            <w:r w:rsidRPr="00937BEB">
              <w:rPr>
                <w:b/>
                <w:bCs/>
                <w:lang w:val="en-IN"/>
              </w:rPr>
              <w:t>LinkedHashMap</w:t>
            </w:r>
          </w:p>
        </w:tc>
        <w:tc>
          <w:tcPr>
            <w:tcW w:w="0" w:type="auto"/>
            <w:vAlign w:val="center"/>
            <w:hideMark/>
          </w:tcPr>
          <w:p w14:paraId="220EC0AA" w14:textId="77777777" w:rsidR="00511E97" w:rsidRPr="00937BEB" w:rsidRDefault="00511E97" w:rsidP="00DE426B">
            <w:pPr>
              <w:rPr>
                <w:lang w:val="en-IN"/>
              </w:rPr>
            </w:pPr>
            <w:r w:rsidRPr="00937BEB">
              <w:rPr>
                <w:lang w:val="en-IN"/>
              </w:rPr>
              <w:t>Maintains insertion order or access order</w:t>
            </w:r>
          </w:p>
        </w:tc>
      </w:tr>
      <w:tr w:rsidR="00511E97" w:rsidRPr="00937BEB" w14:paraId="45ABB1A0" w14:textId="77777777" w:rsidTr="00DE426B">
        <w:trPr>
          <w:tblCellSpacing w:w="15" w:type="dxa"/>
        </w:trPr>
        <w:tc>
          <w:tcPr>
            <w:tcW w:w="0" w:type="auto"/>
            <w:vAlign w:val="center"/>
            <w:hideMark/>
          </w:tcPr>
          <w:p w14:paraId="042D8604" w14:textId="77777777" w:rsidR="00511E97" w:rsidRPr="00937BEB" w:rsidRDefault="00511E97" w:rsidP="00DE426B">
            <w:pPr>
              <w:rPr>
                <w:lang w:val="en-IN"/>
              </w:rPr>
            </w:pPr>
            <w:r w:rsidRPr="00937BEB">
              <w:rPr>
                <w:b/>
                <w:bCs/>
                <w:lang w:val="en-IN"/>
              </w:rPr>
              <w:t>TreeMap</w:t>
            </w:r>
          </w:p>
        </w:tc>
        <w:tc>
          <w:tcPr>
            <w:tcW w:w="0" w:type="auto"/>
            <w:vAlign w:val="center"/>
            <w:hideMark/>
          </w:tcPr>
          <w:p w14:paraId="617AF8E7" w14:textId="77777777" w:rsidR="00511E97" w:rsidRPr="00937BEB" w:rsidRDefault="00511E97" w:rsidP="00DE426B">
            <w:pPr>
              <w:rPr>
                <w:lang w:val="en-IN"/>
              </w:rPr>
            </w:pPr>
            <w:r w:rsidRPr="00937BEB">
              <w:rPr>
                <w:lang w:val="en-IN"/>
              </w:rPr>
              <w:t>Sorted map, keys must be Comparable or use Comparator</w:t>
            </w:r>
          </w:p>
        </w:tc>
      </w:tr>
      <w:tr w:rsidR="00511E97" w:rsidRPr="00937BEB" w14:paraId="227A360B" w14:textId="77777777" w:rsidTr="00DE426B">
        <w:trPr>
          <w:tblCellSpacing w:w="15" w:type="dxa"/>
        </w:trPr>
        <w:tc>
          <w:tcPr>
            <w:tcW w:w="0" w:type="auto"/>
            <w:vAlign w:val="center"/>
            <w:hideMark/>
          </w:tcPr>
          <w:p w14:paraId="66CA1CB1" w14:textId="77777777" w:rsidR="00511E97" w:rsidRPr="00937BEB" w:rsidRDefault="00511E97" w:rsidP="00DE426B">
            <w:pPr>
              <w:rPr>
                <w:lang w:val="en-IN"/>
              </w:rPr>
            </w:pPr>
            <w:r w:rsidRPr="00937BEB">
              <w:rPr>
                <w:b/>
                <w:bCs/>
                <w:lang w:val="en-IN"/>
              </w:rPr>
              <w:t>PriorityQueue</w:t>
            </w:r>
          </w:p>
        </w:tc>
        <w:tc>
          <w:tcPr>
            <w:tcW w:w="0" w:type="auto"/>
            <w:vAlign w:val="center"/>
            <w:hideMark/>
          </w:tcPr>
          <w:p w14:paraId="72BB9CC5" w14:textId="77777777" w:rsidR="00511E97" w:rsidRPr="00937BEB" w:rsidRDefault="00511E97" w:rsidP="00DE426B">
            <w:pPr>
              <w:rPr>
                <w:lang w:val="en-IN"/>
              </w:rPr>
            </w:pPr>
            <w:r w:rsidRPr="00937BEB">
              <w:rPr>
                <w:lang w:val="en-IN"/>
              </w:rPr>
              <w:t>Elements ordered according to their natural ordering or Comparator</w:t>
            </w:r>
          </w:p>
        </w:tc>
      </w:tr>
      <w:tr w:rsidR="00511E97" w:rsidRPr="00937BEB" w14:paraId="76CEF801" w14:textId="77777777" w:rsidTr="00DE426B">
        <w:trPr>
          <w:tblCellSpacing w:w="15" w:type="dxa"/>
        </w:trPr>
        <w:tc>
          <w:tcPr>
            <w:tcW w:w="0" w:type="auto"/>
            <w:vAlign w:val="center"/>
            <w:hideMark/>
          </w:tcPr>
          <w:p w14:paraId="4577FCDE" w14:textId="77777777" w:rsidR="00511E97" w:rsidRPr="00937BEB" w:rsidRDefault="00511E97" w:rsidP="00DE426B">
            <w:pPr>
              <w:rPr>
                <w:lang w:val="en-IN"/>
              </w:rPr>
            </w:pPr>
            <w:r w:rsidRPr="00937BEB">
              <w:rPr>
                <w:b/>
                <w:bCs/>
                <w:lang w:val="en-IN"/>
              </w:rPr>
              <w:t>ArrayDeque</w:t>
            </w:r>
          </w:p>
        </w:tc>
        <w:tc>
          <w:tcPr>
            <w:tcW w:w="0" w:type="auto"/>
            <w:vAlign w:val="center"/>
            <w:hideMark/>
          </w:tcPr>
          <w:p w14:paraId="272CA552" w14:textId="77777777" w:rsidR="00511E97" w:rsidRPr="00937BEB" w:rsidRDefault="00511E97" w:rsidP="00DE426B">
            <w:pPr>
              <w:rPr>
                <w:lang w:val="en-IN"/>
              </w:rPr>
            </w:pPr>
            <w:r w:rsidRPr="00937BEB">
              <w:rPr>
                <w:lang w:val="en-IN"/>
              </w:rPr>
              <w:t>Efficient double-ended queue, better than Stack and LinkedList for stack/queue usage</w:t>
            </w:r>
          </w:p>
        </w:tc>
      </w:tr>
    </w:tbl>
    <w:p w14:paraId="6F0B4621" w14:textId="77777777" w:rsidR="00511E97" w:rsidRPr="00511E97" w:rsidRDefault="00511E97" w:rsidP="00511E97"/>
    <w:p w14:paraId="6359005A" w14:textId="124AFEEB" w:rsidR="009D062C" w:rsidRPr="00E864BA" w:rsidRDefault="009D062C">
      <w:pPr>
        <w:pStyle w:val="Heading3"/>
        <w:numPr>
          <w:ilvl w:val="1"/>
          <w:numId w:val="50"/>
        </w:numPr>
        <w:rPr>
          <w:color w:val="FF0000"/>
        </w:rPr>
      </w:pPr>
      <w:bookmarkStart w:id="12" w:name="_Toc198153667"/>
      <w:r w:rsidRPr="00E864BA">
        <w:rPr>
          <w:color w:val="FF0000"/>
        </w:rPr>
        <w:t>Aggregate (Reduction) Functions in Java 8 Streams</w:t>
      </w:r>
      <w:bookmarkEnd w:id="11"/>
      <w:bookmarkEnd w:id="12"/>
    </w:p>
    <w:p w14:paraId="686F5569" w14:textId="77777777" w:rsidR="009D062C" w:rsidRPr="00A16CDB" w:rsidRDefault="009D062C" w:rsidP="009D062C">
      <w:pPr>
        <w:rPr>
          <w:b/>
          <w:bCs/>
          <w:color w:val="FF0000"/>
          <w:lang w:val="en-IN"/>
        </w:rPr>
      </w:pPr>
      <w:r w:rsidRPr="00A16CDB">
        <w:rPr>
          <w:b/>
          <w:bCs/>
          <w:color w:val="FF0000"/>
          <w:lang w:val="en-IN"/>
        </w:rPr>
        <w:t>1. count()</w:t>
      </w:r>
    </w:p>
    <w:p w14:paraId="122C7962" w14:textId="77777777" w:rsidR="009D062C" w:rsidRPr="00A16CDB" w:rsidRDefault="009D062C" w:rsidP="009D062C">
      <w:pPr>
        <w:rPr>
          <w:lang w:val="en-IN"/>
        </w:rPr>
      </w:pPr>
      <w:r w:rsidRPr="00A16CDB">
        <w:rPr>
          <w:lang w:val="en-IN"/>
        </w:rPr>
        <w:t>Returns the number of elements in the stream.</w:t>
      </w:r>
    </w:p>
    <w:p w14:paraId="4F396F14" w14:textId="77777777" w:rsidR="009D062C" w:rsidRPr="00A16CDB" w:rsidRDefault="009D062C" w:rsidP="009D062C">
      <w:pPr>
        <w:rPr>
          <w:lang w:val="en-IN"/>
        </w:rPr>
      </w:pPr>
      <w:r w:rsidRPr="00A16CDB">
        <w:rPr>
          <w:lang w:val="en-IN"/>
        </w:rPr>
        <w:t>long count = list.stream().count();</w:t>
      </w:r>
    </w:p>
    <w:p w14:paraId="6967413B" w14:textId="77777777" w:rsidR="009D062C" w:rsidRPr="00A16CDB" w:rsidRDefault="009D062C" w:rsidP="009D062C">
      <w:pPr>
        <w:rPr>
          <w:b/>
          <w:bCs/>
          <w:color w:val="FF0000"/>
          <w:lang w:val="en-IN"/>
        </w:rPr>
      </w:pPr>
      <w:r w:rsidRPr="00A16CDB">
        <w:rPr>
          <w:b/>
          <w:bCs/>
          <w:color w:val="FF0000"/>
          <w:lang w:val="en-IN"/>
        </w:rPr>
        <w:t>2. sum() (via mapToInt(), mapToLong(), or mapToDouble())</w:t>
      </w:r>
    </w:p>
    <w:p w14:paraId="393E7503" w14:textId="77777777" w:rsidR="009D062C" w:rsidRPr="00A16CDB" w:rsidRDefault="009D062C" w:rsidP="009D062C">
      <w:pPr>
        <w:rPr>
          <w:lang w:val="en-IN"/>
        </w:rPr>
      </w:pPr>
      <w:r w:rsidRPr="00A16CDB">
        <w:rPr>
          <w:lang w:val="en-IN"/>
        </w:rPr>
        <w:t>Calculates the sum of numeric values.</w:t>
      </w:r>
    </w:p>
    <w:p w14:paraId="2C1BC23E" w14:textId="77777777" w:rsidR="009D062C" w:rsidRPr="00A16CDB" w:rsidRDefault="009D062C" w:rsidP="009D062C">
      <w:pPr>
        <w:rPr>
          <w:lang w:val="en-IN"/>
        </w:rPr>
      </w:pPr>
      <w:r w:rsidRPr="00A16CDB">
        <w:rPr>
          <w:lang w:val="en-IN"/>
        </w:rPr>
        <w:t>int sum = list.stream().mapToInt(Integer::intValue).sum();</w:t>
      </w:r>
    </w:p>
    <w:p w14:paraId="3FF7894F" w14:textId="77777777" w:rsidR="009D062C" w:rsidRPr="00A16CDB" w:rsidRDefault="009D062C" w:rsidP="009D062C">
      <w:pPr>
        <w:rPr>
          <w:b/>
          <w:bCs/>
          <w:color w:val="FF0000"/>
          <w:lang w:val="en-IN"/>
        </w:rPr>
      </w:pPr>
      <w:r w:rsidRPr="00A16CDB">
        <w:rPr>
          <w:b/>
          <w:bCs/>
          <w:color w:val="FF0000"/>
          <w:lang w:val="en-IN"/>
        </w:rPr>
        <w:t>3. average()</w:t>
      </w:r>
    </w:p>
    <w:p w14:paraId="165B6BCD" w14:textId="77777777" w:rsidR="009D062C" w:rsidRPr="00A16CDB" w:rsidRDefault="009D062C" w:rsidP="009D062C">
      <w:pPr>
        <w:rPr>
          <w:lang w:val="en-IN"/>
        </w:rPr>
      </w:pPr>
      <w:r w:rsidRPr="00A16CDB">
        <w:rPr>
          <w:lang w:val="en-IN"/>
        </w:rPr>
        <w:t>Returns an OptionalDouble representing the average of the elements.</w:t>
      </w:r>
    </w:p>
    <w:p w14:paraId="4C43519E" w14:textId="77777777" w:rsidR="009D062C" w:rsidRPr="00A16CDB" w:rsidRDefault="009D062C" w:rsidP="009D062C">
      <w:pPr>
        <w:rPr>
          <w:lang w:val="en-IN"/>
        </w:rPr>
      </w:pPr>
      <w:r w:rsidRPr="00A16CDB">
        <w:rPr>
          <w:lang w:val="en-IN"/>
        </w:rPr>
        <w:t>OptionalDouble avg = list.stream().mapToInt(Integer::intValue).average();</w:t>
      </w:r>
    </w:p>
    <w:p w14:paraId="4D9EF270" w14:textId="77777777" w:rsidR="009D062C" w:rsidRPr="00A16CDB" w:rsidRDefault="009D062C" w:rsidP="009D062C">
      <w:pPr>
        <w:rPr>
          <w:b/>
          <w:bCs/>
          <w:color w:val="FF0000"/>
          <w:lang w:val="en-IN"/>
        </w:rPr>
      </w:pPr>
      <w:r w:rsidRPr="00A16CDB">
        <w:rPr>
          <w:b/>
          <w:bCs/>
          <w:color w:val="FF0000"/>
          <w:lang w:val="en-IN"/>
        </w:rPr>
        <w:t>4. min() / max()</w:t>
      </w:r>
    </w:p>
    <w:p w14:paraId="65C79CEF" w14:textId="77777777" w:rsidR="009D062C" w:rsidRPr="00A16CDB" w:rsidRDefault="009D062C" w:rsidP="009D062C">
      <w:pPr>
        <w:rPr>
          <w:lang w:val="en-IN"/>
        </w:rPr>
      </w:pPr>
      <w:r w:rsidRPr="00A16CDB">
        <w:rPr>
          <w:lang w:val="en-IN"/>
        </w:rPr>
        <w:t>Returns the minimum or maximum element in the stream.</w:t>
      </w:r>
    </w:p>
    <w:p w14:paraId="35DC6C65" w14:textId="77777777" w:rsidR="009D062C" w:rsidRPr="00A16CDB" w:rsidRDefault="009D062C" w:rsidP="009D062C">
      <w:pPr>
        <w:rPr>
          <w:lang w:val="en-IN"/>
        </w:rPr>
      </w:pPr>
      <w:r w:rsidRPr="00A16CDB">
        <w:rPr>
          <w:lang w:val="en-IN"/>
        </w:rPr>
        <w:t>Optional&lt;Integer&gt; min = list.stream().min(Integer::compareTo);</w:t>
      </w:r>
    </w:p>
    <w:p w14:paraId="643723EC" w14:textId="77777777" w:rsidR="009D062C" w:rsidRPr="00A16CDB" w:rsidRDefault="009D062C" w:rsidP="009D062C">
      <w:pPr>
        <w:rPr>
          <w:lang w:val="en-IN"/>
        </w:rPr>
      </w:pPr>
      <w:r w:rsidRPr="00A16CDB">
        <w:rPr>
          <w:lang w:val="en-IN"/>
        </w:rPr>
        <w:t>Optional&lt;Integer&gt; max = list.stream().max(Integer::compareTo);</w:t>
      </w:r>
    </w:p>
    <w:p w14:paraId="326A0EA5" w14:textId="77777777" w:rsidR="009D062C" w:rsidRPr="00A16CDB" w:rsidRDefault="009D062C" w:rsidP="009D062C">
      <w:pPr>
        <w:rPr>
          <w:b/>
          <w:bCs/>
          <w:color w:val="FF0000"/>
          <w:lang w:val="en-IN"/>
        </w:rPr>
      </w:pPr>
      <w:r w:rsidRPr="00A16CDB">
        <w:rPr>
          <w:b/>
          <w:bCs/>
          <w:color w:val="FF0000"/>
          <w:lang w:val="en-IN"/>
        </w:rPr>
        <w:lastRenderedPageBreak/>
        <w:t>5. reduce()</w:t>
      </w:r>
    </w:p>
    <w:p w14:paraId="29C097B9" w14:textId="77777777" w:rsidR="009D062C" w:rsidRPr="00A16CDB" w:rsidRDefault="009D062C" w:rsidP="009D062C">
      <w:pPr>
        <w:rPr>
          <w:lang w:val="en-IN"/>
        </w:rPr>
      </w:pPr>
      <w:r w:rsidRPr="00A16CDB">
        <w:rPr>
          <w:lang w:val="en-IN"/>
        </w:rPr>
        <w:t>General-purpose reduction method. Can be used for sum, product, concatenation, etc.</w:t>
      </w:r>
    </w:p>
    <w:p w14:paraId="5C896E7F" w14:textId="77777777" w:rsidR="009D062C" w:rsidRPr="00A16CDB" w:rsidRDefault="009D062C" w:rsidP="009D062C">
      <w:pPr>
        <w:rPr>
          <w:lang w:val="en-IN"/>
        </w:rPr>
      </w:pPr>
      <w:r w:rsidRPr="00A16CDB">
        <w:rPr>
          <w:lang w:val="en-IN"/>
        </w:rPr>
        <w:t>Optional&lt;Integer&gt; sum = list.stream().reduce((a, b) -&gt; a + b);</w:t>
      </w:r>
    </w:p>
    <w:p w14:paraId="1F60D342" w14:textId="77777777" w:rsidR="009D062C" w:rsidRPr="00A16CDB" w:rsidRDefault="009D062C" w:rsidP="009D062C">
      <w:pPr>
        <w:rPr>
          <w:lang w:val="en-IN"/>
        </w:rPr>
      </w:pPr>
      <w:r w:rsidRPr="00A16CDB">
        <w:rPr>
          <w:lang w:val="en-IN"/>
        </w:rPr>
        <w:t>Or with an identity:</w:t>
      </w:r>
    </w:p>
    <w:p w14:paraId="60954BA3" w14:textId="77777777" w:rsidR="009D062C" w:rsidRPr="00A16CDB" w:rsidRDefault="009D062C" w:rsidP="009D062C">
      <w:pPr>
        <w:rPr>
          <w:lang w:val="en-IN"/>
        </w:rPr>
      </w:pPr>
      <w:r w:rsidRPr="00A16CDB">
        <w:rPr>
          <w:lang w:val="en-IN"/>
        </w:rPr>
        <w:t>int sum = list.stream().reduce(0, Integer::sum);</w:t>
      </w:r>
    </w:p>
    <w:p w14:paraId="5A83A30D" w14:textId="77777777" w:rsidR="009D062C" w:rsidRPr="00A16CDB" w:rsidRDefault="009D062C" w:rsidP="009D062C">
      <w:pPr>
        <w:rPr>
          <w:b/>
          <w:bCs/>
          <w:color w:val="FF0000"/>
          <w:lang w:val="en-IN"/>
        </w:rPr>
      </w:pPr>
      <w:r w:rsidRPr="00A16CDB">
        <w:rPr>
          <w:b/>
          <w:bCs/>
          <w:color w:val="FF0000"/>
          <w:lang w:val="en-IN"/>
        </w:rPr>
        <w:t>6. collect()</w:t>
      </w:r>
    </w:p>
    <w:p w14:paraId="071306B6" w14:textId="77777777" w:rsidR="009D062C" w:rsidRPr="00A16CDB" w:rsidRDefault="009D062C" w:rsidP="009D062C">
      <w:pPr>
        <w:rPr>
          <w:lang w:val="en-IN"/>
        </w:rPr>
      </w:pPr>
      <w:r w:rsidRPr="00A16CDB">
        <w:rPr>
          <w:lang w:val="en-IN"/>
        </w:rPr>
        <w:t>A powerful method for custom aggregation. Common collectors:</w:t>
      </w:r>
    </w:p>
    <w:p w14:paraId="7FF5378D" w14:textId="77777777" w:rsidR="009D062C" w:rsidRPr="00A16CDB" w:rsidRDefault="009D062C">
      <w:pPr>
        <w:numPr>
          <w:ilvl w:val="0"/>
          <w:numId w:val="6"/>
        </w:numPr>
        <w:rPr>
          <w:lang w:val="en-IN"/>
        </w:rPr>
      </w:pPr>
      <w:r w:rsidRPr="00A16CDB">
        <w:rPr>
          <w:lang w:val="en-IN"/>
        </w:rPr>
        <w:t>Collectors.toList() / toSet()</w:t>
      </w:r>
    </w:p>
    <w:p w14:paraId="7D610857" w14:textId="77777777" w:rsidR="009D062C" w:rsidRPr="00A16CDB" w:rsidRDefault="009D062C">
      <w:pPr>
        <w:numPr>
          <w:ilvl w:val="0"/>
          <w:numId w:val="6"/>
        </w:numPr>
        <w:rPr>
          <w:lang w:val="en-IN"/>
        </w:rPr>
      </w:pPr>
      <w:r w:rsidRPr="00A16CDB">
        <w:rPr>
          <w:lang w:val="en-IN"/>
        </w:rPr>
        <w:t>Collectors.joining()</w:t>
      </w:r>
    </w:p>
    <w:p w14:paraId="0E89F602" w14:textId="77777777" w:rsidR="009D062C" w:rsidRPr="00A16CDB" w:rsidRDefault="009D062C">
      <w:pPr>
        <w:numPr>
          <w:ilvl w:val="0"/>
          <w:numId w:val="6"/>
        </w:numPr>
        <w:rPr>
          <w:lang w:val="en-IN"/>
        </w:rPr>
      </w:pPr>
      <w:r w:rsidRPr="00A16CDB">
        <w:rPr>
          <w:lang w:val="en-IN"/>
        </w:rPr>
        <w:t>Collectors.averagingInt()</w:t>
      </w:r>
    </w:p>
    <w:p w14:paraId="5DAF5CB4" w14:textId="77777777" w:rsidR="009D062C" w:rsidRPr="00A16CDB" w:rsidRDefault="009D062C">
      <w:pPr>
        <w:numPr>
          <w:ilvl w:val="0"/>
          <w:numId w:val="6"/>
        </w:numPr>
        <w:rPr>
          <w:lang w:val="en-IN"/>
        </w:rPr>
      </w:pPr>
      <w:r w:rsidRPr="00A16CDB">
        <w:rPr>
          <w:lang w:val="en-IN"/>
        </w:rPr>
        <w:t>Collectors.summingInt()</w:t>
      </w:r>
    </w:p>
    <w:p w14:paraId="2B844527" w14:textId="77777777" w:rsidR="009D062C" w:rsidRPr="00A16CDB" w:rsidRDefault="009D062C">
      <w:pPr>
        <w:numPr>
          <w:ilvl w:val="0"/>
          <w:numId w:val="6"/>
        </w:numPr>
        <w:rPr>
          <w:lang w:val="en-IN"/>
        </w:rPr>
      </w:pPr>
      <w:r w:rsidRPr="00A16CDB">
        <w:rPr>
          <w:lang w:val="en-IN"/>
        </w:rPr>
        <w:t>Collectors.summarizingInt() → gives count, sum, min, average, max in one shot</w:t>
      </w:r>
    </w:p>
    <w:p w14:paraId="0C5DA1E4" w14:textId="77777777" w:rsidR="009D062C" w:rsidRPr="00A16CDB" w:rsidRDefault="009D062C" w:rsidP="009D062C">
      <w:pPr>
        <w:rPr>
          <w:lang w:val="en-IN"/>
        </w:rPr>
      </w:pPr>
      <w:r w:rsidRPr="00A16CDB">
        <w:rPr>
          <w:lang w:val="en-IN"/>
        </w:rPr>
        <w:t>int total = list.stream().collect(Collectors.summingInt(Integer::intValue));</w:t>
      </w:r>
    </w:p>
    <w:p w14:paraId="7F186E8F" w14:textId="77777777" w:rsidR="009D062C" w:rsidRPr="00A16CDB" w:rsidRDefault="009D062C" w:rsidP="009D062C">
      <w:pPr>
        <w:rPr>
          <w:lang w:val="en-IN"/>
        </w:rPr>
      </w:pPr>
      <w:r w:rsidRPr="00A16CDB">
        <w:rPr>
          <w:lang w:val="en-IN"/>
        </w:rPr>
        <w:t>Or get full stats:</w:t>
      </w:r>
    </w:p>
    <w:p w14:paraId="67564FC5" w14:textId="77777777" w:rsidR="009D062C" w:rsidRPr="00A16CDB" w:rsidRDefault="009D062C" w:rsidP="009D062C">
      <w:pPr>
        <w:rPr>
          <w:lang w:val="en-IN"/>
        </w:rPr>
      </w:pPr>
      <w:r w:rsidRPr="00A16CDB">
        <w:rPr>
          <w:lang w:val="en-IN"/>
        </w:rPr>
        <w:t>IntSummaryStatistics stats = list.stream().collect(Collectors.summarizingInt(Integer::intValue));</w:t>
      </w:r>
    </w:p>
    <w:p w14:paraId="753F2117" w14:textId="77777777" w:rsidR="009D062C" w:rsidRPr="00A16CDB" w:rsidRDefault="009D062C" w:rsidP="009D062C">
      <w:pPr>
        <w:rPr>
          <w:b/>
          <w:bCs/>
          <w:color w:val="FF0000"/>
          <w:lang w:val="en-IN"/>
        </w:rPr>
      </w:pPr>
      <w:r w:rsidRPr="00A16CDB">
        <w:rPr>
          <w:b/>
          <w:bCs/>
          <w:color w:val="FF0000"/>
          <w:lang w:val="en-IN"/>
        </w:rPr>
        <w:t>7. groupingBy()</w:t>
      </w:r>
    </w:p>
    <w:p w14:paraId="11E5581C" w14:textId="77777777" w:rsidR="009D062C" w:rsidRPr="00A16CDB" w:rsidRDefault="009D062C" w:rsidP="009D062C">
      <w:pPr>
        <w:rPr>
          <w:lang w:val="en-IN"/>
        </w:rPr>
      </w:pPr>
      <w:r w:rsidRPr="00A16CDB">
        <w:rPr>
          <w:lang w:val="en-IN"/>
        </w:rPr>
        <w:t>Group elements by a classifier function and apply aggregation.</w:t>
      </w:r>
    </w:p>
    <w:p w14:paraId="2671DB40" w14:textId="77777777" w:rsidR="009D062C" w:rsidRPr="00A16CDB" w:rsidRDefault="009D062C" w:rsidP="009D062C">
      <w:pPr>
        <w:rPr>
          <w:lang w:val="en-IN"/>
        </w:rPr>
      </w:pPr>
      <w:r w:rsidRPr="00A16CDB">
        <w:rPr>
          <w:lang w:val="en-IN"/>
        </w:rPr>
        <w:t>Map&lt;String, Long&gt; groupCount = list.stream()</w:t>
      </w:r>
    </w:p>
    <w:p w14:paraId="78F4FF1D" w14:textId="77777777" w:rsidR="009D062C" w:rsidRDefault="009D062C" w:rsidP="009D062C">
      <w:pPr>
        <w:rPr>
          <w:lang w:val="en-IN"/>
        </w:rPr>
      </w:pPr>
      <w:r w:rsidRPr="00A16CDB">
        <w:rPr>
          <w:lang w:val="en-IN"/>
        </w:rPr>
        <w:t xml:space="preserve">    .collect(Collectors.groupingBy(Function.identity(), Collectors.counting()));</w:t>
      </w:r>
    </w:p>
    <w:p w14:paraId="19D8396E" w14:textId="77777777" w:rsidR="009D062C" w:rsidRDefault="009D062C" w:rsidP="009D062C">
      <w:pPr>
        <w:rPr>
          <w:lang w:val="en-IN"/>
        </w:rPr>
      </w:pPr>
      <w:r w:rsidRPr="00040B29">
        <w:rPr>
          <w:lang w:val="en-IN"/>
        </w:rPr>
        <w:t>Predicate&lt;Integer&gt; isEven = number -&gt; number % 2 == 0;</w:t>
      </w:r>
    </w:p>
    <w:p w14:paraId="17200149" w14:textId="77777777" w:rsidR="009D062C" w:rsidRDefault="009D062C" w:rsidP="009D062C">
      <w:pPr>
        <w:rPr>
          <w:lang w:val="en-IN"/>
        </w:rPr>
      </w:pPr>
      <w:r w:rsidRPr="00B7328F">
        <w:rPr>
          <w:lang w:val="en-IN"/>
        </w:rPr>
        <w:t>System.out.println("Is 10 even? " + isEven.test(10));</w:t>
      </w:r>
    </w:p>
    <w:p w14:paraId="41DE1C92" w14:textId="77777777" w:rsidR="009D062C" w:rsidRDefault="009D062C" w:rsidP="009D062C">
      <w:pPr>
        <w:rPr>
          <w:lang w:val="en-IN"/>
        </w:rPr>
      </w:pPr>
      <w:r w:rsidRPr="004F3F1D">
        <w:rPr>
          <w:lang w:val="en-IN"/>
        </w:rPr>
        <w:t>Function&lt;String, Integer&gt; stringLength = str -&gt; str.length();</w:t>
      </w:r>
    </w:p>
    <w:p w14:paraId="00FAD8B9" w14:textId="77777777" w:rsidR="009D062C" w:rsidRDefault="009D062C" w:rsidP="009D062C">
      <w:pPr>
        <w:rPr>
          <w:lang w:val="en-IN"/>
        </w:rPr>
      </w:pPr>
      <w:r w:rsidRPr="004F3F1D">
        <w:rPr>
          <w:lang w:val="en-IN"/>
        </w:rPr>
        <w:t>System.out.println("Length of 'Hello': " + stringLength.apply("Hello"));</w:t>
      </w:r>
    </w:p>
    <w:p w14:paraId="3AA16B54" w14:textId="77777777" w:rsidR="0026758B" w:rsidRPr="0075017D" w:rsidRDefault="0026758B">
      <w:pPr>
        <w:pStyle w:val="Heading3"/>
        <w:numPr>
          <w:ilvl w:val="1"/>
          <w:numId w:val="50"/>
        </w:numPr>
        <w:rPr>
          <w:color w:val="FF0000"/>
        </w:rPr>
      </w:pPr>
      <w:bookmarkStart w:id="13" w:name="_Toc196175474"/>
      <w:bookmarkStart w:id="14" w:name="_Toc198153668"/>
      <w:r w:rsidRPr="0075017D">
        <w:rPr>
          <w:color w:val="FF0000"/>
        </w:rPr>
        <w:t>Parallel streams</w:t>
      </w:r>
      <w:bookmarkEnd w:id="13"/>
      <w:bookmarkEnd w:id="14"/>
      <w:r w:rsidRPr="0075017D">
        <w:rPr>
          <w:color w:val="FF0000"/>
        </w:rPr>
        <w:t xml:space="preserve"> </w:t>
      </w:r>
    </w:p>
    <w:p w14:paraId="5D9F5233" w14:textId="77777777" w:rsidR="0026758B" w:rsidRDefault="0026758B" w:rsidP="0026758B">
      <w:pPr>
        <w:pStyle w:val="ListParagraph"/>
        <w:ind w:left="0"/>
      </w:pPr>
      <w:r>
        <w:t xml:space="preserve">It </w:t>
      </w:r>
      <w:r w:rsidRPr="002854DF">
        <w:t>make use of the </w:t>
      </w:r>
      <w:r w:rsidRPr="00EE2290">
        <w:rPr>
          <w:b/>
          <w:bCs/>
          <w:color w:val="FF0000"/>
        </w:rPr>
        <w:t>fork-join framework</w:t>
      </w:r>
      <w:r w:rsidRPr="002854DF">
        <w:t xml:space="preserve"> and its common pool of worker threads.</w:t>
      </w:r>
    </w:p>
    <w:p w14:paraId="442162D1" w14:textId="77777777" w:rsidR="0026758B" w:rsidRPr="0075017D" w:rsidRDefault="0026758B">
      <w:pPr>
        <w:pStyle w:val="Heading3"/>
        <w:numPr>
          <w:ilvl w:val="1"/>
          <w:numId w:val="50"/>
        </w:numPr>
        <w:rPr>
          <w:color w:val="FF0000"/>
        </w:rPr>
      </w:pPr>
      <w:bookmarkStart w:id="15" w:name="_Toc196175475"/>
      <w:bookmarkStart w:id="16" w:name="_Toc198153669"/>
      <w:r w:rsidRPr="0075017D">
        <w:rPr>
          <w:color w:val="FF0000"/>
        </w:rPr>
        <w:t>CompletableFuture</w:t>
      </w:r>
      <w:bookmarkEnd w:id="15"/>
      <w:bookmarkEnd w:id="16"/>
    </w:p>
    <w:p w14:paraId="4FD8C22B" w14:textId="77777777" w:rsidR="0026758B" w:rsidRDefault="0026758B" w:rsidP="003628F5">
      <w:pPr>
        <w:pStyle w:val="ListParagraph"/>
        <w:ind w:left="576"/>
      </w:pPr>
      <w:r w:rsidRPr="00C2544D">
        <w:t>It</w:t>
      </w:r>
      <w:r w:rsidRPr="00333A4C">
        <w:t xml:space="preserve"> is a class in Java (java.util.concurrent) that allows you to write </w:t>
      </w:r>
      <w:r w:rsidRPr="00333A4C">
        <w:rPr>
          <w:b/>
          <w:bCs/>
        </w:rPr>
        <w:t>asynchronous</w:t>
      </w:r>
      <w:r w:rsidRPr="00333A4C">
        <w:t xml:space="preserve">, </w:t>
      </w:r>
      <w:r w:rsidRPr="00333A4C">
        <w:rPr>
          <w:b/>
          <w:bCs/>
        </w:rPr>
        <w:t>non-blocking</w:t>
      </w:r>
      <w:r w:rsidRPr="00333A4C">
        <w:t xml:space="preserve"> code. It helps you run tasks in the background and then continue processing once they’re complete.</w:t>
      </w:r>
    </w:p>
    <w:p w14:paraId="2E37566E" w14:textId="77777777" w:rsidR="00A5125E" w:rsidRPr="0062660D" w:rsidRDefault="00A5125E">
      <w:pPr>
        <w:pStyle w:val="Heading3"/>
        <w:numPr>
          <w:ilvl w:val="1"/>
          <w:numId w:val="50"/>
        </w:numPr>
        <w:rPr>
          <w:color w:val="FF0000"/>
        </w:rPr>
      </w:pPr>
      <w:bookmarkStart w:id="17" w:name="_Toc196175489"/>
      <w:bookmarkStart w:id="18" w:name="_Toc198153670"/>
      <w:r w:rsidRPr="0062660D">
        <w:rPr>
          <w:color w:val="FF0000"/>
        </w:rPr>
        <w:t>Optional</w:t>
      </w:r>
      <w:bookmarkEnd w:id="17"/>
      <w:bookmarkEnd w:id="18"/>
    </w:p>
    <w:p w14:paraId="1BFB8245" w14:textId="77777777" w:rsidR="00A5125E" w:rsidRDefault="00A5125E" w:rsidP="00A5125E">
      <w:pPr>
        <w:ind w:left="0"/>
      </w:pPr>
      <w:r w:rsidRPr="00862003">
        <w:t xml:space="preserve">The Optional class in Java 8 is a </w:t>
      </w:r>
      <w:r w:rsidRPr="00862003">
        <w:rPr>
          <w:b/>
          <w:bCs/>
        </w:rPr>
        <w:t>container object</w:t>
      </w:r>
      <w:r w:rsidRPr="00862003">
        <w:t xml:space="preserve"> used to contain not-null objects. Optional is part of the java.util package and was introduced to reduce the risk of NullPointerException and provide a better way to handle optional values.</w:t>
      </w:r>
    </w:p>
    <w:p w14:paraId="1AC14F69" w14:textId="77777777" w:rsidR="00A5125E" w:rsidRDefault="00A5125E" w:rsidP="00A5125E">
      <w:pPr>
        <w:ind w:left="0"/>
      </w:pPr>
      <w:r w:rsidRPr="005B6DAA">
        <w:rPr>
          <w:noProof/>
        </w:rPr>
        <w:lastRenderedPageBreak/>
        <w:drawing>
          <wp:inline distT="0" distB="0" distL="0" distR="0" wp14:anchorId="3E5C8354" wp14:editId="7E270F25">
            <wp:extent cx="5767705" cy="2675890"/>
            <wp:effectExtent l="0" t="0" r="0" b="0"/>
            <wp:docPr id="791597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97400" name="Picture 1" descr="A screenshot of a computer&#10;&#10;AI-generated content may be incorrect."/>
                    <pic:cNvPicPr/>
                  </pic:nvPicPr>
                  <pic:blipFill>
                    <a:blip r:embed="rId14"/>
                    <a:stretch>
                      <a:fillRect/>
                    </a:stretch>
                  </pic:blipFill>
                  <pic:spPr>
                    <a:xfrm>
                      <a:off x="0" y="0"/>
                      <a:ext cx="5767705" cy="2675890"/>
                    </a:xfrm>
                    <a:prstGeom prst="rect">
                      <a:avLst/>
                    </a:prstGeom>
                  </pic:spPr>
                </pic:pic>
              </a:graphicData>
            </a:graphic>
          </wp:inline>
        </w:drawing>
      </w:r>
    </w:p>
    <w:p w14:paraId="0510276B" w14:textId="77777777" w:rsidR="00A5125E" w:rsidRDefault="00A5125E" w:rsidP="00A5125E">
      <w:pPr>
        <w:ind w:left="0"/>
      </w:pPr>
      <w:r w:rsidRPr="005B6DAA">
        <w:rPr>
          <w:noProof/>
        </w:rPr>
        <w:drawing>
          <wp:inline distT="0" distB="0" distL="0" distR="0" wp14:anchorId="3B7CF248" wp14:editId="4367871A">
            <wp:extent cx="5767705" cy="2000250"/>
            <wp:effectExtent l="0" t="0" r="0" b="0"/>
            <wp:docPr id="145720526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05260" name="Picture 1" descr="A screenshot of a chat&#10;&#10;AI-generated content may be incorrect."/>
                    <pic:cNvPicPr/>
                  </pic:nvPicPr>
                  <pic:blipFill>
                    <a:blip r:embed="rId15"/>
                    <a:stretch>
                      <a:fillRect/>
                    </a:stretch>
                  </pic:blipFill>
                  <pic:spPr>
                    <a:xfrm>
                      <a:off x="0" y="0"/>
                      <a:ext cx="5767705" cy="2000250"/>
                    </a:xfrm>
                    <a:prstGeom prst="rect">
                      <a:avLst/>
                    </a:prstGeom>
                  </pic:spPr>
                </pic:pic>
              </a:graphicData>
            </a:graphic>
          </wp:inline>
        </w:drawing>
      </w:r>
    </w:p>
    <w:p w14:paraId="57C4F728" w14:textId="77777777" w:rsidR="00A5125E" w:rsidRDefault="00A5125E" w:rsidP="00A5125E">
      <w:pPr>
        <w:ind w:left="0"/>
      </w:pPr>
      <w:r>
        <w:t>Optional&lt;String&gt; name = Optional.of("Srikanth");</w:t>
      </w:r>
    </w:p>
    <w:p w14:paraId="3A4A97B7" w14:textId="77777777" w:rsidR="00A5125E" w:rsidRDefault="00A5125E" w:rsidP="00A5125E">
      <w:pPr>
        <w:ind w:left="0"/>
      </w:pPr>
      <w:r>
        <w:t xml:space="preserve">name.ifPresent(n -&gt; System.out.println(n.toUpperCase())); </w:t>
      </w:r>
    </w:p>
    <w:p w14:paraId="5AAB2DAE" w14:textId="77777777" w:rsidR="00A5125E" w:rsidRDefault="00A5125E" w:rsidP="00A5125E">
      <w:pPr>
        <w:ind w:left="0"/>
      </w:pPr>
      <w:r>
        <w:t>String result = name.orElse("Default");</w:t>
      </w:r>
    </w:p>
    <w:p w14:paraId="7404631F" w14:textId="77777777" w:rsidR="00A5125E" w:rsidRDefault="00A5125E" w:rsidP="00A5125E">
      <w:pPr>
        <w:ind w:left="0"/>
      </w:pPr>
      <w:r>
        <w:t>System.out.println(result);</w:t>
      </w:r>
    </w:p>
    <w:p w14:paraId="675B8037" w14:textId="77777777" w:rsidR="00A5125E" w:rsidRDefault="00A5125E" w:rsidP="00A5125E">
      <w:pPr>
        <w:ind w:left="0"/>
      </w:pPr>
    </w:p>
    <w:p w14:paraId="3C52A3CF" w14:textId="77777777" w:rsidR="00A5125E" w:rsidRDefault="00A5125E" w:rsidP="00A5125E">
      <w:pPr>
        <w:ind w:left="0"/>
      </w:pPr>
      <w:r>
        <w:t>Optional&lt;String&gt; emptyName = Optional.empty();</w:t>
      </w:r>
    </w:p>
    <w:p w14:paraId="49631045" w14:textId="77777777" w:rsidR="00A5125E" w:rsidRDefault="00A5125E" w:rsidP="00A5125E">
      <w:pPr>
        <w:ind w:left="0"/>
      </w:pPr>
      <w:r>
        <w:t>String result2 = emptyName.orElse("Default");</w:t>
      </w:r>
    </w:p>
    <w:p w14:paraId="7873F942" w14:textId="77777777" w:rsidR="00A5125E" w:rsidRDefault="00A5125E" w:rsidP="00A5125E">
      <w:pPr>
        <w:ind w:left="0"/>
      </w:pPr>
      <w:r>
        <w:t>System.out.println(result2);</w:t>
      </w:r>
    </w:p>
    <w:p w14:paraId="142E6326" w14:textId="77777777" w:rsidR="00A5125E" w:rsidRDefault="00A5125E" w:rsidP="00A5125E">
      <w:pPr>
        <w:ind w:left="0"/>
      </w:pPr>
      <w:r w:rsidRPr="005B6DAA">
        <w:t>When to Use Optiona</w:t>
      </w:r>
      <w:r>
        <w:t>l</w:t>
      </w:r>
    </w:p>
    <w:p w14:paraId="529E5A2E" w14:textId="77777777" w:rsidR="00A5125E" w:rsidRPr="005B6DAA" w:rsidRDefault="00A5125E">
      <w:pPr>
        <w:pStyle w:val="ListParagraph"/>
        <w:numPr>
          <w:ilvl w:val="0"/>
          <w:numId w:val="14"/>
        </w:numPr>
        <w:rPr>
          <w:lang w:val="en-IN"/>
        </w:rPr>
      </w:pPr>
      <w:r w:rsidRPr="005B6DAA">
        <w:rPr>
          <w:lang w:val="en-IN"/>
        </w:rPr>
        <w:t xml:space="preserve">As a return type when the result </w:t>
      </w:r>
      <w:r w:rsidRPr="005B6DAA">
        <w:rPr>
          <w:b/>
          <w:bCs/>
          <w:lang w:val="en-IN"/>
        </w:rPr>
        <w:t>might be absent</w:t>
      </w:r>
      <w:r w:rsidRPr="005B6DAA">
        <w:rPr>
          <w:lang w:val="en-IN"/>
        </w:rPr>
        <w:t>.</w:t>
      </w:r>
    </w:p>
    <w:p w14:paraId="1FF68B74" w14:textId="77777777" w:rsidR="00A5125E" w:rsidRPr="005B6DAA" w:rsidRDefault="00A5125E">
      <w:pPr>
        <w:pStyle w:val="ListParagraph"/>
        <w:numPr>
          <w:ilvl w:val="0"/>
          <w:numId w:val="14"/>
        </w:numPr>
        <w:rPr>
          <w:lang w:val="en-IN"/>
        </w:rPr>
      </w:pPr>
      <w:r w:rsidRPr="005B6DAA">
        <w:rPr>
          <w:lang w:val="en-IN"/>
        </w:rPr>
        <w:t xml:space="preserve">To </w:t>
      </w:r>
      <w:r w:rsidRPr="005B6DAA">
        <w:rPr>
          <w:b/>
          <w:bCs/>
          <w:lang w:val="en-IN"/>
        </w:rPr>
        <w:t>replace null checks</w:t>
      </w:r>
      <w:r w:rsidRPr="005B6DAA">
        <w:rPr>
          <w:lang w:val="en-IN"/>
        </w:rPr>
        <w:t>.</w:t>
      </w:r>
    </w:p>
    <w:p w14:paraId="50509477" w14:textId="77777777" w:rsidR="00A5125E" w:rsidRPr="00D03923" w:rsidRDefault="00A5125E">
      <w:pPr>
        <w:pStyle w:val="ListParagraph"/>
        <w:numPr>
          <w:ilvl w:val="0"/>
          <w:numId w:val="14"/>
        </w:numPr>
        <w:rPr>
          <w:lang w:val="en-IN"/>
        </w:rPr>
      </w:pPr>
      <w:r w:rsidRPr="005B6DAA">
        <w:rPr>
          <w:lang w:val="en-IN"/>
        </w:rPr>
        <w:t xml:space="preserve">To encourage </w:t>
      </w:r>
      <w:r w:rsidRPr="005B6DAA">
        <w:rPr>
          <w:b/>
          <w:bCs/>
          <w:lang w:val="en-IN"/>
        </w:rPr>
        <w:t>functional-style programming</w:t>
      </w:r>
    </w:p>
    <w:p w14:paraId="427A910C" w14:textId="77777777" w:rsidR="00A5125E" w:rsidRDefault="00A5125E" w:rsidP="003628F5">
      <w:pPr>
        <w:pStyle w:val="ListParagraph"/>
        <w:ind w:left="576"/>
      </w:pPr>
    </w:p>
    <w:p w14:paraId="34B79676" w14:textId="77777777" w:rsidR="000F0CFE" w:rsidRDefault="000F0CFE" w:rsidP="003628F5">
      <w:pPr>
        <w:pStyle w:val="ListParagraph"/>
        <w:ind w:left="576"/>
      </w:pPr>
    </w:p>
    <w:p w14:paraId="5124CF89" w14:textId="77777777" w:rsidR="000F0CFE" w:rsidRPr="002471D6" w:rsidRDefault="000F0CFE" w:rsidP="003628F5">
      <w:pPr>
        <w:pStyle w:val="ListParagraph"/>
        <w:ind w:left="576"/>
      </w:pPr>
    </w:p>
    <w:p w14:paraId="499DC815" w14:textId="77777777" w:rsidR="0026758B" w:rsidRPr="0062660D" w:rsidRDefault="0026758B">
      <w:pPr>
        <w:pStyle w:val="Heading3"/>
        <w:numPr>
          <w:ilvl w:val="1"/>
          <w:numId w:val="50"/>
        </w:numPr>
        <w:rPr>
          <w:color w:val="FF0000"/>
        </w:rPr>
      </w:pPr>
      <w:bookmarkStart w:id="19" w:name="_Toc196175476"/>
      <w:bookmarkStart w:id="20" w:name="_Toc198153671"/>
      <w:r w:rsidRPr="0062660D">
        <w:rPr>
          <w:color w:val="FF0000"/>
        </w:rPr>
        <w:lastRenderedPageBreak/>
        <w:t>Lambda Expression</w:t>
      </w:r>
      <w:bookmarkEnd w:id="19"/>
      <w:bookmarkEnd w:id="20"/>
    </w:p>
    <w:p w14:paraId="4511AD03" w14:textId="77777777" w:rsidR="0026758B" w:rsidRDefault="0026758B" w:rsidP="0026758B">
      <w:r>
        <w:t>Lambda expressions provide a concise way to implement the abstract method of a functional interface.</w:t>
      </w:r>
    </w:p>
    <w:p w14:paraId="52272EB2" w14:textId="77777777" w:rsidR="0026758B" w:rsidRDefault="0026758B" w:rsidP="0026758B">
      <w:r w:rsidRPr="00AA613F">
        <w:t>Lambda expressions let you write shorter, cleaner, and more expressive code, especially for functional interfaces.</w:t>
      </w:r>
    </w:p>
    <w:p w14:paraId="44373E00" w14:textId="77777777" w:rsidR="0026758B" w:rsidRDefault="0026758B" w:rsidP="0026758B">
      <w:r w:rsidRPr="00AA613F">
        <w:t xml:space="preserve">They are extensively used with </w:t>
      </w:r>
      <w:r w:rsidRPr="00AA613F">
        <w:rPr>
          <w:b/>
          <w:bCs/>
        </w:rPr>
        <w:t>Streams</w:t>
      </w:r>
      <w:r w:rsidRPr="00AA613F">
        <w:t xml:space="preserve">, </w:t>
      </w:r>
      <w:r w:rsidRPr="00AA613F">
        <w:rPr>
          <w:b/>
          <w:bCs/>
        </w:rPr>
        <w:t>Collections</w:t>
      </w:r>
      <w:r w:rsidRPr="00AA613F">
        <w:t xml:space="preserve">, and </w:t>
      </w:r>
      <w:r w:rsidRPr="00AA613F">
        <w:rPr>
          <w:b/>
          <w:bCs/>
        </w:rPr>
        <w:t>multithreading</w:t>
      </w:r>
      <w:r w:rsidRPr="00AA613F">
        <w:t>.</w:t>
      </w:r>
    </w:p>
    <w:p w14:paraId="16526FF4" w14:textId="77777777" w:rsidR="0026758B" w:rsidRPr="0062660D" w:rsidRDefault="0026758B">
      <w:pPr>
        <w:pStyle w:val="Heading3"/>
        <w:numPr>
          <w:ilvl w:val="1"/>
          <w:numId w:val="50"/>
        </w:numPr>
        <w:rPr>
          <w:color w:val="FF0000"/>
        </w:rPr>
      </w:pPr>
      <w:bookmarkStart w:id="21" w:name="_Toc196175477"/>
      <w:bookmarkStart w:id="22" w:name="_Toc198153672"/>
      <w:r w:rsidRPr="008F2916">
        <w:rPr>
          <w:color w:val="FF0000"/>
        </w:rPr>
        <w:t>Functional Interfaces</w:t>
      </w:r>
      <w:r w:rsidRPr="0062660D">
        <w:rPr>
          <w:color w:val="FF0000"/>
        </w:rPr>
        <w:t xml:space="preserve"> (SAM)</w:t>
      </w:r>
      <w:bookmarkEnd w:id="21"/>
      <w:bookmarkEnd w:id="22"/>
    </w:p>
    <w:p w14:paraId="739D90F8" w14:textId="77777777" w:rsidR="0026758B" w:rsidRDefault="0026758B" w:rsidP="0026758B">
      <w:r>
        <w:t>F</w:t>
      </w:r>
      <w:r w:rsidRPr="00AA613F">
        <w:t>unctional interface is an interface that contains exactly one abstract method.</w:t>
      </w:r>
    </w:p>
    <w:p w14:paraId="7ECF762C" w14:textId="77777777" w:rsidR="0026758B" w:rsidRDefault="0026758B" w:rsidP="0026758B">
      <w:r w:rsidRPr="00AA613F">
        <w:t>These interfaces are used primarily with lambda expressions and method references, enabling you to write cleaner and more concise code.</w:t>
      </w:r>
    </w:p>
    <w:p w14:paraId="77F56E64" w14:textId="77777777" w:rsidR="0026758B" w:rsidRDefault="0026758B" w:rsidP="007E3751">
      <w:r w:rsidRPr="007E3751">
        <w:t>functional interfaces</w:t>
      </w:r>
      <w:r w:rsidRPr="006133D2">
        <w:t xml:space="preserve"> are interfaces with a </w:t>
      </w:r>
      <w:r w:rsidRPr="007E3751">
        <w:t>single abstract method (SAM)</w:t>
      </w:r>
      <w:r w:rsidRPr="006133D2">
        <w:t xml:space="preserve">, and they can be used as </w:t>
      </w:r>
      <w:r w:rsidRPr="007E3751">
        <w:t>the</w:t>
      </w:r>
      <w:r w:rsidRPr="006133D2">
        <w:t xml:space="preserve"> target for lambda expressions or method references.</w:t>
      </w:r>
    </w:p>
    <w:tbl>
      <w:tblPr>
        <w:tblpPr w:leftFromText="180" w:rightFromText="180" w:vertAnchor="text" w:horzAnchor="margin" w:tblpXSpec="center" w:tblpY="536"/>
        <w:tblW w:w="7741" w:type="dxa"/>
        <w:tblLook w:val="04A0" w:firstRow="1" w:lastRow="0" w:firstColumn="1" w:lastColumn="0" w:noHBand="0" w:noVBand="1"/>
      </w:tblPr>
      <w:tblGrid>
        <w:gridCol w:w="2780"/>
        <w:gridCol w:w="4961"/>
      </w:tblGrid>
      <w:tr w:rsidR="0026758B" w:rsidRPr="009400E7" w14:paraId="3326BF36" w14:textId="77777777" w:rsidTr="0003711F">
        <w:trPr>
          <w:trHeight w:val="290"/>
        </w:trPr>
        <w:tc>
          <w:tcPr>
            <w:tcW w:w="278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1D98EEA3"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9400E7">
              <w:rPr>
                <w:rFonts w:ascii="Calibri" w:hAnsi="Calibri" w:cs="Calibri"/>
                <w:color w:val="000000"/>
                <w:sz w:val="22"/>
                <w:szCs w:val="22"/>
                <w:lang w:val="en-IN" w:eastAsia="en-IN"/>
              </w:rPr>
              <w:t>Functional Interfaces</w:t>
            </w:r>
          </w:p>
        </w:tc>
        <w:tc>
          <w:tcPr>
            <w:tcW w:w="4961" w:type="dxa"/>
            <w:tcBorders>
              <w:top w:val="single" w:sz="4" w:space="0" w:color="auto"/>
              <w:left w:val="single" w:sz="4" w:space="0" w:color="auto"/>
              <w:bottom w:val="single" w:sz="4" w:space="0" w:color="auto"/>
              <w:right w:val="single" w:sz="4" w:space="0" w:color="auto"/>
            </w:tcBorders>
            <w:shd w:val="clear" w:color="000000" w:fill="F8CBAD"/>
          </w:tcPr>
          <w:p w14:paraId="0F07A3E2"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Pr>
                <w:rFonts w:ascii="Calibri" w:hAnsi="Calibri" w:cs="Calibri"/>
                <w:color w:val="000000"/>
                <w:sz w:val="22"/>
                <w:szCs w:val="22"/>
                <w:lang w:val="en-IN" w:eastAsia="en-IN"/>
              </w:rPr>
              <w:t>Example</w:t>
            </w:r>
          </w:p>
        </w:tc>
      </w:tr>
      <w:tr w:rsidR="0026758B" w:rsidRPr="009400E7" w14:paraId="7DA87266" w14:textId="77777777" w:rsidTr="0003711F">
        <w:trPr>
          <w:trHeight w:val="290"/>
        </w:trPr>
        <w:tc>
          <w:tcPr>
            <w:tcW w:w="2780" w:type="dxa"/>
            <w:tcBorders>
              <w:top w:val="nil"/>
              <w:left w:val="single" w:sz="4" w:space="0" w:color="auto"/>
              <w:bottom w:val="single" w:sz="4" w:space="0" w:color="auto"/>
              <w:right w:val="single" w:sz="4" w:space="0" w:color="auto"/>
            </w:tcBorders>
            <w:noWrap/>
            <w:vAlign w:val="bottom"/>
            <w:hideMark/>
          </w:tcPr>
          <w:p w14:paraId="7082579A"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9400E7">
              <w:rPr>
                <w:rFonts w:ascii="Calibri" w:hAnsi="Calibri" w:cs="Calibri"/>
                <w:color w:val="000000"/>
                <w:sz w:val="22"/>
                <w:szCs w:val="22"/>
                <w:lang w:val="en-IN" w:eastAsia="en-IN"/>
              </w:rPr>
              <w:t>Function&lt;T, R&gt;</w:t>
            </w:r>
          </w:p>
        </w:tc>
        <w:tc>
          <w:tcPr>
            <w:tcW w:w="4961" w:type="dxa"/>
            <w:tcBorders>
              <w:top w:val="nil"/>
              <w:left w:val="single" w:sz="4" w:space="0" w:color="auto"/>
              <w:bottom w:val="single" w:sz="4" w:space="0" w:color="auto"/>
              <w:right w:val="single" w:sz="4" w:space="0" w:color="auto"/>
            </w:tcBorders>
          </w:tcPr>
          <w:p w14:paraId="536798BE" w14:textId="77777777" w:rsidR="0026758B" w:rsidRPr="00931B23" w:rsidRDefault="0026758B" w:rsidP="0003711F">
            <w:pPr>
              <w:widowControl/>
              <w:spacing w:before="0" w:after="0" w:line="240" w:lineRule="auto"/>
              <w:ind w:left="0"/>
              <w:rPr>
                <w:rFonts w:ascii="Calibri" w:hAnsi="Calibri" w:cs="Calibri"/>
                <w:color w:val="000000"/>
                <w:sz w:val="22"/>
                <w:szCs w:val="22"/>
                <w:lang w:val="en-IN" w:eastAsia="en-IN"/>
              </w:rPr>
            </w:pPr>
            <w:r w:rsidRPr="00931B23">
              <w:rPr>
                <w:rFonts w:ascii="Calibri" w:hAnsi="Calibri" w:cs="Calibri"/>
                <w:color w:val="000000"/>
                <w:sz w:val="22"/>
                <w:szCs w:val="22"/>
                <w:lang w:val="en-IN" w:eastAsia="en-IN"/>
              </w:rPr>
              <w:t>Function&lt;String, Integer&gt; lengthFunction = str -&gt; str.length();</w:t>
            </w:r>
          </w:p>
          <w:p w14:paraId="485B9D25"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931B23">
              <w:rPr>
                <w:rFonts w:ascii="Calibri" w:hAnsi="Calibri" w:cs="Calibri"/>
                <w:color w:val="000000"/>
                <w:sz w:val="22"/>
                <w:szCs w:val="22"/>
                <w:lang w:val="en-IN" w:eastAsia="en-IN"/>
              </w:rPr>
              <w:t>System.out.println(lengthFunction.</w:t>
            </w:r>
            <w:r w:rsidRPr="00E70076">
              <w:rPr>
                <w:rFonts w:ascii="Calibri" w:hAnsi="Calibri" w:cs="Calibri"/>
                <w:b/>
                <w:bCs/>
                <w:color w:val="FF0000"/>
                <w:sz w:val="22"/>
                <w:szCs w:val="22"/>
                <w:lang w:val="en-IN" w:eastAsia="en-IN"/>
              </w:rPr>
              <w:t>apply</w:t>
            </w:r>
            <w:r w:rsidRPr="00931B23">
              <w:rPr>
                <w:rFonts w:ascii="Calibri" w:hAnsi="Calibri" w:cs="Calibri"/>
                <w:color w:val="000000"/>
                <w:sz w:val="22"/>
                <w:szCs w:val="22"/>
                <w:lang w:val="en-IN" w:eastAsia="en-IN"/>
              </w:rPr>
              <w:t>("</w:t>
            </w:r>
            <w:r>
              <w:rPr>
                <w:rFonts w:ascii="Calibri" w:hAnsi="Calibri" w:cs="Calibri"/>
                <w:color w:val="000000"/>
                <w:sz w:val="22"/>
                <w:szCs w:val="22"/>
                <w:lang w:val="en-IN" w:eastAsia="en-IN"/>
              </w:rPr>
              <w:t>Sree</w:t>
            </w:r>
            <w:r w:rsidRPr="00931B23">
              <w:rPr>
                <w:rFonts w:ascii="Calibri" w:hAnsi="Calibri" w:cs="Calibri"/>
                <w:color w:val="000000"/>
                <w:sz w:val="22"/>
                <w:szCs w:val="22"/>
                <w:lang w:val="en-IN" w:eastAsia="en-IN"/>
              </w:rPr>
              <w:t>"));</w:t>
            </w:r>
          </w:p>
        </w:tc>
      </w:tr>
      <w:tr w:rsidR="0026758B" w:rsidRPr="009400E7" w14:paraId="0309FEAB" w14:textId="77777777" w:rsidTr="0003711F">
        <w:trPr>
          <w:trHeight w:val="290"/>
        </w:trPr>
        <w:tc>
          <w:tcPr>
            <w:tcW w:w="2780" w:type="dxa"/>
            <w:tcBorders>
              <w:top w:val="nil"/>
              <w:left w:val="single" w:sz="4" w:space="0" w:color="auto"/>
              <w:bottom w:val="single" w:sz="4" w:space="0" w:color="auto"/>
              <w:right w:val="single" w:sz="4" w:space="0" w:color="auto"/>
            </w:tcBorders>
            <w:noWrap/>
            <w:vAlign w:val="bottom"/>
            <w:hideMark/>
          </w:tcPr>
          <w:p w14:paraId="4239AAB7"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9400E7">
              <w:rPr>
                <w:rFonts w:ascii="Calibri" w:hAnsi="Calibri" w:cs="Calibri"/>
                <w:color w:val="000000"/>
                <w:sz w:val="22"/>
                <w:szCs w:val="22"/>
                <w:lang w:val="en-IN" w:eastAsia="en-IN"/>
              </w:rPr>
              <w:t>BiFunction&lt;T, U, R&gt;</w:t>
            </w:r>
          </w:p>
        </w:tc>
        <w:tc>
          <w:tcPr>
            <w:tcW w:w="4961" w:type="dxa"/>
            <w:tcBorders>
              <w:top w:val="nil"/>
              <w:left w:val="single" w:sz="4" w:space="0" w:color="auto"/>
              <w:bottom w:val="single" w:sz="4" w:space="0" w:color="auto"/>
              <w:right w:val="single" w:sz="4" w:space="0" w:color="auto"/>
            </w:tcBorders>
          </w:tcPr>
          <w:p w14:paraId="39570B78" w14:textId="77777777" w:rsidR="0026758B" w:rsidRPr="00897169" w:rsidRDefault="0026758B" w:rsidP="0003711F">
            <w:pPr>
              <w:widowControl/>
              <w:spacing w:before="0" w:after="0" w:line="240" w:lineRule="auto"/>
              <w:ind w:left="0"/>
              <w:rPr>
                <w:rFonts w:ascii="Calibri" w:hAnsi="Calibri" w:cs="Calibri"/>
                <w:color w:val="000000"/>
                <w:sz w:val="22"/>
                <w:szCs w:val="22"/>
                <w:lang w:val="en-IN" w:eastAsia="en-IN"/>
              </w:rPr>
            </w:pPr>
            <w:r w:rsidRPr="00897169">
              <w:rPr>
                <w:rFonts w:ascii="Calibri" w:hAnsi="Calibri" w:cs="Calibri"/>
                <w:color w:val="000000"/>
                <w:sz w:val="22"/>
                <w:szCs w:val="22"/>
                <w:lang w:val="en-IN" w:eastAsia="en-IN"/>
              </w:rPr>
              <w:t>BiFunction&lt;Integer, Integer, Integer&gt; sum = (a, b) -&gt; a + b;</w:t>
            </w:r>
          </w:p>
          <w:p w14:paraId="5B5FBE07"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897169">
              <w:rPr>
                <w:rFonts w:ascii="Calibri" w:hAnsi="Calibri" w:cs="Calibri"/>
                <w:color w:val="000000"/>
                <w:sz w:val="22"/>
                <w:szCs w:val="22"/>
                <w:lang w:val="en-IN" w:eastAsia="en-IN"/>
              </w:rPr>
              <w:t>System.out.println(sum.</w:t>
            </w:r>
            <w:r w:rsidRPr="00E70076">
              <w:rPr>
                <w:rFonts w:ascii="Calibri" w:hAnsi="Calibri" w:cs="Calibri"/>
                <w:b/>
                <w:bCs/>
                <w:color w:val="FF0000"/>
                <w:sz w:val="22"/>
                <w:szCs w:val="22"/>
                <w:lang w:val="en-IN" w:eastAsia="en-IN"/>
              </w:rPr>
              <w:t>apply</w:t>
            </w:r>
            <w:r w:rsidRPr="00897169">
              <w:rPr>
                <w:rFonts w:ascii="Calibri" w:hAnsi="Calibri" w:cs="Calibri"/>
                <w:color w:val="000000"/>
                <w:sz w:val="22"/>
                <w:szCs w:val="22"/>
                <w:lang w:val="en-IN" w:eastAsia="en-IN"/>
              </w:rPr>
              <w:t>(5, 3));</w:t>
            </w:r>
          </w:p>
        </w:tc>
      </w:tr>
      <w:tr w:rsidR="0026758B" w:rsidRPr="009400E7" w14:paraId="5B89771C" w14:textId="77777777" w:rsidTr="0003711F">
        <w:trPr>
          <w:trHeight w:val="290"/>
        </w:trPr>
        <w:tc>
          <w:tcPr>
            <w:tcW w:w="2780" w:type="dxa"/>
            <w:tcBorders>
              <w:top w:val="nil"/>
              <w:left w:val="single" w:sz="4" w:space="0" w:color="auto"/>
              <w:bottom w:val="single" w:sz="4" w:space="0" w:color="auto"/>
              <w:right w:val="single" w:sz="4" w:space="0" w:color="auto"/>
            </w:tcBorders>
            <w:noWrap/>
            <w:vAlign w:val="bottom"/>
            <w:hideMark/>
          </w:tcPr>
          <w:p w14:paraId="317B9DB8"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9400E7">
              <w:rPr>
                <w:rFonts w:ascii="Calibri" w:hAnsi="Calibri" w:cs="Calibri"/>
                <w:color w:val="000000"/>
                <w:sz w:val="22"/>
                <w:szCs w:val="22"/>
                <w:lang w:val="en-IN" w:eastAsia="en-IN"/>
              </w:rPr>
              <w:t>Consumer&lt;T&gt;</w:t>
            </w:r>
          </w:p>
        </w:tc>
        <w:tc>
          <w:tcPr>
            <w:tcW w:w="4961" w:type="dxa"/>
            <w:tcBorders>
              <w:top w:val="nil"/>
              <w:left w:val="single" w:sz="4" w:space="0" w:color="auto"/>
              <w:bottom w:val="single" w:sz="4" w:space="0" w:color="auto"/>
              <w:right w:val="single" w:sz="4" w:space="0" w:color="auto"/>
            </w:tcBorders>
          </w:tcPr>
          <w:p w14:paraId="6E5E6D24" w14:textId="77777777" w:rsidR="0026758B" w:rsidRPr="004D73D8" w:rsidRDefault="0026758B" w:rsidP="0003711F">
            <w:pPr>
              <w:widowControl/>
              <w:spacing w:before="0" w:after="0" w:line="240" w:lineRule="auto"/>
              <w:ind w:left="0"/>
              <w:rPr>
                <w:rFonts w:ascii="Calibri" w:hAnsi="Calibri" w:cs="Calibri"/>
                <w:color w:val="000000"/>
                <w:sz w:val="22"/>
                <w:szCs w:val="22"/>
                <w:lang w:val="en-IN" w:eastAsia="en-IN"/>
              </w:rPr>
            </w:pPr>
            <w:r w:rsidRPr="004D73D8">
              <w:rPr>
                <w:rFonts w:ascii="Calibri" w:hAnsi="Calibri" w:cs="Calibri"/>
                <w:color w:val="000000"/>
                <w:sz w:val="22"/>
                <w:szCs w:val="22"/>
                <w:lang w:val="en-IN" w:eastAsia="en-IN"/>
              </w:rPr>
              <w:t>Consumer&lt;String&gt; consumer = name -&gt; System.out.println("Hello, " + name);</w:t>
            </w:r>
          </w:p>
          <w:p w14:paraId="378DF1FE"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4D73D8">
              <w:rPr>
                <w:rFonts w:ascii="Calibri" w:hAnsi="Calibri" w:cs="Calibri"/>
                <w:color w:val="000000"/>
                <w:sz w:val="22"/>
                <w:szCs w:val="22"/>
                <w:lang w:val="en-IN" w:eastAsia="en-IN"/>
              </w:rPr>
              <w:t>consumer.</w:t>
            </w:r>
            <w:r w:rsidRPr="00E70076">
              <w:rPr>
                <w:rFonts w:ascii="Calibri" w:hAnsi="Calibri" w:cs="Calibri"/>
                <w:b/>
                <w:bCs/>
                <w:color w:val="FF0000"/>
                <w:sz w:val="22"/>
                <w:szCs w:val="22"/>
                <w:lang w:val="en-IN" w:eastAsia="en-IN"/>
              </w:rPr>
              <w:t>accept</w:t>
            </w:r>
            <w:r w:rsidRPr="004D73D8">
              <w:rPr>
                <w:rFonts w:ascii="Calibri" w:hAnsi="Calibri" w:cs="Calibri"/>
                <w:color w:val="000000"/>
                <w:sz w:val="22"/>
                <w:szCs w:val="22"/>
                <w:lang w:val="en-IN" w:eastAsia="en-IN"/>
              </w:rPr>
              <w:t>("Alice");</w:t>
            </w:r>
          </w:p>
        </w:tc>
      </w:tr>
      <w:tr w:rsidR="0026758B" w:rsidRPr="009400E7" w14:paraId="61CE86DA" w14:textId="77777777" w:rsidTr="0003711F">
        <w:trPr>
          <w:trHeight w:val="290"/>
        </w:trPr>
        <w:tc>
          <w:tcPr>
            <w:tcW w:w="2780" w:type="dxa"/>
            <w:tcBorders>
              <w:top w:val="nil"/>
              <w:left w:val="single" w:sz="4" w:space="0" w:color="auto"/>
              <w:bottom w:val="single" w:sz="4" w:space="0" w:color="auto"/>
              <w:right w:val="single" w:sz="4" w:space="0" w:color="auto"/>
            </w:tcBorders>
            <w:noWrap/>
            <w:vAlign w:val="bottom"/>
            <w:hideMark/>
          </w:tcPr>
          <w:p w14:paraId="43AB6535"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9400E7">
              <w:rPr>
                <w:rFonts w:ascii="Calibri" w:hAnsi="Calibri" w:cs="Calibri"/>
                <w:color w:val="000000"/>
                <w:sz w:val="22"/>
                <w:szCs w:val="22"/>
                <w:lang w:val="en-IN" w:eastAsia="en-IN"/>
              </w:rPr>
              <w:t>BiConsumer&lt;T, U&gt;</w:t>
            </w:r>
          </w:p>
        </w:tc>
        <w:tc>
          <w:tcPr>
            <w:tcW w:w="4961" w:type="dxa"/>
            <w:tcBorders>
              <w:top w:val="nil"/>
              <w:left w:val="single" w:sz="4" w:space="0" w:color="auto"/>
              <w:bottom w:val="single" w:sz="4" w:space="0" w:color="auto"/>
              <w:right w:val="single" w:sz="4" w:space="0" w:color="auto"/>
            </w:tcBorders>
          </w:tcPr>
          <w:p w14:paraId="21567BA5" w14:textId="77777777" w:rsidR="0026758B" w:rsidRPr="00DB5CF8" w:rsidRDefault="0026758B" w:rsidP="0003711F">
            <w:pPr>
              <w:widowControl/>
              <w:spacing w:before="0" w:after="0" w:line="240" w:lineRule="auto"/>
              <w:ind w:left="0"/>
              <w:rPr>
                <w:rFonts w:ascii="Calibri" w:hAnsi="Calibri" w:cs="Calibri"/>
                <w:color w:val="000000"/>
                <w:sz w:val="22"/>
                <w:szCs w:val="22"/>
                <w:lang w:val="en-IN" w:eastAsia="en-IN"/>
              </w:rPr>
            </w:pPr>
            <w:r w:rsidRPr="00DB5CF8">
              <w:rPr>
                <w:rFonts w:ascii="Calibri" w:hAnsi="Calibri" w:cs="Calibri"/>
                <w:color w:val="000000"/>
                <w:sz w:val="22"/>
                <w:szCs w:val="22"/>
                <w:lang w:val="en-IN" w:eastAsia="en-IN"/>
              </w:rPr>
              <w:t>BiConsumer&lt;String, Integer&gt; print = (name, age) -&gt;</w:t>
            </w:r>
          </w:p>
          <w:p w14:paraId="0DD2372C" w14:textId="77777777" w:rsidR="0026758B" w:rsidRPr="00DB5CF8" w:rsidRDefault="0026758B" w:rsidP="0003711F">
            <w:pPr>
              <w:widowControl/>
              <w:spacing w:before="0" w:after="0" w:line="240" w:lineRule="auto"/>
              <w:ind w:left="0"/>
              <w:rPr>
                <w:rFonts w:ascii="Calibri" w:hAnsi="Calibri" w:cs="Calibri"/>
                <w:color w:val="000000"/>
                <w:sz w:val="22"/>
                <w:szCs w:val="22"/>
                <w:lang w:val="en-IN" w:eastAsia="en-IN"/>
              </w:rPr>
            </w:pPr>
            <w:r w:rsidRPr="00DB5CF8">
              <w:rPr>
                <w:rFonts w:ascii="Calibri" w:hAnsi="Calibri" w:cs="Calibri"/>
                <w:color w:val="000000"/>
                <w:sz w:val="22"/>
                <w:szCs w:val="22"/>
                <w:lang w:val="en-IN" w:eastAsia="en-IN"/>
              </w:rPr>
              <w:t xml:space="preserve">    System.out.println(name + " is " + age + " years old");</w:t>
            </w:r>
          </w:p>
          <w:p w14:paraId="549B385F"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DB5CF8">
              <w:rPr>
                <w:rFonts w:ascii="Calibri" w:hAnsi="Calibri" w:cs="Calibri"/>
                <w:color w:val="000000"/>
                <w:sz w:val="22"/>
                <w:szCs w:val="22"/>
                <w:lang w:val="en-IN" w:eastAsia="en-IN"/>
              </w:rPr>
              <w:t>print.</w:t>
            </w:r>
            <w:r w:rsidRPr="00E70076">
              <w:rPr>
                <w:rFonts w:ascii="Calibri" w:hAnsi="Calibri" w:cs="Calibri"/>
                <w:b/>
                <w:bCs/>
                <w:color w:val="FF0000"/>
                <w:sz w:val="22"/>
                <w:szCs w:val="22"/>
                <w:lang w:val="en-IN" w:eastAsia="en-IN"/>
              </w:rPr>
              <w:t>accept</w:t>
            </w:r>
            <w:r w:rsidRPr="00DB5CF8">
              <w:rPr>
                <w:rFonts w:ascii="Calibri" w:hAnsi="Calibri" w:cs="Calibri"/>
                <w:color w:val="000000"/>
                <w:sz w:val="22"/>
                <w:szCs w:val="22"/>
                <w:lang w:val="en-IN" w:eastAsia="en-IN"/>
              </w:rPr>
              <w:t>("Bob", 30);</w:t>
            </w:r>
          </w:p>
        </w:tc>
      </w:tr>
      <w:tr w:rsidR="0026758B" w:rsidRPr="009400E7" w14:paraId="67F5B5E9" w14:textId="77777777" w:rsidTr="0003711F">
        <w:trPr>
          <w:trHeight w:val="290"/>
        </w:trPr>
        <w:tc>
          <w:tcPr>
            <w:tcW w:w="2780" w:type="dxa"/>
            <w:tcBorders>
              <w:top w:val="nil"/>
              <w:left w:val="single" w:sz="4" w:space="0" w:color="auto"/>
              <w:bottom w:val="single" w:sz="4" w:space="0" w:color="auto"/>
              <w:right w:val="single" w:sz="4" w:space="0" w:color="auto"/>
            </w:tcBorders>
            <w:noWrap/>
            <w:vAlign w:val="bottom"/>
            <w:hideMark/>
          </w:tcPr>
          <w:p w14:paraId="4B183A14"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9400E7">
              <w:rPr>
                <w:rFonts w:ascii="Calibri" w:hAnsi="Calibri" w:cs="Calibri"/>
                <w:color w:val="000000"/>
                <w:sz w:val="22"/>
                <w:szCs w:val="22"/>
                <w:lang w:val="en-IN" w:eastAsia="en-IN"/>
              </w:rPr>
              <w:t>Supplier&lt;T&gt;</w:t>
            </w:r>
          </w:p>
        </w:tc>
        <w:tc>
          <w:tcPr>
            <w:tcW w:w="4961" w:type="dxa"/>
            <w:tcBorders>
              <w:top w:val="nil"/>
              <w:left w:val="single" w:sz="4" w:space="0" w:color="auto"/>
              <w:bottom w:val="single" w:sz="4" w:space="0" w:color="auto"/>
              <w:right w:val="single" w:sz="4" w:space="0" w:color="auto"/>
            </w:tcBorders>
          </w:tcPr>
          <w:p w14:paraId="7B78E5C8" w14:textId="77777777" w:rsidR="0026758B" w:rsidRDefault="0026758B" w:rsidP="0003711F">
            <w:pPr>
              <w:widowControl/>
              <w:spacing w:before="0" w:after="0" w:line="240" w:lineRule="auto"/>
              <w:ind w:left="0"/>
              <w:rPr>
                <w:rFonts w:ascii="Calibri" w:hAnsi="Calibri" w:cs="Calibri"/>
                <w:color w:val="000000"/>
                <w:sz w:val="22"/>
                <w:szCs w:val="22"/>
                <w:lang w:val="en-IN" w:eastAsia="en-IN"/>
              </w:rPr>
            </w:pPr>
            <w:r w:rsidRPr="004D73D8">
              <w:rPr>
                <w:rFonts w:ascii="Calibri" w:hAnsi="Calibri" w:cs="Calibri"/>
                <w:color w:val="000000"/>
                <w:sz w:val="22"/>
                <w:szCs w:val="22"/>
                <w:lang w:val="en-IN" w:eastAsia="en-IN"/>
              </w:rPr>
              <w:t>Supplier&lt;String&gt; supplier = () -&gt; "Hello from Supplier!";</w:t>
            </w:r>
          </w:p>
          <w:p w14:paraId="681425A9"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4D73D8">
              <w:rPr>
                <w:rFonts w:ascii="Calibri" w:hAnsi="Calibri" w:cs="Calibri"/>
                <w:color w:val="000000"/>
                <w:sz w:val="22"/>
                <w:szCs w:val="22"/>
                <w:lang w:val="en-IN" w:eastAsia="en-IN"/>
              </w:rPr>
              <w:t>System.out.println(supplier.</w:t>
            </w:r>
            <w:r w:rsidRPr="00E70076">
              <w:rPr>
                <w:rFonts w:ascii="Calibri" w:hAnsi="Calibri" w:cs="Calibri"/>
                <w:b/>
                <w:bCs/>
                <w:color w:val="FF0000"/>
                <w:sz w:val="22"/>
                <w:szCs w:val="22"/>
                <w:lang w:val="en-IN" w:eastAsia="en-IN"/>
              </w:rPr>
              <w:t>get</w:t>
            </w:r>
            <w:r w:rsidRPr="004D73D8">
              <w:rPr>
                <w:rFonts w:ascii="Calibri" w:hAnsi="Calibri" w:cs="Calibri"/>
                <w:color w:val="000000"/>
                <w:sz w:val="22"/>
                <w:szCs w:val="22"/>
                <w:lang w:val="en-IN" w:eastAsia="en-IN"/>
              </w:rPr>
              <w:t>());</w:t>
            </w:r>
          </w:p>
        </w:tc>
      </w:tr>
      <w:tr w:rsidR="0026758B" w:rsidRPr="009400E7" w14:paraId="068E7A4A" w14:textId="77777777" w:rsidTr="0003711F">
        <w:trPr>
          <w:trHeight w:val="290"/>
        </w:trPr>
        <w:tc>
          <w:tcPr>
            <w:tcW w:w="2780" w:type="dxa"/>
            <w:tcBorders>
              <w:top w:val="nil"/>
              <w:left w:val="single" w:sz="4" w:space="0" w:color="auto"/>
              <w:bottom w:val="single" w:sz="4" w:space="0" w:color="auto"/>
              <w:right w:val="single" w:sz="4" w:space="0" w:color="auto"/>
            </w:tcBorders>
            <w:noWrap/>
            <w:vAlign w:val="bottom"/>
            <w:hideMark/>
          </w:tcPr>
          <w:p w14:paraId="58508C9A"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9400E7">
              <w:rPr>
                <w:rFonts w:ascii="Calibri" w:hAnsi="Calibri" w:cs="Calibri"/>
                <w:color w:val="000000"/>
                <w:sz w:val="22"/>
                <w:szCs w:val="22"/>
                <w:lang w:val="en-IN" w:eastAsia="en-IN"/>
              </w:rPr>
              <w:t>Predicate&lt;T&gt;</w:t>
            </w:r>
          </w:p>
        </w:tc>
        <w:tc>
          <w:tcPr>
            <w:tcW w:w="4961" w:type="dxa"/>
            <w:tcBorders>
              <w:top w:val="nil"/>
              <w:left w:val="single" w:sz="4" w:space="0" w:color="auto"/>
              <w:bottom w:val="single" w:sz="4" w:space="0" w:color="auto"/>
              <w:right w:val="single" w:sz="4" w:space="0" w:color="auto"/>
            </w:tcBorders>
          </w:tcPr>
          <w:p w14:paraId="252ECB6F" w14:textId="77777777" w:rsidR="0026758B" w:rsidRDefault="0026758B" w:rsidP="0003711F">
            <w:pPr>
              <w:widowControl/>
              <w:spacing w:before="0" w:after="0" w:line="240" w:lineRule="auto"/>
              <w:ind w:left="0"/>
              <w:rPr>
                <w:rFonts w:ascii="Calibri" w:hAnsi="Calibri" w:cs="Calibri"/>
                <w:color w:val="000000"/>
                <w:sz w:val="22"/>
                <w:szCs w:val="22"/>
                <w:lang w:val="en-IN" w:eastAsia="en-IN"/>
              </w:rPr>
            </w:pPr>
            <w:r w:rsidRPr="00024E7E">
              <w:rPr>
                <w:rFonts w:ascii="Calibri" w:hAnsi="Calibri" w:cs="Calibri"/>
                <w:color w:val="000000"/>
                <w:sz w:val="22"/>
                <w:szCs w:val="22"/>
                <w:lang w:val="en-IN" w:eastAsia="en-IN"/>
              </w:rPr>
              <w:t>Predicate&lt;String&gt; isLongerThan5 = s -&gt; s.length() &gt; 5</w:t>
            </w:r>
            <w:r>
              <w:rPr>
                <w:rFonts w:ascii="Calibri" w:hAnsi="Calibri" w:cs="Calibri"/>
                <w:color w:val="000000"/>
                <w:sz w:val="22"/>
                <w:szCs w:val="22"/>
                <w:lang w:val="en-IN" w:eastAsia="en-IN"/>
              </w:rPr>
              <w:t>;</w:t>
            </w:r>
          </w:p>
          <w:p w14:paraId="0F3F32D9"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4D3DA6">
              <w:rPr>
                <w:rFonts w:ascii="Calibri" w:hAnsi="Calibri" w:cs="Calibri"/>
                <w:color w:val="000000"/>
                <w:sz w:val="22"/>
                <w:szCs w:val="22"/>
                <w:lang w:val="en-IN" w:eastAsia="en-IN"/>
              </w:rPr>
              <w:t>System.out.println(isLongerThan5.</w:t>
            </w:r>
            <w:r w:rsidRPr="00E70076">
              <w:rPr>
                <w:rFonts w:ascii="Calibri" w:hAnsi="Calibri" w:cs="Calibri"/>
                <w:b/>
                <w:bCs/>
                <w:color w:val="FF0000"/>
                <w:sz w:val="22"/>
                <w:szCs w:val="22"/>
                <w:lang w:val="en-IN" w:eastAsia="en-IN"/>
              </w:rPr>
              <w:t>test</w:t>
            </w:r>
            <w:r w:rsidRPr="004D3DA6">
              <w:rPr>
                <w:rFonts w:ascii="Calibri" w:hAnsi="Calibri" w:cs="Calibri"/>
                <w:color w:val="000000"/>
                <w:sz w:val="22"/>
                <w:szCs w:val="22"/>
                <w:lang w:val="en-IN" w:eastAsia="en-IN"/>
              </w:rPr>
              <w:t>("Hello"));</w:t>
            </w:r>
          </w:p>
        </w:tc>
      </w:tr>
      <w:tr w:rsidR="0026758B" w:rsidRPr="009400E7" w14:paraId="668D9045" w14:textId="77777777" w:rsidTr="0003711F">
        <w:trPr>
          <w:trHeight w:val="290"/>
        </w:trPr>
        <w:tc>
          <w:tcPr>
            <w:tcW w:w="2780" w:type="dxa"/>
            <w:tcBorders>
              <w:top w:val="nil"/>
              <w:left w:val="single" w:sz="4" w:space="0" w:color="auto"/>
              <w:bottom w:val="single" w:sz="4" w:space="0" w:color="auto"/>
              <w:right w:val="single" w:sz="4" w:space="0" w:color="auto"/>
            </w:tcBorders>
            <w:noWrap/>
            <w:vAlign w:val="bottom"/>
            <w:hideMark/>
          </w:tcPr>
          <w:p w14:paraId="22F618FD"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9400E7">
              <w:rPr>
                <w:rFonts w:ascii="Calibri" w:hAnsi="Calibri" w:cs="Calibri"/>
                <w:color w:val="000000"/>
                <w:sz w:val="22"/>
                <w:szCs w:val="22"/>
                <w:lang w:val="en-IN" w:eastAsia="en-IN"/>
              </w:rPr>
              <w:t>BiPredicate&lt;T, U&gt;</w:t>
            </w:r>
          </w:p>
        </w:tc>
        <w:tc>
          <w:tcPr>
            <w:tcW w:w="4961" w:type="dxa"/>
            <w:tcBorders>
              <w:top w:val="nil"/>
              <w:left w:val="single" w:sz="4" w:space="0" w:color="auto"/>
              <w:bottom w:val="single" w:sz="4" w:space="0" w:color="auto"/>
              <w:right w:val="single" w:sz="4" w:space="0" w:color="auto"/>
            </w:tcBorders>
          </w:tcPr>
          <w:p w14:paraId="56296CEA" w14:textId="77777777" w:rsidR="0026758B" w:rsidRPr="00411D20" w:rsidRDefault="0026758B" w:rsidP="0003711F">
            <w:pPr>
              <w:widowControl/>
              <w:spacing w:before="0" w:after="0" w:line="240" w:lineRule="auto"/>
              <w:ind w:left="0"/>
              <w:rPr>
                <w:rFonts w:ascii="Calibri" w:hAnsi="Calibri" w:cs="Calibri"/>
                <w:color w:val="000000"/>
                <w:sz w:val="22"/>
                <w:szCs w:val="22"/>
                <w:lang w:val="en-IN" w:eastAsia="en-IN"/>
              </w:rPr>
            </w:pPr>
            <w:r w:rsidRPr="00411D20">
              <w:rPr>
                <w:rFonts w:ascii="Calibri" w:hAnsi="Calibri" w:cs="Calibri"/>
                <w:color w:val="000000"/>
                <w:sz w:val="22"/>
                <w:szCs w:val="22"/>
                <w:lang w:val="en-IN" w:eastAsia="en-IN"/>
              </w:rPr>
              <w:t>BiPredicate&lt;String, String&gt; isEqual = (a, b) -&gt; a.equalsIgnoreCase(b);</w:t>
            </w:r>
          </w:p>
          <w:p w14:paraId="0E442008"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411D20">
              <w:rPr>
                <w:rFonts w:ascii="Calibri" w:hAnsi="Calibri" w:cs="Calibri"/>
                <w:color w:val="000000"/>
                <w:sz w:val="22"/>
                <w:szCs w:val="22"/>
                <w:lang w:val="en-IN" w:eastAsia="en-IN"/>
              </w:rPr>
              <w:t>System.out.println(isEqual.test("Java", "java"));</w:t>
            </w:r>
          </w:p>
        </w:tc>
      </w:tr>
      <w:tr w:rsidR="0026758B" w:rsidRPr="009400E7" w14:paraId="631F7F69" w14:textId="77777777" w:rsidTr="0003711F">
        <w:trPr>
          <w:trHeight w:val="290"/>
        </w:trPr>
        <w:tc>
          <w:tcPr>
            <w:tcW w:w="2780" w:type="dxa"/>
            <w:tcBorders>
              <w:top w:val="nil"/>
              <w:left w:val="single" w:sz="4" w:space="0" w:color="auto"/>
              <w:bottom w:val="single" w:sz="4" w:space="0" w:color="auto"/>
              <w:right w:val="single" w:sz="4" w:space="0" w:color="auto"/>
            </w:tcBorders>
            <w:noWrap/>
            <w:vAlign w:val="bottom"/>
            <w:hideMark/>
          </w:tcPr>
          <w:p w14:paraId="5FE49E33"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9400E7">
              <w:rPr>
                <w:rFonts w:ascii="Calibri" w:hAnsi="Calibri" w:cs="Calibri"/>
                <w:color w:val="000000"/>
                <w:sz w:val="22"/>
                <w:szCs w:val="22"/>
                <w:lang w:val="en-IN" w:eastAsia="en-IN"/>
              </w:rPr>
              <w:t>UnaryOperator&lt;T&gt;</w:t>
            </w:r>
          </w:p>
        </w:tc>
        <w:tc>
          <w:tcPr>
            <w:tcW w:w="4961" w:type="dxa"/>
            <w:tcBorders>
              <w:top w:val="nil"/>
              <w:left w:val="single" w:sz="4" w:space="0" w:color="auto"/>
              <w:bottom w:val="single" w:sz="4" w:space="0" w:color="auto"/>
              <w:right w:val="single" w:sz="4" w:space="0" w:color="auto"/>
            </w:tcBorders>
          </w:tcPr>
          <w:p w14:paraId="60960363" w14:textId="77777777" w:rsidR="0026758B" w:rsidRPr="000A2054" w:rsidRDefault="0026758B" w:rsidP="0003711F">
            <w:pPr>
              <w:widowControl/>
              <w:spacing w:before="0" w:after="0" w:line="240" w:lineRule="auto"/>
              <w:ind w:left="0"/>
              <w:rPr>
                <w:rFonts w:ascii="Calibri" w:hAnsi="Calibri" w:cs="Calibri"/>
                <w:color w:val="000000"/>
                <w:sz w:val="22"/>
                <w:szCs w:val="22"/>
                <w:lang w:val="en-IN" w:eastAsia="en-IN"/>
              </w:rPr>
            </w:pPr>
            <w:r w:rsidRPr="000A2054">
              <w:rPr>
                <w:rFonts w:ascii="Calibri" w:hAnsi="Calibri" w:cs="Calibri"/>
                <w:color w:val="000000"/>
                <w:sz w:val="22"/>
                <w:szCs w:val="22"/>
                <w:lang w:val="en-IN" w:eastAsia="en-IN"/>
              </w:rPr>
              <w:t>UnaryOperator&lt;String&gt; toUpperCase = s -&gt; s.toUpperCase();</w:t>
            </w:r>
          </w:p>
          <w:p w14:paraId="760CC647"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0A2054">
              <w:rPr>
                <w:rFonts w:ascii="Calibri" w:hAnsi="Calibri" w:cs="Calibri"/>
                <w:color w:val="000000"/>
                <w:sz w:val="22"/>
                <w:szCs w:val="22"/>
                <w:lang w:val="en-IN" w:eastAsia="en-IN"/>
              </w:rPr>
              <w:t>System.out.println(toUpperCase.</w:t>
            </w:r>
            <w:r w:rsidRPr="00E70076">
              <w:rPr>
                <w:rFonts w:ascii="Calibri" w:hAnsi="Calibri" w:cs="Calibri"/>
                <w:b/>
                <w:bCs/>
                <w:color w:val="FF0000"/>
                <w:sz w:val="22"/>
                <w:szCs w:val="22"/>
                <w:lang w:val="en-IN" w:eastAsia="en-IN"/>
              </w:rPr>
              <w:t>apply</w:t>
            </w:r>
            <w:r w:rsidRPr="000A2054">
              <w:rPr>
                <w:rFonts w:ascii="Calibri" w:hAnsi="Calibri" w:cs="Calibri"/>
                <w:color w:val="000000"/>
                <w:sz w:val="22"/>
                <w:szCs w:val="22"/>
                <w:lang w:val="en-IN" w:eastAsia="en-IN"/>
              </w:rPr>
              <w:t>("hello"));</w:t>
            </w:r>
          </w:p>
        </w:tc>
      </w:tr>
      <w:tr w:rsidR="0026758B" w:rsidRPr="009400E7" w14:paraId="7FB3C592" w14:textId="77777777" w:rsidTr="0003711F">
        <w:trPr>
          <w:trHeight w:val="290"/>
        </w:trPr>
        <w:tc>
          <w:tcPr>
            <w:tcW w:w="2780" w:type="dxa"/>
            <w:tcBorders>
              <w:top w:val="nil"/>
              <w:left w:val="single" w:sz="4" w:space="0" w:color="auto"/>
              <w:bottom w:val="single" w:sz="4" w:space="0" w:color="auto"/>
              <w:right w:val="single" w:sz="4" w:space="0" w:color="auto"/>
            </w:tcBorders>
            <w:noWrap/>
            <w:vAlign w:val="bottom"/>
            <w:hideMark/>
          </w:tcPr>
          <w:p w14:paraId="4A67D575"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9400E7">
              <w:rPr>
                <w:rFonts w:ascii="Calibri" w:hAnsi="Calibri" w:cs="Calibri"/>
                <w:color w:val="000000"/>
                <w:sz w:val="22"/>
                <w:szCs w:val="22"/>
                <w:lang w:val="en-IN" w:eastAsia="en-IN"/>
              </w:rPr>
              <w:t>BinaryOperator&lt;T&gt;</w:t>
            </w:r>
          </w:p>
        </w:tc>
        <w:tc>
          <w:tcPr>
            <w:tcW w:w="4961" w:type="dxa"/>
            <w:tcBorders>
              <w:top w:val="nil"/>
              <w:left w:val="single" w:sz="4" w:space="0" w:color="auto"/>
              <w:bottom w:val="single" w:sz="4" w:space="0" w:color="auto"/>
              <w:right w:val="single" w:sz="4" w:space="0" w:color="auto"/>
            </w:tcBorders>
          </w:tcPr>
          <w:p w14:paraId="0C74BC14" w14:textId="77777777" w:rsidR="0026758B" w:rsidRPr="003579C1" w:rsidRDefault="0026758B" w:rsidP="0003711F">
            <w:pPr>
              <w:widowControl/>
              <w:spacing w:before="0" w:after="0" w:line="240" w:lineRule="auto"/>
              <w:ind w:left="0"/>
              <w:rPr>
                <w:rFonts w:ascii="Calibri" w:hAnsi="Calibri" w:cs="Calibri"/>
                <w:color w:val="000000"/>
                <w:sz w:val="22"/>
                <w:szCs w:val="22"/>
                <w:lang w:val="en-IN" w:eastAsia="en-IN"/>
              </w:rPr>
            </w:pPr>
            <w:r w:rsidRPr="003579C1">
              <w:rPr>
                <w:rFonts w:ascii="Calibri" w:hAnsi="Calibri" w:cs="Calibri"/>
                <w:color w:val="000000"/>
                <w:sz w:val="22"/>
                <w:szCs w:val="22"/>
                <w:lang w:val="en-IN" w:eastAsia="en-IN"/>
              </w:rPr>
              <w:t>BinaryOperator&lt;Integer&gt; multiply = (a, b) -&gt; a * b;</w:t>
            </w:r>
          </w:p>
          <w:p w14:paraId="7560052F" w14:textId="77777777" w:rsidR="0026758B" w:rsidRPr="009400E7" w:rsidRDefault="0026758B" w:rsidP="0003711F">
            <w:pPr>
              <w:widowControl/>
              <w:spacing w:before="0" w:after="0" w:line="240" w:lineRule="auto"/>
              <w:ind w:left="0"/>
              <w:rPr>
                <w:rFonts w:ascii="Calibri" w:hAnsi="Calibri" w:cs="Calibri"/>
                <w:color w:val="000000"/>
                <w:sz w:val="22"/>
                <w:szCs w:val="22"/>
                <w:lang w:val="en-IN" w:eastAsia="en-IN"/>
              </w:rPr>
            </w:pPr>
            <w:r w:rsidRPr="003579C1">
              <w:rPr>
                <w:rFonts w:ascii="Calibri" w:hAnsi="Calibri" w:cs="Calibri"/>
                <w:color w:val="000000"/>
                <w:sz w:val="22"/>
                <w:szCs w:val="22"/>
                <w:lang w:val="en-IN" w:eastAsia="en-IN"/>
              </w:rPr>
              <w:t>System.out.println(multiply.</w:t>
            </w:r>
            <w:r w:rsidRPr="00E70076">
              <w:rPr>
                <w:rFonts w:ascii="Calibri" w:hAnsi="Calibri" w:cs="Calibri"/>
                <w:b/>
                <w:bCs/>
                <w:color w:val="FF0000"/>
                <w:sz w:val="22"/>
                <w:szCs w:val="22"/>
                <w:lang w:val="en-IN" w:eastAsia="en-IN"/>
              </w:rPr>
              <w:t>apply</w:t>
            </w:r>
            <w:r w:rsidRPr="003579C1">
              <w:rPr>
                <w:rFonts w:ascii="Calibri" w:hAnsi="Calibri" w:cs="Calibri"/>
                <w:color w:val="000000"/>
                <w:sz w:val="22"/>
                <w:szCs w:val="22"/>
                <w:lang w:val="en-IN" w:eastAsia="en-IN"/>
              </w:rPr>
              <w:t>(4, 5));</w:t>
            </w:r>
          </w:p>
        </w:tc>
      </w:tr>
    </w:tbl>
    <w:p w14:paraId="1A4E96D4" w14:textId="77777777" w:rsidR="0026758B" w:rsidRDefault="0026758B" w:rsidP="0026758B"/>
    <w:p w14:paraId="7A5EFA67" w14:textId="77777777" w:rsidR="00A538E1" w:rsidRDefault="00A538E1" w:rsidP="0026758B"/>
    <w:p w14:paraId="6276CC34" w14:textId="77777777" w:rsidR="00A538E1" w:rsidRDefault="00A538E1" w:rsidP="0026758B"/>
    <w:p w14:paraId="3DD38A36" w14:textId="77777777" w:rsidR="00A538E1" w:rsidRDefault="00A538E1" w:rsidP="0026758B"/>
    <w:p w14:paraId="53FCF36B" w14:textId="0284DB09" w:rsidR="0026758B" w:rsidRDefault="0026758B" w:rsidP="0026758B">
      <w:r w:rsidRPr="009400E7">
        <w:t xml:space="preserve">Annotated with </w:t>
      </w:r>
      <w:r w:rsidRPr="00E70076">
        <w:rPr>
          <w:b/>
          <w:bCs/>
          <w:color w:val="FF0000"/>
        </w:rPr>
        <w:t>@FunctionalInterface</w:t>
      </w:r>
      <w:r w:rsidRPr="009400E7">
        <w:t xml:space="preserve"> – this is optional, but it helps catch errors during </w:t>
      </w:r>
    </w:p>
    <w:p w14:paraId="2A1336C0" w14:textId="77777777" w:rsidR="0026758B" w:rsidRDefault="0026758B" w:rsidP="0026758B">
      <w:r w:rsidRPr="009400E7">
        <w:t>compile-time.</w:t>
      </w:r>
    </w:p>
    <w:p w14:paraId="2551A3C0" w14:textId="0F693286" w:rsidR="0026758B" w:rsidRPr="00CF5458" w:rsidRDefault="0026758B" w:rsidP="0026758B">
      <w:r>
        <w:tab/>
      </w:r>
      <w:r>
        <w:tab/>
      </w:r>
      <w:r>
        <w:tab/>
      </w:r>
      <w:r>
        <w:tab/>
      </w:r>
      <w:r>
        <w:tab/>
      </w:r>
      <w:r>
        <w:tab/>
      </w:r>
    </w:p>
    <w:p w14:paraId="4803BF70" w14:textId="77777777" w:rsidR="0026758B" w:rsidRDefault="0026758B">
      <w:pPr>
        <w:pStyle w:val="Heading3"/>
        <w:numPr>
          <w:ilvl w:val="1"/>
          <w:numId w:val="50"/>
        </w:numPr>
        <w:rPr>
          <w:color w:val="FF0000"/>
        </w:rPr>
      </w:pPr>
      <w:bookmarkStart w:id="23" w:name="_Toc196175479"/>
      <w:bookmarkStart w:id="24" w:name="_Toc198153673"/>
      <w:r w:rsidRPr="0062660D">
        <w:rPr>
          <w:color w:val="FF0000"/>
        </w:rPr>
        <w:lastRenderedPageBreak/>
        <w:t>Java Map works internal process</w:t>
      </w:r>
      <w:bookmarkEnd w:id="23"/>
      <w:bookmarkEnd w:id="24"/>
    </w:p>
    <w:p w14:paraId="52D3F87D" w14:textId="77777777" w:rsidR="0026758B" w:rsidRDefault="0026758B" w:rsidP="0026758B">
      <w:pPr>
        <w:rPr>
          <w:b/>
          <w:bCs/>
          <w:lang w:val="en-IN"/>
        </w:rPr>
      </w:pPr>
      <w:r w:rsidRPr="004A1BD0">
        <w:rPr>
          <w:b/>
          <w:bCs/>
          <w:lang w:val="en-IN"/>
        </w:rPr>
        <w:t>HashMap works internally</w:t>
      </w:r>
    </w:p>
    <w:p w14:paraId="54D25EBA" w14:textId="582EBECC" w:rsidR="00E84FF0" w:rsidRDefault="00E84FF0" w:rsidP="00E84FF0">
      <w:pPr>
        <w:pStyle w:val="ListParagraph"/>
        <w:numPr>
          <w:ilvl w:val="0"/>
          <w:numId w:val="58"/>
        </w:numPr>
        <w:rPr>
          <w:lang w:val="en-IN"/>
        </w:rPr>
      </w:pPr>
      <w:r w:rsidRPr="00E84FF0">
        <w:rPr>
          <w:lang w:val="en-IN"/>
        </w:rPr>
        <w:t>Hash</w:t>
      </w:r>
      <w:r>
        <w:rPr>
          <w:lang w:val="en-IN"/>
        </w:rPr>
        <w:t>Map works on the priniciple of Hashing technology.</w:t>
      </w:r>
    </w:p>
    <w:p w14:paraId="6F1F8E6F" w14:textId="1D6136F4" w:rsidR="00E84FF0" w:rsidRPr="00E84FF0" w:rsidRDefault="00E84FF0" w:rsidP="00E84FF0">
      <w:pPr>
        <w:pStyle w:val="ListParagraph"/>
        <w:numPr>
          <w:ilvl w:val="0"/>
          <w:numId w:val="58"/>
        </w:numPr>
        <w:rPr>
          <w:lang w:val="en-IN"/>
        </w:rPr>
      </w:pPr>
      <w:r w:rsidRPr="00E84FF0">
        <w:t xml:space="preserve">A HashMap stores </w:t>
      </w:r>
      <w:r w:rsidRPr="00E84FF0">
        <w:rPr>
          <w:b/>
          <w:bCs/>
        </w:rPr>
        <w:t>key-value pairs</w:t>
      </w:r>
      <w:r w:rsidRPr="00E84FF0">
        <w:t xml:space="preserve"> and allows constant-time performance for get() and put() operations</w:t>
      </w:r>
    </w:p>
    <w:p w14:paraId="5F3A9A54" w14:textId="4183A58C" w:rsidR="00E84FF0" w:rsidRPr="00E84FF0" w:rsidRDefault="00E84FF0" w:rsidP="00E84FF0">
      <w:pPr>
        <w:pStyle w:val="ListParagraph"/>
        <w:numPr>
          <w:ilvl w:val="0"/>
          <w:numId w:val="58"/>
        </w:numPr>
        <w:rPr>
          <w:lang w:val="en-IN"/>
        </w:rPr>
      </w:pPr>
      <w:r>
        <w:t>To generate hash index it used hash code and it returns integer number.</w:t>
      </w:r>
    </w:p>
    <w:tbl>
      <w:tblPr>
        <w:tblW w:w="0" w:type="auto"/>
        <w:tblCellSpacing w:w="1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5"/>
        <w:gridCol w:w="6101"/>
      </w:tblGrid>
      <w:tr w:rsidR="00E84FF0" w:rsidRPr="00E84FF0" w14:paraId="1A84954B" w14:textId="77777777" w:rsidTr="002A027A">
        <w:trPr>
          <w:tblHeader/>
          <w:tblCellSpacing w:w="15" w:type="dxa"/>
        </w:trPr>
        <w:tc>
          <w:tcPr>
            <w:tcW w:w="2790" w:type="dxa"/>
            <w:shd w:val="clear" w:color="auto" w:fill="C6D9F1" w:themeFill="text2" w:themeFillTint="33"/>
            <w:vAlign w:val="center"/>
            <w:hideMark/>
          </w:tcPr>
          <w:p w14:paraId="37640F36" w14:textId="77777777" w:rsidR="00E84FF0" w:rsidRPr="00E84FF0" w:rsidRDefault="00E84FF0" w:rsidP="00E84FF0">
            <w:pPr>
              <w:pStyle w:val="ListParagraph"/>
              <w:ind w:left="1080"/>
              <w:rPr>
                <w:b/>
                <w:bCs/>
                <w:lang w:val="en-IN"/>
              </w:rPr>
            </w:pPr>
            <w:r w:rsidRPr="00E84FF0">
              <w:rPr>
                <w:b/>
                <w:bCs/>
                <w:lang w:val="en-IN"/>
              </w:rPr>
              <w:t>Concept</w:t>
            </w:r>
          </w:p>
        </w:tc>
        <w:tc>
          <w:tcPr>
            <w:tcW w:w="6056" w:type="dxa"/>
            <w:shd w:val="clear" w:color="auto" w:fill="C6D9F1" w:themeFill="text2" w:themeFillTint="33"/>
            <w:vAlign w:val="center"/>
            <w:hideMark/>
          </w:tcPr>
          <w:p w14:paraId="14A86057" w14:textId="77777777" w:rsidR="00E84FF0" w:rsidRPr="00E84FF0" w:rsidRDefault="00E84FF0" w:rsidP="00E84FF0">
            <w:pPr>
              <w:pStyle w:val="ListParagraph"/>
              <w:ind w:left="1080"/>
              <w:rPr>
                <w:b/>
                <w:bCs/>
                <w:lang w:val="en-IN"/>
              </w:rPr>
            </w:pPr>
            <w:r w:rsidRPr="00E84FF0">
              <w:rPr>
                <w:b/>
                <w:bCs/>
                <w:lang w:val="en-IN"/>
              </w:rPr>
              <w:t>Description</w:t>
            </w:r>
          </w:p>
        </w:tc>
      </w:tr>
      <w:tr w:rsidR="00E84FF0" w:rsidRPr="00E84FF0" w14:paraId="12CB2000" w14:textId="77777777" w:rsidTr="002A027A">
        <w:trPr>
          <w:tblCellSpacing w:w="15" w:type="dxa"/>
        </w:trPr>
        <w:tc>
          <w:tcPr>
            <w:tcW w:w="2790" w:type="dxa"/>
            <w:vAlign w:val="center"/>
            <w:hideMark/>
          </w:tcPr>
          <w:p w14:paraId="6B600DC0" w14:textId="77777777" w:rsidR="00E84FF0" w:rsidRPr="00E84FF0" w:rsidRDefault="00E84FF0" w:rsidP="00E84FF0">
            <w:pPr>
              <w:pStyle w:val="ListParagraph"/>
              <w:ind w:left="1080"/>
              <w:rPr>
                <w:lang w:val="en-IN"/>
              </w:rPr>
            </w:pPr>
            <w:r w:rsidRPr="00E84FF0">
              <w:rPr>
                <w:lang w:val="en-IN"/>
              </w:rPr>
              <w:t>Bucket</w:t>
            </w:r>
          </w:p>
        </w:tc>
        <w:tc>
          <w:tcPr>
            <w:tcW w:w="6056" w:type="dxa"/>
            <w:vAlign w:val="center"/>
            <w:hideMark/>
          </w:tcPr>
          <w:p w14:paraId="5EFC5EBB" w14:textId="77777777" w:rsidR="00E84FF0" w:rsidRPr="00E84FF0" w:rsidRDefault="00E84FF0" w:rsidP="00E84FF0">
            <w:pPr>
              <w:pStyle w:val="ListParagraph"/>
              <w:ind w:left="1080"/>
              <w:rPr>
                <w:lang w:val="en-IN"/>
              </w:rPr>
            </w:pPr>
            <w:r w:rsidRPr="00E84FF0">
              <w:rPr>
                <w:lang w:val="en-IN"/>
              </w:rPr>
              <w:t>A location in an internal array where entries are stored.</w:t>
            </w:r>
          </w:p>
        </w:tc>
      </w:tr>
      <w:tr w:rsidR="00E84FF0" w:rsidRPr="00E84FF0" w14:paraId="5D2EAF6F" w14:textId="77777777" w:rsidTr="002A027A">
        <w:trPr>
          <w:tblCellSpacing w:w="15" w:type="dxa"/>
        </w:trPr>
        <w:tc>
          <w:tcPr>
            <w:tcW w:w="2790" w:type="dxa"/>
            <w:vAlign w:val="center"/>
            <w:hideMark/>
          </w:tcPr>
          <w:p w14:paraId="15976157" w14:textId="77777777" w:rsidR="00E84FF0" w:rsidRPr="00E84FF0" w:rsidRDefault="00E84FF0" w:rsidP="00E84FF0">
            <w:pPr>
              <w:pStyle w:val="ListParagraph"/>
              <w:ind w:left="1080"/>
              <w:rPr>
                <w:lang w:val="en-IN"/>
              </w:rPr>
            </w:pPr>
            <w:r w:rsidRPr="00E84FF0">
              <w:rPr>
                <w:lang w:val="en-IN"/>
              </w:rPr>
              <w:t>Hash Function</w:t>
            </w:r>
          </w:p>
        </w:tc>
        <w:tc>
          <w:tcPr>
            <w:tcW w:w="6056" w:type="dxa"/>
            <w:vAlign w:val="center"/>
            <w:hideMark/>
          </w:tcPr>
          <w:p w14:paraId="6B7E0911" w14:textId="77777777" w:rsidR="00E84FF0" w:rsidRPr="00E84FF0" w:rsidRDefault="00E84FF0" w:rsidP="00E84FF0">
            <w:pPr>
              <w:pStyle w:val="ListParagraph"/>
              <w:ind w:left="1080"/>
              <w:rPr>
                <w:lang w:val="en-IN"/>
              </w:rPr>
            </w:pPr>
            <w:r w:rsidRPr="00E84FF0">
              <w:rPr>
                <w:lang w:val="en-IN"/>
              </w:rPr>
              <w:t>Used to convert the key into an array index (bucket index).</w:t>
            </w:r>
          </w:p>
        </w:tc>
      </w:tr>
      <w:tr w:rsidR="00E84FF0" w:rsidRPr="00E84FF0" w14:paraId="6121026C" w14:textId="77777777" w:rsidTr="002A027A">
        <w:trPr>
          <w:tblCellSpacing w:w="15" w:type="dxa"/>
        </w:trPr>
        <w:tc>
          <w:tcPr>
            <w:tcW w:w="2790" w:type="dxa"/>
            <w:vAlign w:val="center"/>
            <w:hideMark/>
          </w:tcPr>
          <w:p w14:paraId="630D22A5" w14:textId="77777777" w:rsidR="00E84FF0" w:rsidRPr="00E84FF0" w:rsidRDefault="00E84FF0" w:rsidP="00E84FF0">
            <w:pPr>
              <w:pStyle w:val="ListParagraph"/>
              <w:ind w:left="1080"/>
              <w:rPr>
                <w:lang w:val="en-IN"/>
              </w:rPr>
            </w:pPr>
            <w:r w:rsidRPr="00E84FF0">
              <w:rPr>
                <w:lang w:val="en-IN"/>
              </w:rPr>
              <w:t>Collision</w:t>
            </w:r>
          </w:p>
        </w:tc>
        <w:tc>
          <w:tcPr>
            <w:tcW w:w="6056" w:type="dxa"/>
            <w:vAlign w:val="center"/>
            <w:hideMark/>
          </w:tcPr>
          <w:p w14:paraId="09F6EE4F" w14:textId="77777777" w:rsidR="00E84FF0" w:rsidRPr="00E84FF0" w:rsidRDefault="00E84FF0" w:rsidP="00E84FF0">
            <w:pPr>
              <w:pStyle w:val="ListParagraph"/>
              <w:ind w:left="1080"/>
              <w:rPr>
                <w:lang w:val="en-IN"/>
              </w:rPr>
            </w:pPr>
            <w:r w:rsidRPr="00E84FF0">
              <w:rPr>
                <w:lang w:val="en-IN"/>
              </w:rPr>
              <w:t>When two keys hash to the same bucket. Handled using a linked list or a balanced tree (Java 8+).</w:t>
            </w:r>
          </w:p>
        </w:tc>
      </w:tr>
      <w:tr w:rsidR="00E84FF0" w:rsidRPr="00E84FF0" w14:paraId="27FDCA90" w14:textId="77777777" w:rsidTr="002A027A">
        <w:trPr>
          <w:tblCellSpacing w:w="15" w:type="dxa"/>
        </w:trPr>
        <w:tc>
          <w:tcPr>
            <w:tcW w:w="2790" w:type="dxa"/>
            <w:vAlign w:val="center"/>
            <w:hideMark/>
          </w:tcPr>
          <w:p w14:paraId="4A66CC24" w14:textId="77777777" w:rsidR="00E84FF0" w:rsidRPr="00E84FF0" w:rsidRDefault="00E84FF0" w:rsidP="00E84FF0">
            <w:pPr>
              <w:pStyle w:val="ListParagraph"/>
              <w:ind w:left="1080"/>
              <w:rPr>
                <w:lang w:val="en-IN"/>
              </w:rPr>
            </w:pPr>
            <w:r w:rsidRPr="00E84FF0">
              <w:rPr>
                <w:lang w:val="en-IN"/>
              </w:rPr>
              <w:t>Load Factor</w:t>
            </w:r>
          </w:p>
        </w:tc>
        <w:tc>
          <w:tcPr>
            <w:tcW w:w="6056" w:type="dxa"/>
            <w:vAlign w:val="center"/>
            <w:hideMark/>
          </w:tcPr>
          <w:p w14:paraId="64B251ED" w14:textId="77777777" w:rsidR="00E84FF0" w:rsidRPr="00E84FF0" w:rsidRDefault="00E84FF0" w:rsidP="00E84FF0">
            <w:pPr>
              <w:pStyle w:val="ListParagraph"/>
              <w:ind w:left="1080"/>
              <w:rPr>
                <w:lang w:val="en-IN"/>
              </w:rPr>
            </w:pPr>
            <w:r w:rsidRPr="00E84FF0">
              <w:rPr>
                <w:lang w:val="en-IN"/>
              </w:rPr>
              <w:t>Determines when the HashMap should resize. Default is 0.75.</w:t>
            </w:r>
          </w:p>
        </w:tc>
      </w:tr>
      <w:tr w:rsidR="00E84FF0" w:rsidRPr="00E84FF0" w14:paraId="58002146" w14:textId="77777777" w:rsidTr="002A027A">
        <w:trPr>
          <w:trHeight w:val="20"/>
          <w:tblCellSpacing w:w="15" w:type="dxa"/>
        </w:trPr>
        <w:tc>
          <w:tcPr>
            <w:tcW w:w="2790" w:type="dxa"/>
            <w:vAlign w:val="center"/>
            <w:hideMark/>
          </w:tcPr>
          <w:p w14:paraId="4E50CB81" w14:textId="77777777" w:rsidR="00E84FF0" w:rsidRPr="00E84FF0" w:rsidRDefault="00E84FF0" w:rsidP="00E84FF0">
            <w:pPr>
              <w:pStyle w:val="ListParagraph"/>
              <w:ind w:left="1080"/>
              <w:rPr>
                <w:lang w:val="en-IN"/>
              </w:rPr>
            </w:pPr>
            <w:r w:rsidRPr="00E84FF0">
              <w:rPr>
                <w:lang w:val="en-IN"/>
              </w:rPr>
              <w:t>Capacity</w:t>
            </w:r>
          </w:p>
        </w:tc>
        <w:tc>
          <w:tcPr>
            <w:tcW w:w="6056" w:type="dxa"/>
            <w:vAlign w:val="center"/>
            <w:hideMark/>
          </w:tcPr>
          <w:p w14:paraId="0C9C01DD" w14:textId="77777777" w:rsidR="00E84FF0" w:rsidRPr="00E84FF0" w:rsidRDefault="00E84FF0" w:rsidP="00E84FF0">
            <w:pPr>
              <w:pStyle w:val="ListParagraph"/>
              <w:ind w:left="1080"/>
              <w:rPr>
                <w:lang w:val="en-IN"/>
              </w:rPr>
            </w:pPr>
            <w:r w:rsidRPr="00E84FF0">
              <w:rPr>
                <w:lang w:val="en-IN"/>
              </w:rPr>
              <w:t>The size of the internal array (must be a power of 2).</w:t>
            </w:r>
          </w:p>
        </w:tc>
      </w:tr>
    </w:tbl>
    <w:p w14:paraId="38ACAEFA" w14:textId="645B5EDD" w:rsidR="00E84FF0" w:rsidRPr="002B741D" w:rsidRDefault="002B741D" w:rsidP="002B741D">
      <w:pPr>
        <w:pStyle w:val="ListParagraph"/>
        <w:numPr>
          <w:ilvl w:val="0"/>
          <w:numId w:val="58"/>
        </w:numPr>
        <w:rPr>
          <w:lang w:val="en-IN"/>
        </w:rPr>
      </w:pPr>
      <w:r w:rsidRPr="006C1E8D">
        <w:rPr>
          <w:b/>
          <w:bCs/>
          <w:color w:val="EE0000"/>
        </w:rPr>
        <w:t>Hashing the Key</w:t>
      </w:r>
      <w:r>
        <w:t xml:space="preserve"> </w:t>
      </w:r>
      <w:r w:rsidRPr="002B741D">
        <w:t>int hash = hash(key.hashCode());</w:t>
      </w:r>
    </w:p>
    <w:p w14:paraId="5CB0F440" w14:textId="46E036A9" w:rsidR="002B741D" w:rsidRPr="002B741D" w:rsidRDefault="002B741D" w:rsidP="002B741D">
      <w:pPr>
        <w:pStyle w:val="ListParagraph"/>
        <w:ind w:left="1080"/>
        <w:rPr>
          <w:lang w:val="en-IN"/>
        </w:rPr>
      </w:pPr>
      <w:r w:rsidRPr="002B741D">
        <w:t>The key's hashCode() is passed through a supplemental hash function to reduce collisions.</w:t>
      </w:r>
    </w:p>
    <w:p w14:paraId="2FD44201" w14:textId="664FEAA5" w:rsidR="002B741D" w:rsidRPr="006C1E8D" w:rsidRDefault="002B741D" w:rsidP="002B741D">
      <w:pPr>
        <w:pStyle w:val="ListParagraph"/>
        <w:numPr>
          <w:ilvl w:val="0"/>
          <w:numId w:val="58"/>
        </w:numPr>
        <w:rPr>
          <w:b/>
          <w:bCs/>
          <w:color w:val="EE0000"/>
          <w:lang w:val="en-IN"/>
        </w:rPr>
      </w:pPr>
      <w:r w:rsidRPr="006C1E8D">
        <w:rPr>
          <w:b/>
          <w:bCs/>
          <w:color w:val="EE0000"/>
        </w:rPr>
        <w:t>Calculating the Index</w:t>
      </w:r>
    </w:p>
    <w:p w14:paraId="72A02504" w14:textId="5E3BB896" w:rsidR="002B741D" w:rsidRDefault="002B741D" w:rsidP="002B741D">
      <w:pPr>
        <w:pStyle w:val="ListParagraph"/>
        <w:ind w:left="1080"/>
      </w:pPr>
      <w:r w:rsidRPr="002B741D">
        <w:rPr>
          <w:lang w:val="en-IN"/>
        </w:rPr>
        <w:t>int index = hash &amp; (n - 1);</w:t>
      </w:r>
      <w:r>
        <w:rPr>
          <w:lang w:val="en-IN"/>
        </w:rPr>
        <w:t xml:space="preserve"> </w:t>
      </w:r>
      <w:r w:rsidRPr="002B741D">
        <w:t>Where n is the length of the table (must be a power of 2).</w:t>
      </w:r>
    </w:p>
    <w:p w14:paraId="6900DAB4" w14:textId="3E8AC0AF" w:rsidR="002B741D" w:rsidRPr="006C1E8D" w:rsidRDefault="006C1E8D" w:rsidP="002B741D">
      <w:pPr>
        <w:pStyle w:val="ListParagraph"/>
        <w:numPr>
          <w:ilvl w:val="0"/>
          <w:numId w:val="58"/>
        </w:numPr>
        <w:rPr>
          <w:b/>
          <w:bCs/>
          <w:color w:val="EE0000"/>
          <w:lang w:val="en-IN"/>
        </w:rPr>
      </w:pPr>
      <w:r w:rsidRPr="006C1E8D">
        <w:rPr>
          <w:b/>
          <w:bCs/>
          <w:color w:val="EE0000"/>
        </w:rPr>
        <w:t>Check for Collision</w:t>
      </w:r>
    </w:p>
    <w:p w14:paraId="24BA10D6" w14:textId="622A1E43" w:rsidR="006C1E8D" w:rsidRPr="006C1E8D" w:rsidRDefault="006C1E8D" w:rsidP="006C1E8D">
      <w:pPr>
        <w:pStyle w:val="ListParagraph"/>
        <w:numPr>
          <w:ilvl w:val="0"/>
          <w:numId w:val="62"/>
        </w:numPr>
        <w:rPr>
          <w:lang w:val="en-IN"/>
        </w:rPr>
      </w:pPr>
      <w:r w:rsidRPr="006C1E8D">
        <w:rPr>
          <w:lang w:val="en-IN"/>
        </w:rPr>
        <w:t>If the calculated bucket is empty, place the entry there.</w:t>
      </w:r>
    </w:p>
    <w:p w14:paraId="1124A4CE" w14:textId="23CA74A9" w:rsidR="006C1E8D" w:rsidRPr="006C1E8D" w:rsidRDefault="006C1E8D" w:rsidP="006C1E8D">
      <w:pPr>
        <w:pStyle w:val="ListParagraph"/>
        <w:numPr>
          <w:ilvl w:val="0"/>
          <w:numId w:val="62"/>
        </w:numPr>
        <w:rPr>
          <w:lang w:val="en-IN"/>
        </w:rPr>
      </w:pPr>
      <w:r w:rsidRPr="006C1E8D">
        <w:rPr>
          <w:lang w:val="en-IN"/>
        </w:rPr>
        <w:t>If not, iterate through the bucket:</w:t>
      </w:r>
    </w:p>
    <w:p w14:paraId="45D33C1E" w14:textId="77777777" w:rsidR="006C1E8D" w:rsidRPr="006C1E8D" w:rsidRDefault="006C1E8D" w:rsidP="006C1E8D">
      <w:pPr>
        <w:pStyle w:val="ListParagraph"/>
        <w:numPr>
          <w:ilvl w:val="0"/>
          <w:numId w:val="61"/>
        </w:numPr>
        <w:rPr>
          <w:lang w:val="en-IN"/>
        </w:rPr>
      </w:pPr>
      <w:r w:rsidRPr="006C1E8D">
        <w:rPr>
          <w:lang w:val="en-IN"/>
        </w:rPr>
        <w:t>If the key already exists (via equals()), update the value.</w:t>
      </w:r>
    </w:p>
    <w:p w14:paraId="53B6171A" w14:textId="77777777" w:rsidR="006C1E8D" w:rsidRPr="006C1E8D" w:rsidRDefault="006C1E8D" w:rsidP="006C1E8D">
      <w:pPr>
        <w:pStyle w:val="ListParagraph"/>
        <w:numPr>
          <w:ilvl w:val="0"/>
          <w:numId w:val="61"/>
        </w:numPr>
        <w:rPr>
          <w:lang w:val="en-IN"/>
        </w:rPr>
      </w:pPr>
      <w:r w:rsidRPr="006C1E8D">
        <w:rPr>
          <w:lang w:val="en-IN"/>
        </w:rPr>
        <w:t>Otherwise, add the new node to the linked list (or tree if large enough).</w:t>
      </w:r>
    </w:p>
    <w:p w14:paraId="4530C80E" w14:textId="4F14BBAB" w:rsidR="006C1E8D" w:rsidRPr="006C1E8D" w:rsidRDefault="006C1E8D" w:rsidP="006C1E8D">
      <w:pPr>
        <w:pStyle w:val="ListParagraph"/>
        <w:numPr>
          <w:ilvl w:val="0"/>
          <w:numId w:val="58"/>
        </w:numPr>
        <w:rPr>
          <w:lang w:val="en-IN"/>
        </w:rPr>
      </w:pPr>
      <w:r w:rsidRPr="006C1E8D">
        <w:t xml:space="preserve">If the number of entries in a bucket exceeds a threshold (default 8), the bucket is converted from a </w:t>
      </w:r>
      <w:r w:rsidRPr="006C1E8D">
        <w:rPr>
          <w:b/>
          <w:bCs/>
        </w:rPr>
        <w:t>LinkedList to a Red-Black Tree</w:t>
      </w:r>
      <w:r w:rsidRPr="006C1E8D">
        <w:t xml:space="preserve"> for faster lookups (O(log n)).</w:t>
      </w:r>
    </w:p>
    <w:p w14:paraId="31FA61F7" w14:textId="77777777" w:rsidR="006C1E8D" w:rsidRPr="006C1E8D" w:rsidRDefault="006C1E8D" w:rsidP="006C1E8D">
      <w:pPr>
        <w:pStyle w:val="ListParagraph"/>
        <w:ind w:left="1080"/>
        <w:rPr>
          <w:lang w:val="en-IN"/>
        </w:rPr>
      </w:pPr>
      <w:r w:rsidRPr="006C1E8D">
        <w:rPr>
          <w:lang w:val="en-IN"/>
        </w:rPr>
        <w:t>Map&lt;String, String&gt; map = new HashMap&lt;&gt;();</w:t>
      </w:r>
    </w:p>
    <w:p w14:paraId="6D8D16AC" w14:textId="77777777" w:rsidR="006C1E8D" w:rsidRPr="006C1E8D" w:rsidRDefault="006C1E8D" w:rsidP="006C1E8D">
      <w:pPr>
        <w:pStyle w:val="ListParagraph"/>
        <w:ind w:left="1080"/>
        <w:rPr>
          <w:lang w:val="en-IN"/>
        </w:rPr>
      </w:pPr>
      <w:r w:rsidRPr="006C1E8D">
        <w:rPr>
          <w:lang w:val="en-IN"/>
        </w:rPr>
        <w:t>map.put("apple", "red");</w:t>
      </w:r>
    </w:p>
    <w:p w14:paraId="58EF3999" w14:textId="58ABAB6F" w:rsidR="006C1E8D" w:rsidRDefault="006C1E8D" w:rsidP="006C1E8D">
      <w:pPr>
        <w:pStyle w:val="ListParagraph"/>
        <w:ind w:left="1080"/>
        <w:rPr>
          <w:lang w:val="en-IN"/>
        </w:rPr>
      </w:pPr>
      <w:r w:rsidRPr="006C1E8D">
        <w:rPr>
          <w:lang w:val="en-IN"/>
        </w:rPr>
        <w:t>map.put("banana", "yellow");</w:t>
      </w:r>
    </w:p>
    <w:p w14:paraId="146C6B74" w14:textId="15608BAF" w:rsidR="006C1E8D" w:rsidRPr="006C1E8D" w:rsidRDefault="006C1E8D" w:rsidP="006C1E8D">
      <w:pPr>
        <w:pStyle w:val="ListParagraph"/>
        <w:numPr>
          <w:ilvl w:val="1"/>
          <w:numId w:val="64"/>
        </w:numPr>
        <w:rPr>
          <w:lang w:val="en-IN"/>
        </w:rPr>
      </w:pPr>
      <w:r w:rsidRPr="006C1E8D">
        <w:rPr>
          <w:lang w:val="en-IN"/>
        </w:rPr>
        <w:t>apple.hashCode() → hash value</w:t>
      </w:r>
    </w:p>
    <w:p w14:paraId="1E62F285" w14:textId="0D92004E" w:rsidR="006C1E8D" w:rsidRPr="006C1E8D" w:rsidRDefault="006C1E8D" w:rsidP="006C1E8D">
      <w:pPr>
        <w:pStyle w:val="ListParagraph"/>
        <w:numPr>
          <w:ilvl w:val="1"/>
          <w:numId w:val="64"/>
        </w:numPr>
        <w:rPr>
          <w:lang w:val="en-IN"/>
        </w:rPr>
      </w:pPr>
      <w:r w:rsidRPr="006C1E8D">
        <w:rPr>
          <w:lang w:val="en-IN"/>
        </w:rPr>
        <w:t>Index is computed from hash</w:t>
      </w:r>
    </w:p>
    <w:p w14:paraId="54FEA6B1" w14:textId="352274F9" w:rsidR="006C1E8D" w:rsidRPr="006C1E8D" w:rsidRDefault="006C1E8D" w:rsidP="006C1E8D">
      <w:pPr>
        <w:pStyle w:val="ListParagraph"/>
        <w:numPr>
          <w:ilvl w:val="1"/>
          <w:numId w:val="64"/>
        </w:numPr>
        <w:rPr>
          <w:lang w:val="en-IN"/>
        </w:rPr>
      </w:pPr>
      <w:r w:rsidRPr="006C1E8D">
        <w:rPr>
          <w:lang w:val="en-IN"/>
        </w:rPr>
        <w:t>Bucket is checked</w:t>
      </w:r>
    </w:p>
    <w:p w14:paraId="484DADFD" w14:textId="05EE369F" w:rsidR="006C1E8D" w:rsidRDefault="006C1E8D" w:rsidP="006C1E8D">
      <w:pPr>
        <w:pStyle w:val="ListParagraph"/>
        <w:numPr>
          <w:ilvl w:val="1"/>
          <w:numId w:val="64"/>
        </w:numPr>
        <w:rPr>
          <w:lang w:val="en-IN"/>
        </w:rPr>
      </w:pPr>
      <w:r w:rsidRPr="006C1E8D">
        <w:rPr>
          <w:lang w:val="en-IN"/>
        </w:rPr>
        <w:t>If no collision → stored; if collision → linked list/tree updated</w:t>
      </w:r>
    </w:p>
    <w:p w14:paraId="4CE6F19C" w14:textId="4BC70CD4" w:rsidR="002A027A" w:rsidRDefault="002A027A" w:rsidP="002A027A">
      <w:pPr>
        <w:rPr>
          <w:lang w:val="en-IN"/>
        </w:rPr>
      </w:pPr>
      <w:r>
        <w:rPr>
          <w:noProof/>
        </w:rPr>
        <w:drawing>
          <wp:inline distT="0" distB="0" distL="0" distR="0" wp14:anchorId="5BBE03FD" wp14:editId="091B7AF8">
            <wp:extent cx="5767705" cy="1581150"/>
            <wp:effectExtent l="0" t="0" r="4445" b="0"/>
            <wp:docPr id="41772593"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7705" cy="1581150"/>
                    </a:xfrm>
                    <a:prstGeom prst="rect">
                      <a:avLst/>
                    </a:prstGeom>
                    <a:noFill/>
                    <a:ln>
                      <a:noFill/>
                    </a:ln>
                  </pic:spPr>
                </pic:pic>
              </a:graphicData>
            </a:graphic>
          </wp:inline>
        </w:drawing>
      </w:r>
    </w:p>
    <w:p w14:paraId="732F5235" w14:textId="77777777" w:rsidR="002C1430" w:rsidRDefault="002C1430" w:rsidP="002A027A">
      <w:pPr>
        <w:rPr>
          <w:lang w:val="en-IN"/>
        </w:rPr>
      </w:pPr>
    </w:p>
    <w:p w14:paraId="1A56D315" w14:textId="77777777" w:rsidR="002C1430" w:rsidRDefault="002C1430" w:rsidP="002A027A">
      <w:pPr>
        <w:rPr>
          <w:lang w:val="en-IN"/>
        </w:rPr>
      </w:pPr>
    </w:p>
    <w:p w14:paraId="0F289A54" w14:textId="0AEA2922" w:rsidR="002C1430" w:rsidRDefault="002C1430" w:rsidP="002C1430">
      <w:pPr>
        <w:pStyle w:val="Heading3"/>
        <w:numPr>
          <w:ilvl w:val="2"/>
          <w:numId w:val="50"/>
        </w:numPr>
        <w:rPr>
          <w:color w:val="FF0000"/>
        </w:rPr>
      </w:pPr>
      <w:r w:rsidRPr="0062660D">
        <w:rPr>
          <w:color w:val="FF0000"/>
        </w:rPr>
        <w:t>Java Map works internal process</w:t>
      </w:r>
      <w:r w:rsidR="00E77773">
        <w:rPr>
          <w:color w:val="FF0000"/>
        </w:rPr>
        <w:t xml:space="preserve"> image</w:t>
      </w:r>
    </w:p>
    <w:p w14:paraId="3715E736" w14:textId="13F9A733" w:rsidR="006C1E8D" w:rsidRPr="002C1430" w:rsidRDefault="002C1430" w:rsidP="002C1430">
      <w:pPr>
        <w:ind w:left="0"/>
        <w:rPr>
          <w:lang w:val="en-IN"/>
        </w:rPr>
      </w:pPr>
      <w:r>
        <w:rPr>
          <w:noProof/>
        </w:rPr>
        <w:drawing>
          <wp:inline distT="0" distB="0" distL="0" distR="0" wp14:anchorId="77C8D707" wp14:editId="60F28AD1">
            <wp:extent cx="4873625" cy="4832350"/>
            <wp:effectExtent l="0" t="0" r="3175" b="6350"/>
            <wp:docPr id="185795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7261" cy="4845871"/>
                    </a:xfrm>
                    <a:prstGeom prst="rect">
                      <a:avLst/>
                    </a:prstGeom>
                    <a:noFill/>
                    <a:ln>
                      <a:noFill/>
                    </a:ln>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80"/>
        <w:gridCol w:w="2410"/>
        <w:gridCol w:w="2099"/>
        <w:gridCol w:w="2584"/>
      </w:tblGrid>
      <w:tr w:rsidR="006C1E8D" w:rsidRPr="006C1E8D" w14:paraId="6B2CE416" w14:textId="77777777" w:rsidTr="006C1E8D">
        <w:trPr>
          <w:tblHeader/>
          <w:tblCellSpacing w:w="15" w:type="dxa"/>
        </w:trPr>
        <w:tc>
          <w:tcPr>
            <w:tcW w:w="1935" w:type="dxa"/>
            <w:vAlign w:val="center"/>
            <w:hideMark/>
          </w:tcPr>
          <w:p w14:paraId="7F177910" w14:textId="77777777" w:rsidR="006C1E8D" w:rsidRPr="006C1E8D" w:rsidRDefault="006C1E8D" w:rsidP="006C1E8D">
            <w:pPr>
              <w:ind w:left="0"/>
              <w:jc w:val="center"/>
              <w:rPr>
                <w:b/>
                <w:bCs/>
                <w:lang w:val="en-IN"/>
              </w:rPr>
            </w:pPr>
            <w:r w:rsidRPr="006C1E8D">
              <w:rPr>
                <w:b/>
                <w:bCs/>
                <w:lang w:val="en-IN"/>
              </w:rPr>
              <w:t>Map Type</w:t>
            </w:r>
          </w:p>
        </w:tc>
        <w:tc>
          <w:tcPr>
            <w:tcW w:w="2380" w:type="dxa"/>
            <w:vAlign w:val="center"/>
            <w:hideMark/>
          </w:tcPr>
          <w:p w14:paraId="428C63B5" w14:textId="77777777" w:rsidR="006C1E8D" w:rsidRPr="006C1E8D" w:rsidRDefault="006C1E8D" w:rsidP="006C1E8D">
            <w:pPr>
              <w:ind w:left="0"/>
              <w:jc w:val="center"/>
              <w:rPr>
                <w:b/>
                <w:bCs/>
                <w:lang w:val="en-IN"/>
              </w:rPr>
            </w:pPr>
            <w:r w:rsidRPr="006C1E8D">
              <w:rPr>
                <w:b/>
                <w:bCs/>
                <w:lang w:val="en-IN"/>
              </w:rPr>
              <w:t>Internal Structure</w:t>
            </w:r>
          </w:p>
        </w:tc>
        <w:tc>
          <w:tcPr>
            <w:tcW w:w="2069" w:type="dxa"/>
            <w:vAlign w:val="center"/>
            <w:hideMark/>
          </w:tcPr>
          <w:p w14:paraId="1ED9EB33" w14:textId="77777777" w:rsidR="006C1E8D" w:rsidRPr="006C1E8D" w:rsidRDefault="006C1E8D" w:rsidP="006C1E8D">
            <w:pPr>
              <w:ind w:left="0"/>
              <w:jc w:val="center"/>
              <w:rPr>
                <w:b/>
                <w:bCs/>
                <w:lang w:val="en-IN"/>
              </w:rPr>
            </w:pPr>
            <w:r w:rsidRPr="006C1E8D">
              <w:rPr>
                <w:b/>
                <w:bCs/>
                <w:lang w:val="en-IN"/>
              </w:rPr>
              <w:t>Ordered?</w:t>
            </w:r>
          </w:p>
        </w:tc>
        <w:tc>
          <w:tcPr>
            <w:tcW w:w="2539" w:type="dxa"/>
            <w:vAlign w:val="center"/>
            <w:hideMark/>
          </w:tcPr>
          <w:p w14:paraId="2920D234" w14:textId="77777777" w:rsidR="006C1E8D" w:rsidRPr="006C1E8D" w:rsidRDefault="006C1E8D" w:rsidP="006C1E8D">
            <w:pPr>
              <w:ind w:left="0"/>
              <w:jc w:val="center"/>
              <w:rPr>
                <w:b/>
                <w:bCs/>
                <w:lang w:val="en-IN"/>
              </w:rPr>
            </w:pPr>
            <w:r w:rsidRPr="006C1E8D">
              <w:rPr>
                <w:b/>
                <w:bCs/>
                <w:lang w:val="en-IN"/>
              </w:rPr>
              <w:t>Sorted?</w:t>
            </w:r>
          </w:p>
        </w:tc>
      </w:tr>
      <w:tr w:rsidR="006C1E8D" w:rsidRPr="006C1E8D" w14:paraId="2AA72F6A" w14:textId="77777777" w:rsidTr="006C1E8D">
        <w:trPr>
          <w:tblCellSpacing w:w="15" w:type="dxa"/>
        </w:trPr>
        <w:tc>
          <w:tcPr>
            <w:tcW w:w="1935" w:type="dxa"/>
            <w:vAlign w:val="center"/>
            <w:hideMark/>
          </w:tcPr>
          <w:p w14:paraId="34371FF9" w14:textId="77777777" w:rsidR="006C1E8D" w:rsidRPr="006C1E8D" w:rsidRDefault="006C1E8D" w:rsidP="006C1E8D">
            <w:pPr>
              <w:ind w:left="0"/>
              <w:rPr>
                <w:lang w:val="en-IN"/>
              </w:rPr>
            </w:pPr>
            <w:r w:rsidRPr="006C1E8D">
              <w:rPr>
                <w:lang w:val="en-IN"/>
              </w:rPr>
              <w:t>HashMap</w:t>
            </w:r>
          </w:p>
        </w:tc>
        <w:tc>
          <w:tcPr>
            <w:tcW w:w="2380" w:type="dxa"/>
            <w:vAlign w:val="center"/>
            <w:hideMark/>
          </w:tcPr>
          <w:p w14:paraId="41D25039" w14:textId="77777777" w:rsidR="006C1E8D" w:rsidRPr="006C1E8D" w:rsidRDefault="006C1E8D" w:rsidP="006C1E8D">
            <w:pPr>
              <w:ind w:left="0"/>
              <w:rPr>
                <w:lang w:val="en-IN"/>
              </w:rPr>
            </w:pPr>
            <w:r w:rsidRPr="006C1E8D">
              <w:rPr>
                <w:lang w:val="en-IN"/>
              </w:rPr>
              <w:t>Array + LinkedList / Tree</w:t>
            </w:r>
          </w:p>
        </w:tc>
        <w:tc>
          <w:tcPr>
            <w:tcW w:w="2069" w:type="dxa"/>
            <w:vAlign w:val="center"/>
            <w:hideMark/>
          </w:tcPr>
          <w:p w14:paraId="3C5C8076" w14:textId="77777777" w:rsidR="006C1E8D" w:rsidRPr="006C1E8D" w:rsidRDefault="006C1E8D" w:rsidP="006C1E8D">
            <w:pPr>
              <w:pStyle w:val="ListParagraph"/>
              <w:ind w:left="1080"/>
              <w:rPr>
                <w:lang w:val="en-IN"/>
              </w:rPr>
            </w:pPr>
            <w:r w:rsidRPr="006C1E8D">
              <w:rPr>
                <w:rFonts w:ascii="Segoe UI Emoji" w:hAnsi="Segoe UI Emoji" w:cs="Segoe UI Emoji"/>
                <w:lang w:val="en-IN"/>
              </w:rPr>
              <w:t>❌</w:t>
            </w:r>
          </w:p>
        </w:tc>
        <w:tc>
          <w:tcPr>
            <w:tcW w:w="2539" w:type="dxa"/>
            <w:vAlign w:val="center"/>
            <w:hideMark/>
          </w:tcPr>
          <w:p w14:paraId="43B8FBF8" w14:textId="77777777" w:rsidR="006C1E8D" w:rsidRPr="006C1E8D" w:rsidRDefault="006C1E8D" w:rsidP="006C1E8D">
            <w:pPr>
              <w:pStyle w:val="ListParagraph"/>
              <w:ind w:left="1080"/>
              <w:rPr>
                <w:lang w:val="en-IN"/>
              </w:rPr>
            </w:pPr>
            <w:r w:rsidRPr="006C1E8D">
              <w:rPr>
                <w:rFonts w:ascii="Segoe UI Emoji" w:hAnsi="Segoe UI Emoji" w:cs="Segoe UI Emoji"/>
                <w:lang w:val="en-IN"/>
              </w:rPr>
              <w:t>❌</w:t>
            </w:r>
          </w:p>
        </w:tc>
      </w:tr>
      <w:tr w:rsidR="006C1E8D" w:rsidRPr="006C1E8D" w14:paraId="02C62B73" w14:textId="77777777" w:rsidTr="006C1E8D">
        <w:trPr>
          <w:tblCellSpacing w:w="15" w:type="dxa"/>
        </w:trPr>
        <w:tc>
          <w:tcPr>
            <w:tcW w:w="1935" w:type="dxa"/>
            <w:vAlign w:val="center"/>
            <w:hideMark/>
          </w:tcPr>
          <w:p w14:paraId="6AD2B292" w14:textId="77777777" w:rsidR="006C1E8D" w:rsidRPr="006C1E8D" w:rsidRDefault="006C1E8D" w:rsidP="006C1E8D">
            <w:pPr>
              <w:ind w:left="0"/>
              <w:rPr>
                <w:lang w:val="en-IN"/>
              </w:rPr>
            </w:pPr>
            <w:r w:rsidRPr="006C1E8D">
              <w:rPr>
                <w:lang w:val="en-IN"/>
              </w:rPr>
              <w:t>LinkedHashMap</w:t>
            </w:r>
          </w:p>
        </w:tc>
        <w:tc>
          <w:tcPr>
            <w:tcW w:w="2380" w:type="dxa"/>
            <w:vAlign w:val="center"/>
            <w:hideMark/>
          </w:tcPr>
          <w:p w14:paraId="30198CAB" w14:textId="77777777" w:rsidR="006C1E8D" w:rsidRPr="006C1E8D" w:rsidRDefault="006C1E8D" w:rsidP="006C1E8D">
            <w:pPr>
              <w:ind w:left="0"/>
              <w:rPr>
                <w:lang w:val="en-IN"/>
              </w:rPr>
            </w:pPr>
            <w:r w:rsidRPr="006C1E8D">
              <w:rPr>
                <w:lang w:val="en-IN"/>
              </w:rPr>
              <w:t>Same as HashMap + Linked List for order</w:t>
            </w:r>
          </w:p>
        </w:tc>
        <w:tc>
          <w:tcPr>
            <w:tcW w:w="2069" w:type="dxa"/>
            <w:vAlign w:val="center"/>
            <w:hideMark/>
          </w:tcPr>
          <w:p w14:paraId="5F3638E3" w14:textId="77777777" w:rsidR="006C1E8D" w:rsidRPr="006C1E8D" w:rsidRDefault="006C1E8D" w:rsidP="006C1E8D">
            <w:pPr>
              <w:pStyle w:val="ListParagraph"/>
              <w:ind w:left="1080"/>
              <w:rPr>
                <w:lang w:val="en-IN"/>
              </w:rPr>
            </w:pPr>
            <w:r w:rsidRPr="006C1E8D">
              <w:rPr>
                <w:rFonts w:ascii="Segoe UI Emoji" w:hAnsi="Segoe UI Emoji" w:cs="Segoe UI Emoji"/>
                <w:lang w:val="en-IN"/>
              </w:rPr>
              <w:t>✅</w:t>
            </w:r>
          </w:p>
        </w:tc>
        <w:tc>
          <w:tcPr>
            <w:tcW w:w="2539" w:type="dxa"/>
            <w:vAlign w:val="center"/>
            <w:hideMark/>
          </w:tcPr>
          <w:p w14:paraId="3E314238" w14:textId="77777777" w:rsidR="006C1E8D" w:rsidRPr="006C1E8D" w:rsidRDefault="006C1E8D" w:rsidP="006C1E8D">
            <w:pPr>
              <w:pStyle w:val="ListParagraph"/>
              <w:ind w:left="1080"/>
              <w:rPr>
                <w:lang w:val="en-IN"/>
              </w:rPr>
            </w:pPr>
            <w:r w:rsidRPr="006C1E8D">
              <w:rPr>
                <w:rFonts w:ascii="Segoe UI Emoji" w:hAnsi="Segoe UI Emoji" w:cs="Segoe UI Emoji"/>
                <w:lang w:val="en-IN"/>
              </w:rPr>
              <w:t>❌</w:t>
            </w:r>
          </w:p>
        </w:tc>
      </w:tr>
      <w:tr w:rsidR="006C1E8D" w:rsidRPr="006C1E8D" w14:paraId="3BD4098A" w14:textId="77777777" w:rsidTr="006C1E8D">
        <w:trPr>
          <w:tblCellSpacing w:w="15" w:type="dxa"/>
        </w:trPr>
        <w:tc>
          <w:tcPr>
            <w:tcW w:w="1935" w:type="dxa"/>
            <w:vAlign w:val="center"/>
            <w:hideMark/>
          </w:tcPr>
          <w:p w14:paraId="077D8ABC" w14:textId="77777777" w:rsidR="006C1E8D" w:rsidRPr="006C1E8D" w:rsidRDefault="006C1E8D" w:rsidP="006C1E8D">
            <w:pPr>
              <w:ind w:left="0"/>
              <w:jc w:val="both"/>
              <w:rPr>
                <w:lang w:val="en-IN"/>
              </w:rPr>
            </w:pPr>
            <w:r w:rsidRPr="006C1E8D">
              <w:rPr>
                <w:lang w:val="en-IN"/>
              </w:rPr>
              <w:t>TreeMap</w:t>
            </w:r>
          </w:p>
        </w:tc>
        <w:tc>
          <w:tcPr>
            <w:tcW w:w="2380" w:type="dxa"/>
            <w:vAlign w:val="center"/>
            <w:hideMark/>
          </w:tcPr>
          <w:p w14:paraId="76400B5D" w14:textId="77777777" w:rsidR="006C1E8D" w:rsidRPr="006C1E8D" w:rsidRDefault="006C1E8D" w:rsidP="006C1E8D">
            <w:pPr>
              <w:ind w:left="0"/>
              <w:rPr>
                <w:lang w:val="en-IN"/>
              </w:rPr>
            </w:pPr>
            <w:r w:rsidRPr="006C1E8D">
              <w:rPr>
                <w:lang w:val="en-IN"/>
              </w:rPr>
              <w:t>Red-Black Tree</w:t>
            </w:r>
          </w:p>
        </w:tc>
        <w:tc>
          <w:tcPr>
            <w:tcW w:w="2069" w:type="dxa"/>
            <w:vAlign w:val="center"/>
            <w:hideMark/>
          </w:tcPr>
          <w:p w14:paraId="1200E10B" w14:textId="77777777" w:rsidR="006C1E8D" w:rsidRPr="006C1E8D" w:rsidRDefault="006C1E8D" w:rsidP="006C1E8D">
            <w:pPr>
              <w:pStyle w:val="ListParagraph"/>
              <w:ind w:left="1080"/>
              <w:rPr>
                <w:lang w:val="en-IN"/>
              </w:rPr>
            </w:pPr>
            <w:r w:rsidRPr="006C1E8D">
              <w:rPr>
                <w:rFonts w:ascii="Segoe UI Emoji" w:hAnsi="Segoe UI Emoji" w:cs="Segoe UI Emoji"/>
                <w:lang w:val="en-IN"/>
              </w:rPr>
              <w:t>✅</w:t>
            </w:r>
          </w:p>
        </w:tc>
        <w:tc>
          <w:tcPr>
            <w:tcW w:w="2539" w:type="dxa"/>
            <w:vAlign w:val="center"/>
            <w:hideMark/>
          </w:tcPr>
          <w:p w14:paraId="46C62DB3" w14:textId="77777777" w:rsidR="006C1E8D" w:rsidRPr="006C1E8D" w:rsidRDefault="006C1E8D" w:rsidP="006C1E8D">
            <w:pPr>
              <w:pStyle w:val="ListParagraph"/>
              <w:ind w:left="1080"/>
              <w:rPr>
                <w:lang w:val="en-IN"/>
              </w:rPr>
            </w:pPr>
            <w:r w:rsidRPr="006C1E8D">
              <w:rPr>
                <w:rFonts w:ascii="Segoe UI Emoji" w:hAnsi="Segoe UI Emoji" w:cs="Segoe UI Emoji"/>
                <w:lang w:val="en-IN"/>
              </w:rPr>
              <w:t>✅</w:t>
            </w:r>
            <w:r w:rsidRPr="006C1E8D">
              <w:rPr>
                <w:lang w:val="en-IN"/>
              </w:rPr>
              <w:t xml:space="preserve"> (Sorted by natural/comparator)</w:t>
            </w:r>
          </w:p>
        </w:tc>
      </w:tr>
      <w:tr w:rsidR="006C1E8D" w:rsidRPr="006C1E8D" w14:paraId="2B6B39F2" w14:textId="77777777" w:rsidTr="006C1E8D">
        <w:trPr>
          <w:tblCellSpacing w:w="15" w:type="dxa"/>
        </w:trPr>
        <w:tc>
          <w:tcPr>
            <w:tcW w:w="1935" w:type="dxa"/>
            <w:vAlign w:val="center"/>
            <w:hideMark/>
          </w:tcPr>
          <w:p w14:paraId="507EC0FC" w14:textId="77777777" w:rsidR="006C1E8D" w:rsidRPr="006C1E8D" w:rsidRDefault="006C1E8D" w:rsidP="006C1E8D">
            <w:pPr>
              <w:ind w:left="0"/>
              <w:jc w:val="both"/>
              <w:rPr>
                <w:lang w:val="en-IN"/>
              </w:rPr>
            </w:pPr>
            <w:r w:rsidRPr="006C1E8D">
              <w:rPr>
                <w:lang w:val="en-IN"/>
              </w:rPr>
              <w:t>ConcurrentHashMap</w:t>
            </w:r>
          </w:p>
        </w:tc>
        <w:tc>
          <w:tcPr>
            <w:tcW w:w="2380" w:type="dxa"/>
            <w:vAlign w:val="center"/>
            <w:hideMark/>
          </w:tcPr>
          <w:p w14:paraId="29BE52D3" w14:textId="77777777" w:rsidR="006C1E8D" w:rsidRPr="006C1E8D" w:rsidRDefault="006C1E8D" w:rsidP="006C1E8D">
            <w:pPr>
              <w:ind w:left="0"/>
              <w:rPr>
                <w:lang w:val="en-IN"/>
              </w:rPr>
            </w:pPr>
            <w:r w:rsidRPr="006C1E8D">
              <w:rPr>
                <w:lang w:val="en-IN"/>
              </w:rPr>
              <w:t>Segmented lock or CAS for concurrency</w:t>
            </w:r>
          </w:p>
        </w:tc>
        <w:tc>
          <w:tcPr>
            <w:tcW w:w="2069" w:type="dxa"/>
            <w:vAlign w:val="center"/>
            <w:hideMark/>
          </w:tcPr>
          <w:p w14:paraId="057C22E0" w14:textId="77777777" w:rsidR="006C1E8D" w:rsidRPr="006C1E8D" w:rsidRDefault="006C1E8D" w:rsidP="006C1E8D">
            <w:pPr>
              <w:pStyle w:val="ListParagraph"/>
              <w:ind w:left="1080"/>
              <w:rPr>
                <w:lang w:val="en-IN"/>
              </w:rPr>
            </w:pPr>
            <w:r w:rsidRPr="006C1E8D">
              <w:rPr>
                <w:rFonts w:ascii="Segoe UI Emoji" w:hAnsi="Segoe UI Emoji" w:cs="Segoe UI Emoji"/>
                <w:lang w:val="en-IN"/>
              </w:rPr>
              <w:t>❌</w:t>
            </w:r>
          </w:p>
        </w:tc>
        <w:tc>
          <w:tcPr>
            <w:tcW w:w="2539" w:type="dxa"/>
            <w:vAlign w:val="center"/>
            <w:hideMark/>
          </w:tcPr>
          <w:p w14:paraId="0652A406" w14:textId="77777777" w:rsidR="006C1E8D" w:rsidRPr="006C1E8D" w:rsidRDefault="006C1E8D" w:rsidP="006C1E8D">
            <w:pPr>
              <w:pStyle w:val="ListParagraph"/>
              <w:ind w:left="1080"/>
              <w:rPr>
                <w:lang w:val="en-IN"/>
              </w:rPr>
            </w:pPr>
            <w:r w:rsidRPr="006C1E8D">
              <w:rPr>
                <w:rFonts w:ascii="Segoe UI Emoji" w:hAnsi="Segoe UI Emoji" w:cs="Segoe UI Emoji"/>
                <w:lang w:val="en-IN"/>
              </w:rPr>
              <w:t>❌</w:t>
            </w:r>
          </w:p>
        </w:tc>
      </w:tr>
    </w:tbl>
    <w:p w14:paraId="694712B2" w14:textId="77777777" w:rsidR="00112D53" w:rsidRDefault="00112D53" w:rsidP="00112D53">
      <w:bookmarkStart w:id="25" w:name="_Toc196175480"/>
      <w:bookmarkStart w:id="26" w:name="_Toc198153676"/>
    </w:p>
    <w:p w14:paraId="6B4513AC" w14:textId="77777777" w:rsidR="00112D53" w:rsidRDefault="00112D53" w:rsidP="00112D53"/>
    <w:p w14:paraId="1BBC4F1A" w14:textId="77777777" w:rsidR="00112D53" w:rsidRDefault="00112D53" w:rsidP="00112D53"/>
    <w:p w14:paraId="280AEAD8" w14:textId="77777777" w:rsidR="00112D53" w:rsidRPr="00112D53" w:rsidRDefault="00112D53" w:rsidP="00112D53"/>
    <w:p w14:paraId="6A5ABF3F" w14:textId="78E247E9" w:rsidR="0026758B" w:rsidRDefault="0026758B">
      <w:pPr>
        <w:pStyle w:val="Heading3"/>
        <w:numPr>
          <w:ilvl w:val="1"/>
          <w:numId w:val="50"/>
        </w:numPr>
        <w:rPr>
          <w:color w:val="FF0000"/>
        </w:rPr>
      </w:pPr>
      <w:r w:rsidRPr="0062660D">
        <w:rPr>
          <w:color w:val="FF0000"/>
        </w:rPr>
        <w:t>ConcurrentHashMap works internally</w:t>
      </w:r>
      <w:bookmarkEnd w:id="25"/>
      <w:bookmarkEnd w:id="26"/>
    </w:p>
    <w:p w14:paraId="71ED05E8" w14:textId="77777777" w:rsidR="002A027A" w:rsidRPr="002A027A" w:rsidRDefault="002A027A" w:rsidP="002A027A">
      <w:pPr>
        <w:widowControl/>
        <w:numPr>
          <w:ilvl w:val="0"/>
          <w:numId w:val="66"/>
        </w:numPr>
        <w:spacing w:before="100" w:beforeAutospacing="1" w:after="100" w:afterAutospacing="1" w:line="240" w:lineRule="auto"/>
        <w:rPr>
          <w:rFonts w:ascii="Times New Roman" w:hAnsi="Times New Roman" w:cs="Times New Roman"/>
          <w:sz w:val="24"/>
          <w:szCs w:val="24"/>
          <w:lang w:val="en-IN" w:eastAsia="en-IN"/>
        </w:rPr>
      </w:pPr>
      <w:r w:rsidRPr="002A027A">
        <w:rPr>
          <w:rFonts w:ascii="Times New Roman" w:hAnsi="Times New Roman" w:cs="Times New Roman"/>
          <w:sz w:val="24"/>
          <w:szCs w:val="24"/>
          <w:lang w:val="en-IN" w:eastAsia="en-IN"/>
        </w:rPr>
        <w:t xml:space="preserve">It uses a single </w:t>
      </w:r>
      <w:r w:rsidRPr="002A027A">
        <w:rPr>
          <w:rFonts w:ascii="Times New Roman" w:hAnsi="Times New Roman" w:cs="Times New Roman"/>
          <w:b/>
          <w:bCs/>
          <w:sz w:val="24"/>
          <w:szCs w:val="24"/>
          <w:lang w:val="en-IN" w:eastAsia="en-IN"/>
        </w:rPr>
        <w:t>array of Nodes</w:t>
      </w:r>
      <w:r w:rsidRPr="002A027A">
        <w:rPr>
          <w:rFonts w:ascii="Times New Roman" w:hAnsi="Times New Roman" w:cs="Times New Roman"/>
          <w:sz w:val="24"/>
          <w:szCs w:val="24"/>
          <w:lang w:val="en-IN" w:eastAsia="en-IN"/>
        </w:rPr>
        <w:t xml:space="preserve"> (like HashMap).</w:t>
      </w:r>
    </w:p>
    <w:p w14:paraId="2D089C87" w14:textId="77777777" w:rsidR="002A027A" w:rsidRPr="002A027A" w:rsidRDefault="002A027A" w:rsidP="002A027A">
      <w:pPr>
        <w:widowControl/>
        <w:numPr>
          <w:ilvl w:val="0"/>
          <w:numId w:val="66"/>
        </w:numPr>
        <w:spacing w:before="100" w:beforeAutospacing="1" w:after="100" w:afterAutospacing="1" w:line="240" w:lineRule="auto"/>
        <w:rPr>
          <w:rFonts w:ascii="Times New Roman" w:hAnsi="Times New Roman" w:cs="Times New Roman"/>
          <w:sz w:val="24"/>
          <w:szCs w:val="24"/>
          <w:lang w:val="en-IN" w:eastAsia="en-IN"/>
        </w:rPr>
      </w:pPr>
      <w:r w:rsidRPr="002A027A">
        <w:rPr>
          <w:rFonts w:ascii="Times New Roman" w:hAnsi="Times New Roman" w:cs="Times New Roman"/>
          <w:sz w:val="24"/>
          <w:szCs w:val="24"/>
          <w:lang w:val="en-IN" w:eastAsia="en-IN"/>
        </w:rPr>
        <w:t>Each bin (bucket) can be:</w:t>
      </w:r>
    </w:p>
    <w:p w14:paraId="3E69BBA3" w14:textId="77777777" w:rsidR="002A027A" w:rsidRPr="002A027A" w:rsidRDefault="002A027A" w:rsidP="002A027A">
      <w:pPr>
        <w:widowControl/>
        <w:numPr>
          <w:ilvl w:val="1"/>
          <w:numId w:val="67"/>
        </w:numPr>
        <w:spacing w:before="100" w:beforeAutospacing="1" w:after="100" w:afterAutospacing="1" w:line="240" w:lineRule="auto"/>
        <w:rPr>
          <w:rFonts w:ascii="Times New Roman" w:hAnsi="Times New Roman" w:cs="Times New Roman"/>
          <w:sz w:val="24"/>
          <w:szCs w:val="24"/>
          <w:lang w:val="en-IN" w:eastAsia="en-IN"/>
        </w:rPr>
      </w:pPr>
      <w:r w:rsidRPr="002A027A">
        <w:rPr>
          <w:rFonts w:ascii="Times New Roman" w:hAnsi="Times New Roman" w:cs="Times New Roman"/>
          <w:sz w:val="24"/>
          <w:szCs w:val="24"/>
          <w:lang w:val="en-IN" w:eastAsia="en-IN"/>
        </w:rPr>
        <w:t>A linked list (</w:t>
      </w:r>
      <w:r w:rsidRPr="002A027A">
        <w:rPr>
          <w:rFonts w:ascii="Courier New" w:hAnsi="Courier New" w:cs="Courier New"/>
          <w:lang w:val="en-IN" w:eastAsia="en-IN"/>
        </w:rPr>
        <w:t>Node&lt;K,V&gt;</w:t>
      </w:r>
      <w:r w:rsidRPr="002A027A">
        <w:rPr>
          <w:rFonts w:ascii="Times New Roman" w:hAnsi="Times New Roman" w:cs="Times New Roman"/>
          <w:sz w:val="24"/>
          <w:szCs w:val="24"/>
          <w:lang w:val="en-IN" w:eastAsia="en-IN"/>
        </w:rPr>
        <w:t>)</w:t>
      </w:r>
    </w:p>
    <w:p w14:paraId="0F6C7873" w14:textId="77777777" w:rsidR="00AF5FD1" w:rsidRDefault="002A027A" w:rsidP="00E77595">
      <w:pPr>
        <w:widowControl/>
        <w:numPr>
          <w:ilvl w:val="0"/>
          <w:numId w:val="66"/>
        </w:numPr>
        <w:spacing w:before="100" w:beforeAutospacing="1" w:after="100" w:afterAutospacing="1" w:line="240" w:lineRule="auto"/>
        <w:rPr>
          <w:rFonts w:ascii="Times New Roman" w:hAnsi="Times New Roman" w:cs="Times New Roman"/>
          <w:sz w:val="24"/>
          <w:szCs w:val="24"/>
          <w:lang w:val="en-IN" w:eastAsia="en-IN"/>
        </w:rPr>
      </w:pPr>
      <w:r w:rsidRPr="00AF5FD1">
        <w:rPr>
          <w:rFonts w:ascii="Times New Roman" w:hAnsi="Times New Roman" w:cs="Times New Roman"/>
          <w:sz w:val="24"/>
          <w:szCs w:val="24"/>
          <w:lang w:val="en-IN" w:eastAsia="en-IN"/>
        </w:rPr>
        <w:t xml:space="preserve">A tree (red-black tree) when the number of nodes exceeds a threshold (like </w:t>
      </w:r>
      <w:r w:rsidRPr="00AF5FD1">
        <w:rPr>
          <w:rFonts w:ascii="Courier New" w:hAnsi="Courier New" w:cs="Courier New"/>
          <w:lang w:val="en-IN" w:eastAsia="en-IN"/>
        </w:rPr>
        <w:t>HashMap</w:t>
      </w:r>
      <w:r w:rsidRPr="00AF5FD1">
        <w:rPr>
          <w:rFonts w:ascii="Times New Roman" w:hAnsi="Times New Roman" w:cs="Times New Roman"/>
          <w:sz w:val="24"/>
          <w:szCs w:val="24"/>
          <w:lang w:val="en-IN" w:eastAsia="en-IN"/>
        </w:rPr>
        <w:t>)</w:t>
      </w:r>
    </w:p>
    <w:p w14:paraId="15A0E3FA" w14:textId="59FB0E9D" w:rsidR="002A027A" w:rsidRPr="00AF5FD1" w:rsidRDefault="002A027A" w:rsidP="00E77595">
      <w:pPr>
        <w:widowControl/>
        <w:numPr>
          <w:ilvl w:val="0"/>
          <w:numId w:val="66"/>
        </w:numPr>
        <w:spacing w:before="100" w:beforeAutospacing="1" w:after="100" w:afterAutospacing="1" w:line="240" w:lineRule="auto"/>
        <w:rPr>
          <w:rFonts w:ascii="Times New Roman" w:hAnsi="Times New Roman" w:cs="Times New Roman"/>
          <w:sz w:val="24"/>
          <w:szCs w:val="24"/>
          <w:lang w:val="en-IN" w:eastAsia="en-IN"/>
        </w:rPr>
      </w:pPr>
      <w:r w:rsidRPr="00AF5FD1">
        <w:rPr>
          <w:rFonts w:ascii="Times New Roman" w:hAnsi="Times New Roman" w:cs="Times New Roman"/>
          <w:sz w:val="24"/>
          <w:szCs w:val="24"/>
          <w:lang w:val="en-IN" w:eastAsia="en-IN"/>
        </w:rPr>
        <w:t xml:space="preserve">Synchronization happens at the </w:t>
      </w:r>
      <w:r w:rsidRPr="00AF5FD1">
        <w:rPr>
          <w:rFonts w:ascii="Times New Roman" w:hAnsi="Times New Roman" w:cs="Times New Roman"/>
          <w:b/>
          <w:bCs/>
          <w:sz w:val="24"/>
          <w:szCs w:val="24"/>
          <w:lang w:val="en-IN" w:eastAsia="en-IN"/>
        </w:rPr>
        <w:t>bucket level</w:t>
      </w:r>
      <w:r w:rsidRPr="00AF5FD1">
        <w:rPr>
          <w:rFonts w:ascii="Times New Roman" w:hAnsi="Times New Roman" w:cs="Times New Roman"/>
          <w:sz w:val="24"/>
          <w:szCs w:val="24"/>
          <w:lang w:val="en-IN" w:eastAsia="en-IN"/>
        </w:rPr>
        <w:t>, not segment level.</w:t>
      </w:r>
    </w:p>
    <w:p w14:paraId="3667C002" w14:textId="77777777" w:rsidR="0026758B" w:rsidRPr="00AF5FD1" w:rsidRDefault="0026758B" w:rsidP="0026758B">
      <w:pPr>
        <w:ind w:left="765"/>
        <w:rPr>
          <w:b/>
          <w:bCs/>
          <w:color w:val="EE0000"/>
          <w:lang w:val="en-IN"/>
        </w:rPr>
      </w:pPr>
      <w:r w:rsidRPr="00AF5FD1">
        <w:rPr>
          <w:b/>
          <w:bCs/>
          <w:color w:val="EE0000"/>
          <w:lang w:val="en-IN"/>
        </w:rPr>
        <w:t>Java 8 redesigned ConcurrentHashMap:</w:t>
      </w:r>
    </w:p>
    <w:p w14:paraId="453DEAB0" w14:textId="77777777" w:rsidR="0026758B" w:rsidRPr="002050FC" w:rsidRDefault="0026758B">
      <w:pPr>
        <w:numPr>
          <w:ilvl w:val="0"/>
          <w:numId w:val="4"/>
        </w:numPr>
        <w:rPr>
          <w:lang w:val="en-IN"/>
        </w:rPr>
      </w:pPr>
      <w:r w:rsidRPr="002050FC">
        <w:rPr>
          <w:b/>
          <w:bCs/>
          <w:lang w:val="en-IN"/>
        </w:rPr>
        <w:t>No more segment locking</w:t>
      </w:r>
      <w:r w:rsidRPr="002050FC">
        <w:rPr>
          <w:lang w:val="en-IN"/>
        </w:rPr>
        <w:t xml:space="preserve"> (unlike Java 7)</w:t>
      </w:r>
    </w:p>
    <w:p w14:paraId="7361333B" w14:textId="77777777" w:rsidR="0026758B" w:rsidRPr="002050FC" w:rsidRDefault="0026758B">
      <w:pPr>
        <w:numPr>
          <w:ilvl w:val="0"/>
          <w:numId w:val="4"/>
        </w:numPr>
        <w:rPr>
          <w:lang w:val="en-IN"/>
        </w:rPr>
      </w:pPr>
      <w:r w:rsidRPr="002050FC">
        <w:rPr>
          <w:lang w:val="en-IN"/>
        </w:rPr>
        <w:t xml:space="preserve">Uses a </w:t>
      </w:r>
      <w:r w:rsidRPr="002050FC">
        <w:rPr>
          <w:b/>
          <w:bCs/>
          <w:lang w:val="en-IN"/>
        </w:rPr>
        <w:t>Node[] table</w:t>
      </w:r>
      <w:r w:rsidRPr="002050FC">
        <w:rPr>
          <w:lang w:val="en-IN"/>
        </w:rPr>
        <w:t>, similar to HashMap</w:t>
      </w:r>
    </w:p>
    <w:p w14:paraId="72F761B5" w14:textId="77777777" w:rsidR="0026758B" w:rsidRPr="002050FC" w:rsidRDefault="0026758B">
      <w:pPr>
        <w:numPr>
          <w:ilvl w:val="0"/>
          <w:numId w:val="4"/>
        </w:numPr>
        <w:rPr>
          <w:lang w:val="en-IN"/>
        </w:rPr>
      </w:pPr>
      <w:r w:rsidRPr="002050FC">
        <w:rPr>
          <w:lang w:val="en-IN"/>
        </w:rPr>
        <w:t xml:space="preserve">Each bucket contains a </w:t>
      </w:r>
      <w:r w:rsidRPr="002050FC">
        <w:rPr>
          <w:b/>
          <w:bCs/>
          <w:lang w:val="en-IN"/>
        </w:rPr>
        <w:t>linked list or tree</w:t>
      </w:r>
      <w:r w:rsidRPr="002050FC">
        <w:rPr>
          <w:lang w:val="en-IN"/>
        </w:rPr>
        <w:t xml:space="preserve"> of Node&lt;K,V&gt; entries</w:t>
      </w:r>
    </w:p>
    <w:p w14:paraId="176C3F96" w14:textId="77777777" w:rsidR="0026758B" w:rsidRPr="001B697F" w:rsidRDefault="0026758B">
      <w:pPr>
        <w:numPr>
          <w:ilvl w:val="0"/>
          <w:numId w:val="4"/>
        </w:numPr>
        <w:rPr>
          <w:lang w:val="en-IN"/>
        </w:rPr>
      </w:pPr>
      <w:r w:rsidRPr="002050FC">
        <w:rPr>
          <w:b/>
          <w:bCs/>
          <w:lang w:val="en-IN"/>
        </w:rPr>
        <w:t>Fine-grained locking via CAS + synchronized blocks</w:t>
      </w:r>
    </w:p>
    <w:p w14:paraId="2ED02773" w14:textId="77777777" w:rsidR="0026758B" w:rsidRDefault="0026758B" w:rsidP="0026758B">
      <w:pPr>
        <w:rPr>
          <w:lang w:val="en-IN"/>
        </w:rPr>
      </w:pPr>
      <w:r w:rsidRPr="001B697F">
        <w:rPr>
          <w:noProof/>
          <w:lang w:val="en-IN"/>
        </w:rPr>
        <w:drawing>
          <wp:inline distT="0" distB="0" distL="0" distR="0" wp14:anchorId="4820A6E3" wp14:editId="5526EEA0">
            <wp:extent cx="5767705" cy="1990090"/>
            <wp:effectExtent l="0" t="0" r="0" b="0"/>
            <wp:docPr id="1775855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55310" name="Picture 1" descr="A screenshot of a computer&#10;&#10;AI-generated content may be incorrect."/>
                    <pic:cNvPicPr/>
                  </pic:nvPicPr>
                  <pic:blipFill>
                    <a:blip r:embed="rId18"/>
                    <a:stretch>
                      <a:fillRect/>
                    </a:stretch>
                  </pic:blipFill>
                  <pic:spPr>
                    <a:xfrm>
                      <a:off x="0" y="0"/>
                      <a:ext cx="5767705" cy="1990090"/>
                    </a:xfrm>
                    <a:prstGeom prst="rect">
                      <a:avLst/>
                    </a:prstGeom>
                  </pic:spPr>
                </pic:pic>
              </a:graphicData>
            </a:graphic>
          </wp:inline>
        </w:drawing>
      </w:r>
    </w:p>
    <w:p w14:paraId="7DB9294D" w14:textId="2D926E8A" w:rsidR="00A165AD" w:rsidRPr="00A165AD" w:rsidRDefault="00A165AD" w:rsidP="00F15785">
      <w:pPr>
        <w:pStyle w:val="Heading3"/>
        <w:numPr>
          <w:ilvl w:val="1"/>
          <w:numId w:val="50"/>
        </w:numPr>
        <w:rPr>
          <w:lang w:val="en-IN"/>
        </w:rPr>
      </w:pPr>
      <w:r w:rsidRPr="00A165AD">
        <w:rPr>
          <w:color w:val="FF0000"/>
        </w:rPr>
        <w:t>Collection Internal use collection</w:t>
      </w:r>
    </w:p>
    <w:p w14:paraId="5EB16F4D" w14:textId="77777777" w:rsidR="0026758B" w:rsidRDefault="0026758B" w:rsidP="0026758B">
      <w:pPr>
        <w:ind w:left="576"/>
        <w:rPr>
          <w:lang w:val="en-IN"/>
        </w:rPr>
      </w:pPr>
      <w:r>
        <w:rPr>
          <w:noProof/>
        </w:rPr>
        <w:drawing>
          <wp:inline distT="0" distB="0" distL="0" distR="0" wp14:anchorId="34C90AB6" wp14:editId="1FACAB08">
            <wp:extent cx="5767705" cy="1400175"/>
            <wp:effectExtent l="0" t="0" r="0" b="0"/>
            <wp:docPr id="1844385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85400" name="Picture 1" descr="A screenshot of a computer&#10;&#10;AI-generated content may be incorrect."/>
                    <pic:cNvPicPr/>
                  </pic:nvPicPr>
                  <pic:blipFill>
                    <a:blip r:embed="rId19"/>
                    <a:stretch>
                      <a:fillRect/>
                    </a:stretch>
                  </pic:blipFill>
                  <pic:spPr>
                    <a:xfrm>
                      <a:off x="0" y="0"/>
                      <a:ext cx="5767705" cy="1400175"/>
                    </a:xfrm>
                    <a:prstGeom prst="rect">
                      <a:avLst/>
                    </a:prstGeom>
                  </pic:spPr>
                </pic:pic>
              </a:graphicData>
            </a:graphic>
          </wp:inline>
        </w:drawing>
      </w:r>
    </w:p>
    <w:p w14:paraId="3EAED0B0" w14:textId="72B325CA" w:rsidR="0026758B" w:rsidRPr="00A165AD" w:rsidRDefault="00220258" w:rsidP="00A165AD">
      <w:pPr>
        <w:pStyle w:val="Heading3"/>
        <w:numPr>
          <w:ilvl w:val="1"/>
          <w:numId w:val="50"/>
        </w:numPr>
        <w:rPr>
          <w:color w:val="FF0000"/>
        </w:rPr>
      </w:pPr>
      <w:r w:rsidRPr="00A165AD">
        <w:rPr>
          <w:color w:val="FF0000"/>
        </w:rPr>
        <w:lastRenderedPageBreak/>
        <w:t>Collection Internal Data Structure</w:t>
      </w:r>
    </w:p>
    <w:p w14:paraId="5388BC37" w14:textId="77777777" w:rsidR="0026758B" w:rsidRPr="001B697F" w:rsidRDefault="0026758B" w:rsidP="0026758B">
      <w:pPr>
        <w:ind w:left="576"/>
        <w:rPr>
          <w:lang w:val="en-IN"/>
        </w:rPr>
      </w:pPr>
      <w:r>
        <w:rPr>
          <w:noProof/>
        </w:rPr>
        <w:drawing>
          <wp:inline distT="0" distB="0" distL="0" distR="0" wp14:anchorId="53CB8F57" wp14:editId="4346CBF4">
            <wp:extent cx="5767705" cy="2699385"/>
            <wp:effectExtent l="0" t="0" r="0" b="0"/>
            <wp:docPr id="965289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89676" name="Picture 1" descr="A screenshot of a computer&#10;&#10;AI-generated content may be incorrect."/>
                    <pic:cNvPicPr/>
                  </pic:nvPicPr>
                  <pic:blipFill>
                    <a:blip r:embed="rId20"/>
                    <a:stretch>
                      <a:fillRect/>
                    </a:stretch>
                  </pic:blipFill>
                  <pic:spPr>
                    <a:xfrm>
                      <a:off x="0" y="0"/>
                      <a:ext cx="5767705" cy="2699385"/>
                    </a:xfrm>
                    <a:prstGeom prst="rect">
                      <a:avLst/>
                    </a:prstGeom>
                  </pic:spPr>
                </pic:pic>
              </a:graphicData>
            </a:graphic>
          </wp:inline>
        </w:drawing>
      </w:r>
    </w:p>
    <w:p w14:paraId="1C981F80" w14:textId="77777777" w:rsidR="0026758B" w:rsidRDefault="0026758B" w:rsidP="0026758B">
      <w:pPr>
        <w:rPr>
          <w:lang w:val="en-IN"/>
        </w:rPr>
      </w:pPr>
    </w:p>
    <w:p w14:paraId="6C2F7C61" w14:textId="03EE1E61" w:rsidR="00BD557A" w:rsidRPr="005E1865" w:rsidRDefault="005E1865" w:rsidP="005E1865">
      <w:pPr>
        <w:pStyle w:val="Heading3"/>
        <w:numPr>
          <w:ilvl w:val="1"/>
          <w:numId w:val="50"/>
        </w:numPr>
        <w:rPr>
          <w:color w:val="FF0000"/>
        </w:rPr>
      </w:pPr>
      <w:bookmarkStart w:id="27" w:name="_Toc198153679"/>
      <w:r w:rsidRPr="005E1865">
        <w:rPr>
          <w:color w:val="FF0000"/>
        </w:rPr>
        <w:t>What is the difference between HashMap and ConcurrentHashMap?</w:t>
      </w:r>
      <w:bookmarkEnd w:id="27"/>
    </w:p>
    <w:p w14:paraId="1D17439E" w14:textId="77777777" w:rsidR="005E1865" w:rsidRPr="005E1865" w:rsidRDefault="005E1865" w:rsidP="005E1865">
      <w:pPr>
        <w:widowControl/>
        <w:numPr>
          <w:ilvl w:val="0"/>
          <w:numId w:val="57"/>
        </w:numPr>
        <w:spacing w:before="100" w:beforeAutospacing="1" w:after="100" w:afterAutospacing="1" w:line="240" w:lineRule="auto"/>
        <w:rPr>
          <w:rFonts w:ascii="Times New Roman" w:hAnsi="Times New Roman" w:cs="Times New Roman"/>
          <w:sz w:val="24"/>
          <w:szCs w:val="24"/>
          <w:lang w:val="en-IN" w:eastAsia="en-IN"/>
        </w:rPr>
      </w:pPr>
      <w:r w:rsidRPr="005E1865">
        <w:rPr>
          <w:rFonts w:ascii="Times New Roman" w:hAnsi="Times New Roman" w:cs="Times New Roman"/>
          <w:b/>
          <w:bCs/>
          <w:sz w:val="24"/>
          <w:szCs w:val="24"/>
          <w:lang w:val="en-IN" w:eastAsia="en-IN"/>
        </w:rPr>
        <w:t>HashMap</w:t>
      </w:r>
      <w:r w:rsidRPr="005E1865">
        <w:rPr>
          <w:rFonts w:ascii="Times New Roman" w:hAnsi="Times New Roman" w:cs="Times New Roman"/>
          <w:sz w:val="24"/>
          <w:szCs w:val="24"/>
          <w:lang w:val="en-IN" w:eastAsia="en-IN"/>
        </w:rPr>
        <w:t xml:space="preserve"> is not thread-safe and may produce inconsistent results in multithreaded environments.</w:t>
      </w:r>
    </w:p>
    <w:p w14:paraId="2089C331" w14:textId="77777777" w:rsidR="005E1865" w:rsidRDefault="005E1865" w:rsidP="005E1865">
      <w:pPr>
        <w:widowControl/>
        <w:numPr>
          <w:ilvl w:val="0"/>
          <w:numId w:val="57"/>
        </w:numPr>
        <w:spacing w:before="100" w:beforeAutospacing="1" w:after="100" w:afterAutospacing="1" w:line="240" w:lineRule="auto"/>
        <w:rPr>
          <w:rFonts w:ascii="Times New Roman" w:hAnsi="Times New Roman" w:cs="Times New Roman"/>
          <w:sz w:val="24"/>
          <w:szCs w:val="24"/>
          <w:lang w:val="en-IN" w:eastAsia="en-IN"/>
        </w:rPr>
      </w:pPr>
      <w:r w:rsidRPr="005E1865">
        <w:rPr>
          <w:rFonts w:ascii="Times New Roman" w:hAnsi="Times New Roman" w:cs="Times New Roman"/>
          <w:b/>
          <w:bCs/>
          <w:sz w:val="24"/>
          <w:szCs w:val="24"/>
          <w:lang w:val="en-IN" w:eastAsia="en-IN"/>
        </w:rPr>
        <w:t>ConcurrentHashMap</w:t>
      </w:r>
      <w:r w:rsidRPr="005E1865">
        <w:rPr>
          <w:rFonts w:ascii="Times New Roman" w:hAnsi="Times New Roman" w:cs="Times New Roman"/>
          <w:sz w:val="24"/>
          <w:szCs w:val="24"/>
          <w:lang w:val="en-IN" w:eastAsia="en-IN"/>
        </w:rPr>
        <w:t xml:space="preserve"> allows concurrent access with thread safety using internal segment locking.</w:t>
      </w:r>
    </w:p>
    <w:p w14:paraId="0BAB5951" w14:textId="623A7381" w:rsidR="00BD557A" w:rsidRDefault="00BD557A">
      <w:pPr>
        <w:pStyle w:val="Heading3"/>
        <w:numPr>
          <w:ilvl w:val="1"/>
          <w:numId w:val="50"/>
        </w:numPr>
        <w:rPr>
          <w:color w:val="FF0000"/>
        </w:rPr>
      </w:pPr>
      <w:bookmarkStart w:id="28" w:name="_Toc198153680"/>
      <w:r w:rsidRPr="00BD557A">
        <w:rPr>
          <w:color w:val="FF0000"/>
        </w:rPr>
        <w:t>Thread Safety</w:t>
      </w:r>
      <w:bookmarkEnd w:id="28"/>
    </w:p>
    <w:p w14:paraId="1786FD03" w14:textId="1AB8ED20" w:rsidR="00BD557A" w:rsidRDefault="00E5569C" w:rsidP="00BD557A">
      <w:r w:rsidRPr="00E5569C">
        <w:t xml:space="preserve">A </w:t>
      </w:r>
      <w:r w:rsidRPr="00E5569C">
        <w:rPr>
          <w:b/>
          <w:bCs/>
        </w:rPr>
        <w:t>thread-safe</w:t>
      </w:r>
      <w:r w:rsidRPr="00E5569C">
        <w:t xml:space="preserve"> class or method ensures that </w:t>
      </w:r>
      <w:r w:rsidRPr="00E5569C">
        <w:rPr>
          <w:b/>
          <w:bCs/>
        </w:rPr>
        <w:t>shared data is accessed and modified in a controlled and predictable manner</w:t>
      </w:r>
      <w:r w:rsidRPr="00E5569C">
        <w:t>. If two or more threads use it simultaneously, it will function correctly without needing additional synchronization from the user.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84"/>
        <w:gridCol w:w="2038"/>
        <w:gridCol w:w="4251"/>
      </w:tblGrid>
      <w:tr w:rsidR="00D770EE" w:rsidRPr="00D770EE" w14:paraId="46C98EB5" w14:textId="77777777" w:rsidTr="00D770EE">
        <w:trPr>
          <w:tblHeader/>
          <w:tblCellSpacing w:w="15" w:type="dxa"/>
        </w:trPr>
        <w:tc>
          <w:tcPr>
            <w:tcW w:w="0" w:type="auto"/>
            <w:vAlign w:val="center"/>
            <w:hideMark/>
          </w:tcPr>
          <w:p w14:paraId="00825A1E" w14:textId="77777777" w:rsidR="00D770EE" w:rsidRPr="00D770EE" w:rsidRDefault="00D770EE" w:rsidP="00D770EE">
            <w:pPr>
              <w:rPr>
                <w:b/>
                <w:bCs/>
                <w:lang w:val="en-IN"/>
              </w:rPr>
            </w:pPr>
            <w:r w:rsidRPr="00D770EE">
              <w:rPr>
                <w:b/>
                <w:bCs/>
                <w:lang w:val="en-IN"/>
              </w:rPr>
              <w:t>Technique</w:t>
            </w:r>
          </w:p>
        </w:tc>
        <w:tc>
          <w:tcPr>
            <w:tcW w:w="0" w:type="auto"/>
            <w:vAlign w:val="center"/>
            <w:hideMark/>
          </w:tcPr>
          <w:p w14:paraId="23C7EBF2" w14:textId="77777777" w:rsidR="00D770EE" w:rsidRPr="00D770EE" w:rsidRDefault="00D770EE" w:rsidP="00D770EE">
            <w:pPr>
              <w:rPr>
                <w:b/>
                <w:bCs/>
                <w:lang w:val="en-IN"/>
              </w:rPr>
            </w:pPr>
            <w:r w:rsidRPr="00D770EE">
              <w:rPr>
                <w:b/>
                <w:bCs/>
                <w:lang w:val="en-IN"/>
              </w:rPr>
              <w:t>Thread Safety</w:t>
            </w:r>
          </w:p>
        </w:tc>
        <w:tc>
          <w:tcPr>
            <w:tcW w:w="0" w:type="auto"/>
            <w:vAlign w:val="center"/>
            <w:hideMark/>
          </w:tcPr>
          <w:p w14:paraId="47B35B7C" w14:textId="77777777" w:rsidR="00D770EE" w:rsidRPr="00D770EE" w:rsidRDefault="00D770EE" w:rsidP="00D770EE">
            <w:pPr>
              <w:rPr>
                <w:b/>
                <w:bCs/>
                <w:lang w:val="en-IN"/>
              </w:rPr>
            </w:pPr>
            <w:r w:rsidRPr="00D770EE">
              <w:rPr>
                <w:b/>
                <w:bCs/>
                <w:lang w:val="en-IN"/>
              </w:rPr>
              <w:t>Use Case</w:t>
            </w:r>
          </w:p>
        </w:tc>
      </w:tr>
      <w:tr w:rsidR="00D770EE" w:rsidRPr="00D770EE" w14:paraId="00C12044" w14:textId="77777777" w:rsidTr="00D770EE">
        <w:trPr>
          <w:tblCellSpacing w:w="15" w:type="dxa"/>
        </w:trPr>
        <w:tc>
          <w:tcPr>
            <w:tcW w:w="0" w:type="auto"/>
            <w:vAlign w:val="center"/>
            <w:hideMark/>
          </w:tcPr>
          <w:p w14:paraId="3D749211" w14:textId="77777777" w:rsidR="00D770EE" w:rsidRPr="00D770EE" w:rsidRDefault="00D770EE" w:rsidP="00D770EE">
            <w:pPr>
              <w:rPr>
                <w:lang w:val="en-IN"/>
              </w:rPr>
            </w:pPr>
            <w:r w:rsidRPr="00D770EE">
              <w:rPr>
                <w:lang w:val="en-IN"/>
              </w:rPr>
              <w:t>synchronized</w:t>
            </w:r>
          </w:p>
        </w:tc>
        <w:tc>
          <w:tcPr>
            <w:tcW w:w="0" w:type="auto"/>
            <w:vAlign w:val="center"/>
            <w:hideMark/>
          </w:tcPr>
          <w:p w14:paraId="3C1467A0" w14:textId="77777777" w:rsidR="00D770EE" w:rsidRPr="00D770EE" w:rsidRDefault="00D770EE" w:rsidP="00D770EE">
            <w:pPr>
              <w:rPr>
                <w:lang w:val="en-IN"/>
              </w:rPr>
            </w:pPr>
            <w:r w:rsidRPr="00D770EE">
              <w:rPr>
                <w:rFonts w:ascii="Segoe UI Emoji" w:hAnsi="Segoe UI Emoji" w:cs="Segoe UI Emoji"/>
                <w:lang w:val="en-IN"/>
              </w:rPr>
              <w:t>✅</w:t>
            </w:r>
            <w:r w:rsidRPr="00D770EE">
              <w:rPr>
                <w:lang w:val="en-IN"/>
              </w:rPr>
              <w:t xml:space="preserve"> Yes</w:t>
            </w:r>
          </w:p>
        </w:tc>
        <w:tc>
          <w:tcPr>
            <w:tcW w:w="0" w:type="auto"/>
            <w:vAlign w:val="center"/>
            <w:hideMark/>
          </w:tcPr>
          <w:p w14:paraId="75D8299B" w14:textId="77777777" w:rsidR="00D770EE" w:rsidRPr="00D770EE" w:rsidRDefault="00D770EE" w:rsidP="00D770EE">
            <w:pPr>
              <w:rPr>
                <w:lang w:val="en-IN"/>
              </w:rPr>
            </w:pPr>
            <w:r w:rsidRPr="00D770EE">
              <w:rPr>
                <w:lang w:val="en-IN"/>
              </w:rPr>
              <w:t>Simple critical section control</w:t>
            </w:r>
          </w:p>
        </w:tc>
      </w:tr>
      <w:tr w:rsidR="00D770EE" w:rsidRPr="00D770EE" w14:paraId="32DAB3BA" w14:textId="77777777" w:rsidTr="00D770EE">
        <w:trPr>
          <w:tblCellSpacing w:w="15" w:type="dxa"/>
        </w:trPr>
        <w:tc>
          <w:tcPr>
            <w:tcW w:w="0" w:type="auto"/>
            <w:vAlign w:val="center"/>
            <w:hideMark/>
          </w:tcPr>
          <w:p w14:paraId="0BFF750C" w14:textId="77777777" w:rsidR="00D770EE" w:rsidRPr="00D770EE" w:rsidRDefault="00D770EE" w:rsidP="00D770EE">
            <w:pPr>
              <w:rPr>
                <w:lang w:val="en-IN"/>
              </w:rPr>
            </w:pPr>
            <w:r w:rsidRPr="00D770EE">
              <w:rPr>
                <w:lang w:val="en-IN"/>
              </w:rPr>
              <w:t>java.util.concurrent</w:t>
            </w:r>
          </w:p>
        </w:tc>
        <w:tc>
          <w:tcPr>
            <w:tcW w:w="0" w:type="auto"/>
            <w:vAlign w:val="center"/>
            <w:hideMark/>
          </w:tcPr>
          <w:p w14:paraId="623A0482" w14:textId="77777777" w:rsidR="00D770EE" w:rsidRPr="00D770EE" w:rsidRDefault="00D770EE" w:rsidP="00D770EE">
            <w:pPr>
              <w:rPr>
                <w:lang w:val="en-IN"/>
              </w:rPr>
            </w:pPr>
            <w:r w:rsidRPr="00D770EE">
              <w:rPr>
                <w:rFonts w:ascii="Segoe UI Emoji" w:hAnsi="Segoe UI Emoji" w:cs="Segoe UI Emoji"/>
                <w:lang w:val="en-IN"/>
              </w:rPr>
              <w:t>✅</w:t>
            </w:r>
            <w:r w:rsidRPr="00D770EE">
              <w:rPr>
                <w:lang w:val="en-IN"/>
              </w:rPr>
              <w:t xml:space="preserve"> Yes</w:t>
            </w:r>
          </w:p>
        </w:tc>
        <w:tc>
          <w:tcPr>
            <w:tcW w:w="0" w:type="auto"/>
            <w:vAlign w:val="center"/>
            <w:hideMark/>
          </w:tcPr>
          <w:p w14:paraId="66CBC894" w14:textId="77777777" w:rsidR="00D770EE" w:rsidRPr="00D770EE" w:rsidRDefault="00D770EE" w:rsidP="00D770EE">
            <w:pPr>
              <w:rPr>
                <w:lang w:val="en-IN"/>
              </w:rPr>
            </w:pPr>
            <w:r w:rsidRPr="00D770EE">
              <w:rPr>
                <w:lang w:val="en-IN"/>
              </w:rPr>
              <w:t>Collections and utilities</w:t>
            </w:r>
          </w:p>
        </w:tc>
      </w:tr>
      <w:tr w:rsidR="00D770EE" w:rsidRPr="00D770EE" w14:paraId="56F34E9C" w14:textId="77777777" w:rsidTr="00D770EE">
        <w:trPr>
          <w:tblCellSpacing w:w="15" w:type="dxa"/>
        </w:trPr>
        <w:tc>
          <w:tcPr>
            <w:tcW w:w="0" w:type="auto"/>
            <w:vAlign w:val="center"/>
            <w:hideMark/>
          </w:tcPr>
          <w:p w14:paraId="0B2DB7DF" w14:textId="77777777" w:rsidR="00D770EE" w:rsidRPr="00D770EE" w:rsidRDefault="00D770EE" w:rsidP="00D770EE">
            <w:pPr>
              <w:rPr>
                <w:lang w:val="en-IN"/>
              </w:rPr>
            </w:pPr>
            <w:r w:rsidRPr="00D770EE">
              <w:rPr>
                <w:lang w:val="en-IN"/>
              </w:rPr>
              <w:t>Atomic variables</w:t>
            </w:r>
          </w:p>
        </w:tc>
        <w:tc>
          <w:tcPr>
            <w:tcW w:w="0" w:type="auto"/>
            <w:vAlign w:val="center"/>
            <w:hideMark/>
          </w:tcPr>
          <w:p w14:paraId="73F39C8F" w14:textId="77777777" w:rsidR="00D770EE" w:rsidRPr="00D770EE" w:rsidRDefault="00D770EE" w:rsidP="00D770EE">
            <w:pPr>
              <w:rPr>
                <w:lang w:val="en-IN"/>
              </w:rPr>
            </w:pPr>
            <w:r w:rsidRPr="00D770EE">
              <w:rPr>
                <w:rFonts w:ascii="Segoe UI Emoji" w:hAnsi="Segoe UI Emoji" w:cs="Segoe UI Emoji"/>
                <w:lang w:val="en-IN"/>
              </w:rPr>
              <w:t>✅</w:t>
            </w:r>
            <w:r w:rsidRPr="00D770EE">
              <w:rPr>
                <w:lang w:val="en-IN"/>
              </w:rPr>
              <w:t xml:space="preserve"> Yes</w:t>
            </w:r>
          </w:p>
        </w:tc>
        <w:tc>
          <w:tcPr>
            <w:tcW w:w="0" w:type="auto"/>
            <w:vAlign w:val="center"/>
            <w:hideMark/>
          </w:tcPr>
          <w:p w14:paraId="63C9FCC7" w14:textId="77777777" w:rsidR="00D770EE" w:rsidRPr="00D770EE" w:rsidRDefault="00D770EE" w:rsidP="00D770EE">
            <w:pPr>
              <w:rPr>
                <w:lang w:val="en-IN"/>
              </w:rPr>
            </w:pPr>
            <w:r w:rsidRPr="00D770EE">
              <w:rPr>
                <w:lang w:val="en-IN"/>
              </w:rPr>
              <w:t>Lock-free counters, flags</w:t>
            </w:r>
          </w:p>
        </w:tc>
      </w:tr>
      <w:tr w:rsidR="00D770EE" w:rsidRPr="00D770EE" w14:paraId="02373329" w14:textId="77777777" w:rsidTr="00D770EE">
        <w:trPr>
          <w:tblCellSpacing w:w="15" w:type="dxa"/>
        </w:trPr>
        <w:tc>
          <w:tcPr>
            <w:tcW w:w="0" w:type="auto"/>
            <w:vAlign w:val="center"/>
            <w:hideMark/>
          </w:tcPr>
          <w:p w14:paraId="4F1B9B3A" w14:textId="77777777" w:rsidR="00D770EE" w:rsidRPr="00D770EE" w:rsidRDefault="00D770EE" w:rsidP="00D770EE">
            <w:pPr>
              <w:rPr>
                <w:lang w:val="en-IN"/>
              </w:rPr>
            </w:pPr>
            <w:r w:rsidRPr="00D770EE">
              <w:rPr>
                <w:lang w:val="en-IN"/>
              </w:rPr>
              <w:t>Immutable objects</w:t>
            </w:r>
          </w:p>
        </w:tc>
        <w:tc>
          <w:tcPr>
            <w:tcW w:w="0" w:type="auto"/>
            <w:vAlign w:val="center"/>
            <w:hideMark/>
          </w:tcPr>
          <w:p w14:paraId="711ED0C4" w14:textId="77777777" w:rsidR="00D770EE" w:rsidRPr="00D770EE" w:rsidRDefault="00D770EE" w:rsidP="00D770EE">
            <w:pPr>
              <w:rPr>
                <w:lang w:val="en-IN"/>
              </w:rPr>
            </w:pPr>
            <w:r w:rsidRPr="00D770EE">
              <w:rPr>
                <w:rFonts w:ascii="Segoe UI Emoji" w:hAnsi="Segoe UI Emoji" w:cs="Segoe UI Emoji"/>
                <w:lang w:val="en-IN"/>
              </w:rPr>
              <w:t>✅</w:t>
            </w:r>
            <w:r w:rsidRPr="00D770EE">
              <w:rPr>
                <w:lang w:val="en-IN"/>
              </w:rPr>
              <w:t xml:space="preserve"> Yes</w:t>
            </w:r>
          </w:p>
        </w:tc>
        <w:tc>
          <w:tcPr>
            <w:tcW w:w="0" w:type="auto"/>
            <w:vAlign w:val="center"/>
            <w:hideMark/>
          </w:tcPr>
          <w:p w14:paraId="463BE118" w14:textId="77777777" w:rsidR="00D770EE" w:rsidRPr="00D770EE" w:rsidRDefault="00D770EE" w:rsidP="00D770EE">
            <w:pPr>
              <w:rPr>
                <w:lang w:val="en-IN"/>
              </w:rPr>
            </w:pPr>
            <w:r w:rsidRPr="00D770EE">
              <w:rPr>
                <w:lang w:val="en-IN"/>
              </w:rPr>
              <w:t>Data that never changes</w:t>
            </w:r>
          </w:p>
        </w:tc>
      </w:tr>
      <w:tr w:rsidR="00D770EE" w:rsidRPr="00D770EE" w14:paraId="067F8575" w14:textId="77777777" w:rsidTr="00D770EE">
        <w:trPr>
          <w:tblCellSpacing w:w="15" w:type="dxa"/>
        </w:trPr>
        <w:tc>
          <w:tcPr>
            <w:tcW w:w="0" w:type="auto"/>
            <w:vAlign w:val="center"/>
            <w:hideMark/>
          </w:tcPr>
          <w:p w14:paraId="1AB24C6B" w14:textId="77777777" w:rsidR="00D770EE" w:rsidRPr="00D770EE" w:rsidRDefault="00D770EE" w:rsidP="00D770EE">
            <w:pPr>
              <w:rPr>
                <w:lang w:val="en-IN"/>
              </w:rPr>
            </w:pPr>
            <w:r w:rsidRPr="00D770EE">
              <w:rPr>
                <w:lang w:val="en-IN"/>
              </w:rPr>
              <w:t>Thread-local storage</w:t>
            </w:r>
          </w:p>
        </w:tc>
        <w:tc>
          <w:tcPr>
            <w:tcW w:w="0" w:type="auto"/>
            <w:vAlign w:val="center"/>
            <w:hideMark/>
          </w:tcPr>
          <w:p w14:paraId="452A51E8" w14:textId="77777777" w:rsidR="00D770EE" w:rsidRPr="00D770EE" w:rsidRDefault="00D770EE" w:rsidP="00D770EE">
            <w:pPr>
              <w:rPr>
                <w:lang w:val="en-IN"/>
              </w:rPr>
            </w:pPr>
            <w:r w:rsidRPr="00D770EE">
              <w:rPr>
                <w:rFonts w:ascii="Segoe UI Emoji" w:hAnsi="Segoe UI Emoji" w:cs="Segoe UI Emoji"/>
                <w:lang w:val="en-IN"/>
              </w:rPr>
              <w:t>✅</w:t>
            </w:r>
            <w:r w:rsidRPr="00D770EE">
              <w:rPr>
                <w:lang w:val="en-IN"/>
              </w:rPr>
              <w:t xml:space="preserve"> Yes</w:t>
            </w:r>
          </w:p>
        </w:tc>
        <w:tc>
          <w:tcPr>
            <w:tcW w:w="0" w:type="auto"/>
            <w:vAlign w:val="center"/>
            <w:hideMark/>
          </w:tcPr>
          <w:p w14:paraId="03950222" w14:textId="77777777" w:rsidR="00D770EE" w:rsidRPr="00D770EE" w:rsidRDefault="00D770EE" w:rsidP="00D770EE">
            <w:pPr>
              <w:rPr>
                <w:lang w:val="en-IN"/>
              </w:rPr>
            </w:pPr>
            <w:r w:rsidRPr="00D770EE">
              <w:rPr>
                <w:lang w:val="en-IN"/>
              </w:rPr>
              <w:t>Per-thread variable isolation</w:t>
            </w:r>
          </w:p>
        </w:tc>
      </w:tr>
      <w:tr w:rsidR="00D770EE" w:rsidRPr="00D770EE" w14:paraId="20A4A802" w14:textId="77777777" w:rsidTr="00D770EE">
        <w:trPr>
          <w:tblCellSpacing w:w="15" w:type="dxa"/>
        </w:trPr>
        <w:tc>
          <w:tcPr>
            <w:tcW w:w="0" w:type="auto"/>
            <w:vAlign w:val="center"/>
            <w:hideMark/>
          </w:tcPr>
          <w:p w14:paraId="652F8855" w14:textId="77777777" w:rsidR="00D770EE" w:rsidRPr="00D770EE" w:rsidRDefault="00D770EE" w:rsidP="00D770EE">
            <w:pPr>
              <w:rPr>
                <w:lang w:val="en-IN"/>
              </w:rPr>
            </w:pPr>
            <w:r w:rsidRPr="00D770EE">
              <w:rPr>
                <w:lang w:val="en-IN"/>
              </w:rPr>
              <w:t>Locks (ReentrantLock)</w:t>
            </w:r>
          </w:p>
        </w:tc>
        <w:tc>
          <w:tcPr>
            <w:tcW w:w="0" w:type="auto"/>
            <w:vAlign w:val="center"/>
            <w:hideMark/>
          </w:tcPr>
          <w:p w14:paraId="6B8E12DF" w14:textId="77777777" w:rsidR="00D770EE" w:rsidRPr="00D770EE" w:rsidRDefault="00D770EE" w:rsidP="00D770EE">
            <w:pPr>
              <w:rPr>
                <w:lang w:val="en-IN"/>
              </w:rPr>
            </w:pPr>
            <w:r w:rsidRPr="00D770EE">
              <w:rPr>
                <w:rFonts w:ascii="Segoe UI Emoji" w:hAnsi="Segoe UI Emoji" w:cs="Segoe UI Emoji"/>
                <w:lang w:val="en-IN"/>
              </w:rPr>
              <w:t>✅</w:t>
            </w:r>
            <w:r w:rsidRPr="00D770EE">
              <w:rPr>
                <w:lang w:val="en-IN"/>
              </w:rPr>
              <w:t xml:space="preserve"> Yes</w:t>
            </w:r>
          </w:p>
        </w:tc>
        <w:tc>
          <w:tcPr>
            <w:tcW w:w="0" w:type="auto"/>
            <w:vAlign w:val="center"/>
            <w:hideMark/>
          </w:tcPr>
          <w:p w14:paraId="4476E7BA" w14:textId="77777777" w:rsidR="00D770EE" w:rsidRPr="00D770EE" w:rsidRDefault="00D770EE" w:rsidP="00D770EE">
            <w:pPr>
              <w:rPr>
                <w:lang w:val="en-IN"/>
              </w:rPr>
            </w:pPr>
            <w:r w:rsidRPr="00D770EE">
              <w:rPr>
                <w:lang w:val="en-IN"/>
              </w:rPr>
              <w:t>Fine-grained locking, tryLock, fairness, etc.</w:t>
            </w:r>
          </w:p>
        </w:tc>
      </w:tr>
    </w:tbl>
    <w:p w14:paraId="17341FB8" w14:textId="77777777" w:rsidR="00B25C3F" w:rsidRDefault="00B25C3F" w:rsidP="00B25C3F">
      <w:pPr>
        <w:pStyle w:val="Heading3"/>
        <w:numPr>
          <w:ilvl w:val="1"/>
          <w:numId w:val="50"/>
        </w:numPr>
        <w:rPr>
          <w:color w:val="FF0000"/>
        </w:rPr>
      </w:pPr>
      <w:bookmarkStart w:id="29" w:name="_Toc198153685"/>
      <w:r w:rsidRPr="00B17993">
        <w:rPr>
          <w:color w:val="FF0000"/>
        </w:rPr>
        <w:lastRenderedPageBreak/>
        <w:t>Techniques to Make Code Thread-Safe</w:t>
      </w:r>
      <w:bookmarkEnd w:id="29"/>
    </w:p>
    <w:p w14:paraId="45B1A3FE" w14:textId="77777777" w:rsidR="00B25C3F" w:rsidRDefault="00B25C3F" w:rsidP="00B25C3F">
      <w:r>
        <w:rPr>
          <w:noProof/>
        </w:rPr>
        <w:drawing>
          <wp:inline distT="0" distB="0" distL="0" distR="0" wp14:anchorId="2F70E802" wp14:editId="16FBF413">
            <wp:extent cx="5767705" cy="1651000"/>
            <wp:effectExtent l="0" t="0" r="4445" b="6350"/>
            <wp:docPr id="918351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51972" name="Picture 1" descr="A screenshot of a computer&#10;&#10;AI-generated content may be incorrect."/>
                    <pic:cNvPicPr/>
                  </pic:nvPicPr>
                  <pic:blipFill>
                    <a:blip r:embed="rId21"/>
                    <a:stretch>
                      <a:fillRect/>
                    </a:stretch>
                  </pic:blipFill>
                  <pic:spPr>
                    <a:xfrm>
                      <a:off x="0" y="0"/>
                      <a:ext cx="5767705" cy="1651000"/>
                    </a:xfrm>
                    <a:prstGeom prst="rect">
                      <a:avLst/>
                    </a:prstGeom>
                  </pic:spPr>
                </pic:pic>
              </a:graphicData>
            </a:graphic>
          </wp:inline>
        </w:drawing>
      </w:r>
    </w:p>
    <w:p w14:paraId="4AED326C" w14:textId="77777777" w:rsidR="00B25C3F" w:rsidRPr="00B17993" w:rsidRDefault="00B25C3F" w:rsidP="00B25C3F"/>
    <w:p w14:paraId="08B42956" w14:textId="77777777" w:rsidR="00B25C3F" w:rsidRDefault="00B25C3F" w:rsidP="00B25C3F">
      <w:pPr>
        <w:rPr>
          <w:lang w:val="en-IN"/>
        </w:rPr>
      </w:pPr>
      <w:r>
        <w:rPr>
          <w:noProof/>
        </w:rPr>
        <w:drawing>
          <wp:inline distT="0" distB="0" distL="0" distR="0" wp14:anchorId="12315F3F" wp14:editId="6AF153AD">
            <wp:extent cx="5767705" cy="1739900"/>
            <wp:effectExtent l="0" t="0" r="4445" b="0"/>
            <wp:docPr id="19040200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20092" name="Picture 1" descr="A screenshot of a computer&#10;&#10;AI-generated content may be incorrect."/>
                    <pic:cNvPicPr/>
                  </pic:nvPicPr>
                  <pic:blipFill>
                    <a:blip r:embed="rId22"/>
                    <a:stretch>
                      <a:fillRect/>
                    </a:stretch>
                  </pic:blipFill>
                  <pic:spPr>
                    <a:xfrm>
                      <a:off x="0" y="0"/>
                      <a:ext cx="5767705" cy="1739900"/>
                    </a:xfrm>
                    <a:prstGeom prst="rect">
                      <a:avLst/>
                    </a:prstGeom>
                  </pic:spPr>
                </pic:pic>
              </a:graphicData>
            </a:graphic>
          </wp:inline>
        </w:drawing>
      </w:r>
    </w:p>
    <w:p w14:paraId="4A10AD3F" w14:textId="02A28264" w:rsidR="00E5569C" w:rsidRDefault="00B25C3F" w:rsidP="00B25C3F">
      <w:pPr>
        <w:ind w:left="0"/>
      </w:pPr>
      <w:r>
        <w:rPr>
          <w:noProof/>
        </w:rPr>
        <w:drawing>
          <wp:inline distT="0" distB="0" distL="0" distR="0" wp14:anchorId="59B1DD74" wp14:editId="17899937">
            <wp:extent cx="5767705" cy="1804670"/>
            <wp:effectExtent l="0" t="0" r="0" b="0"/>
            <wp:docPr id="170078082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80820" name="Picture 1" descr="A screenshot of a chat&#10;&#10;AI-generated content may be incorrect."/>
                    <pic:cNvPicPr/>
                  </pic:nvPicPr>
                  <pic:blipFill>
                    <a:blip r:embed="rId23"/>
                    <a:stretch>
                      <a:fillRect/>
                    </a:stretch>
                  </pic:blipFill>
                  <pic:spPr>
                    <a:xfrm>
                      <a:off x="0" y="0"/>
                      <a:ext cx="5767705" cy="1804670"/>
                    </a:xfrm>
                    <a:prstGeom prst="rect">
                      <a:avLst/>
                    </a:prstGeom>
                  </pic:spPr>
                </pic:pic>
              </a:graphicData>
            </a:graphic>
          </wp:inline>
        </w:drawing>
      </w:r>
    </w:p>
    <w:p w14:paraId="6033673C" w14:textId="5E213F6D" w:rsidR="00611536" w:rsidRDefault="00611536" w:rsidP="00611536">
      <w:pPr>
        <w:pStyle w:val="Heading3"/>
        <w:numPr>
          <w:ilvl w:val="1"/>
          <w:numId w:val="50"/>
        </w:numPr>
        <w:rPr>
          <w:color w:val="FF0000"/>
        </w:rPr>
      </w:pPr>
      <w:r w:rsidRPr="008345E3">
        <w:rPr>
          <w:color w:val="FF0000"/>
        </w:rPr>
        <w:t>ReentrantLock</w:t>
      </w:r>
      <w:r w:rsidR="004351CC">
        <w:rPr>
          <w:color w:val="FF0000"/>
        </w:rPr>
        <w:t xml:space="preserve"> implements Lock</w:t>
      </w:r>
    </w:p>
    <w:p w14:paraId="08E30529" w14:textId="77777777" w:rsidR="00611536" w:rsidRPr="008345E3" w:rsidRDefault="00611536" w:rsidP="00611536">
      <w:pPr>
        <w:pStyle w:val="ListParagraph"/>
        <w:widowControl/>
        <w:numPr>
          <w:ilvl w:val="0"/>
          <w:numId w:val="68"/>
        </w:numPr>
        <w:autoSpaceDE w:val="0"/>
        <w:autoSpaceDN w:val="0"/>
        <w:adjustRightInd w:val="0"/>
        <w:spacing w:before="0" w:after="13" w:line="240" w:lineRule="auto"/>
        <w:rPr>
          <w:rFonts w:ascii="Calibri" w:hAnsi="Calibri" w:cs="Calibri"/>
          <w:color w:val="000000"/>
          <w:sz w:val="22"/>
          <w:szCs w:val="22"/>
          <w:lang w:val="en-IN"/>
        </w:rPr>
      </w:pPr>
      <w:r w:rsidRPr="008345E3">
        <w:rPr>
          <w:rFonts w:ascii="Calibri" w:hAnsi="Calibri" w:cs="Calibri"/>
          <w:color w:val="000000"/>
          <w:sz w:val="22"/>
          <w:szCs w:val="22"/>
          <w:lang w:val="en-IN"/>
        </w:rPr>
        <w:t xml:space="preserve">It is the implementation class of Lock interface and direct child class of object. </w:t>
      </w:r>
    </w:p>
    <w:p w14:paraId="0849AA20" w14:textId="77777777" w:rsidR="00611536" w:rsidRPr="008345E3" w:rsidRDefault="00611536" w:rsidP="00611536">
      <w:pPr>
        <w:pStyle w:val="ListParagraph"/>
        <w:widowControl/>
        <w:numPr>
          <w:ilvl w:val="0"/>
          <w:numId w:val="68"/>
        </w:numPr>
        <w:autoSpaceDE w:val="0"/>
        <w:autoSpaceDN w:val="0"/>
        <w:adjustRightInd w:val="0"/>
        <w:spacing w:before="0" w:after="0" w:line="240" w:lineRule="auto"/>
        <w:rPr>
          <w:rFonts w:ascii="Calibri" w:hAnsi="Calibri" w:cs="Calibri"/>
          <w:color w:val="000000"/>
          <w:sz w:val="22"/>
          <w:szCs w:val="22"/>
          <w:lang w:val="en-IN"/>
        </w:rPr>
      </w:pPr>
      <w:r w:rsidRPr="008345E3">
        <w:rPr>
          <w:rFonts w:ascii="Calibri" w:hAnsi="Calibri" w:cs="Calibri"/>
          <w:color w:val="000000"/>
          <w:sz w:val="22"/>
          <w:szCs w:val="22"/>
          <w:lang w:val="en-IN"/>
        </w:rPr>
        <w:t xml:space="preserve">Reentrant means a thread can acquire same lock multiple times without any issue. </w:t>
      </w:r>
    </w:p>
    <w:p w14:paraId="56F574E3" w14:textId="77777777" w:rsidR="0026758B" w:rsidRPr="00A452B4" w:rsidRDefault="0026758B">
      <w:pPr>
        <w:pStyle w:val="Heading3"/>
        <w:numPr>
          <w:ilvl w:val="1"/>
          <w:numId w:val="50"/>
        </w:numPr>
        <w:rPr>
          <w:color w:val="FF0000"/>
        </w:rPr>
      </w:pPr>
      <w:bookmarkStart w:id="30" w:name="_Toc196175490"/>
      <w:bookmarkStart w:id="31" w:name="_Toc198153681"/>
      <w:r w:rsidRPr="00A452B4">
        <w:rPr>
          <w:color w:val="FF0000"/>
        </w:rPr>
        <w:t>Comparable vs comparator</w:t>
      </w:r>
      <w:bookmarkEnd w:id="30"/>
      <w:bookmarkEnd w:id="31"/>
    </w:p>
    <w:p w14:paraId="2192065A" w14:textId="097772C3" w:rsidR="0026758B" w:rsidRPr="00973677" w:rsidRDefault="009D08E8" w:rsidP="009D08E8">
      <w:pPr>
        <w:pStyle w:val="Heading3"/>
        <w:rPr>
          <w:color w:val="FF0000"/>
        </w:rPr>
      </w:pPr>
      <w:bookmarkStart w:id="32" w:name="_Toc196175491"/>
      <w:bookmarkStart w:id="33" w:name="_Toc198153682"/>
      <w:r>
        <w:rPr>
          <w:color w:val="FF0000"/>
        </w:rPr>
        <w:t xml:space="preserve"> </w:t>
      </w:r>
      <w:r w:rsidR="00752568">
        <w:rPr>
          <w:color w:val="FF0000"/>
        </w:rPr>
        <w:t xml:space="preserve">    </w:t>
      </w:r>
      <w:r w:rsidR="00DD6BD3">
        <w:rPr>
          <w:color w:val="FF0000"/>
        </w:rPr>
        <w:t>1.1</w:t>
      </w:r>
      <w:r w:rsidR="00D34773">
        <w:rPr>
          <w:color w:val="FF0000"/>
        </w:rPr>
        <w:t>7</w:t>
      </w:r>
      <w:r w:rsidR="00DD6BD3">
        <w:rPr>
          <w:color w:val="FF0000"/>
        </w:rPr>
        <w:t xml:space="preserve">.1 </w:t>
      </w:r>
      <w:r w:rsidR="0026758B" w:rsidRPr="0044397F">
        <w:rPr>
          <w:color w:val="FF0000"/>
        </w:rPr>
        <w:t>Comparable Interface:</w:t>
      </w:r>
      <w:bookmarkEnd w:id="32"/>
      <w:bookmarkEnd w:id="33"/>
      <w:r w:rsidR="0026758B" w:rsidRPr="00973677">
        <w:rPr>
          <w:color w:val="FF0000"/>
        </w:rPr>
        <w:t xml:space="preserve"> </w:t>
      </w:r>
      <w:r w:rsidR="00DD6BD3">
        <w:rPr>
          <w:color w:val="FF0000"/>
        </w:rPr>
        <w:t xml:space="preserve"> </w:t>
      </w:r>
    </w:p>
    <w:p w14:paraId="7A0A7505" w14:textId="77777777" w:rsidR="0026758B" w:rsidRDefault="0026758B" w:rsidP="0026758B">
      <w:pPr>
        <w:ind w:left="450"/>
      </w:pPr>
      <w:r w:rsidRPr="001D575F">
        <w:t xml:space="preserve">The Comparable interface is used to define a </w:t>
      </w:r>
      <w:r w:rsidRPr="0044397F">
        <w:rPr>
          <w:i/>
          <w:iCs/>
        </w:rPr>
        <w:t>natural ordering</w:t>
      </w:r>
      <w:r w:rsidRPr="001D575F">
        <w:t xml:space="preserve"> of objects. It’s implemented within the class itself, so objects of that class can be compared directly.</w:t>
      </w:r>
    </w:p>
    <w:p w14:paraId="7E384835" w14:textId="77777777" w:rsidR="0026758B" w:rsidRPr="00D03923" w:rsidRDefault="0026758B" w:rsidP="0016795E">
      <w:pPr>
        <w:rPr>
          <w:b/>
          <w:bCs/>
          <w:color w:val="FF0000"/>
          <w:lang w:val="en-IN"/>
        </w:rPr>
      </w:pPr>
      <w:r w:rsidRPr="00D03923">
        <w:rPr>
          <w:b/>
          <w:bCs/>
          <w:color w:val="FF0000"/>
          <w:lang w:val="en-IN"/>
        </w:rPr>
        <w:t>int compareTo(T o);</w:t>
      </w:r>
    </w:p>
    <w:p w14:paraId="50372226" w14:textId="77777777" w:rsidR="0026758B" w:rsidRPr="001D575F" w:rsidRDefault="0026758B" w:rsidP="0016795E">
      <w:pPr>
        <w:pStyle w:val="ListParagraph"/>
        <w:numPr>
          <w:ilvl w:val="0"/>
          <w:numId w:val="36"/>
        </w:numPr>
        <w:ind w:left="1440"/>
        <w:rPr>
          <w:lang w:val="en-IN"/>
        </w:rPr>
      </w:pPr>
      <w:r w:rsidRPr="001D575F">
        <w:rPr>
          <w:lang w:val="en-IN"/>
        </w:rPr>
        <w:t>This method compares the current object with the specified object o of the same type.</w:t>
      </w:r>
    </w:p>
    <w:p w14:paraId="6E25E03F" w14:textId="77777777" w:rsidR="0026758B" w:rsidRPr="001D575F" w:rsidRDefault="0026758B" w:rsidP="0016795E">
      <w:pPr>
        <w:pStyle w:val="ListParagraph"/>
        <w:numPr>
          <w:ilvl w:val="0"/>
          <w:numId w:val="36"/>
        </w:numPr>
        <w:ind w:left="1440"/>
        <w:rPr>
          <w:lang w:val="en-IN"/>
        </w:rPr>
      </w:pPr>
      <w:r w:rsidRPr="001D575F">
        <w:rPr>
          <w:lang w:val="en-IN"/>
        </w:rPr>
        <w:t>The result of the comparison is an integer:</w:t>
      </w:r>
    </w:p>
    <w:p w14:paraId="3E18C5ED" w14:textId="77777777" w:rsidR="0026758B" w:rsidRPr="001D575F" w:rsidRDefault="0026758B" w:rsidP="0016795E">
      <w:pPr>
        <w:numPr>
          <w:ilvl w:val="0"/>
          <w:numId w:val="37"/>
        </w:numPr>
        <w:tabs>
          <w:tab w:val="clear" w:pos="1080"/>
          <w:tab w:val="num" w:pos="1800"/>
        </w:tabs>
        <w:ind w:left="1800"/>
        <w:rPr>
          <w:lang w:val="en-IN"/>
        </w:rPr>
      </w:pPr>
      <w:r w:rsidRPr="001D575F">
        <w:rPr>
          <w:lang w:val="en-IN"/>
        </w:rPr>
        <w:t>A negative number if the current object is less than o</w:t>
      </w:r>
    </w:p>
    <w:p w14:paraId="576DE472" w14:textId="77777777" w:rsidR="0026758B" w:rsidRPr="001D575F" w:rsidRDefault="0026758B" w:rsidP="0016795E">
      <w:pPr>
        <w:numPr>
          <w:ilvl w:val="0"/>
          <w:numId w:val="37"/>
        </w:numPr>
        <w:tabs>
          <w:tab w:val="clear" w:pos="1080"/>
          <w:tab w:val="num" w:pos="1800"/>
        </w:tabs>
        <w:ind w:left="1800"/>
        <w:rPr>
          <w:lang w:val="en-IN"/>
        </w:rPr>
      </w:pPr>
      <w:r w:rsidRPr="001D575F">
        <w:rPr>
          <w:lang w:val="en-IN"/>
        </w:rPr>
        <w:lastRenderedPageBreak/>
        <w:t>Zero if they are equal</w:t>
      </w:r>
    </w:p>
    <w:p w14:paraId="2DE1D0F7" w14:textId="77777777" w:rsidR="0026758B" w:rsidRPr="001D575F" w:rsidRDefault="0026758B" w:rsidP="0016795E">
      <w:pPr>
        <w:numPr>
          <w:ilvl w:val="0"/>
          <w:numId w:val="37"/>
        </w:numPr>
        <w:tabs>
          <w:tab w:val="clear" w:pos="1080"/>
          <w:tab w:val="num" w:pos="1800"/>
        </w:tabs>
        <w:ind w:left="1800"/>
        <w:rPr>
          <w:lang w:val="en-IN"/>
        </w:rPr>
      </w:pPr>
      <w:r w:rsidRPr="001D575F">
        <w:rPr>
          <w:lang w:val="en-IN"/>
        </w:rPr>
        <w:t>A positive number if the current object is greater than o</w:t>
      </w:r>
    </w:p>
    <w:p w14:paraId="4B1A6E9E" w14:textId="247F5821" w:rsidR="0026758B" w:rsidRPr="003617C6" w:rsidRDefault="001278BD" w:rsidP="001278BD">
      <w:pPr>
        <w:pStyle w:val="Heading3"/>
        <w:rPr>
          <w:color w:val="FF0000"/>
        </w:rPr>
      </w:pPr>
      <w:bookmarkStart w:id="34" w:name="_Toc196175492"/>
      <w:bookmarkStart w:id="35" w:name="_Toc198153683"/>
      <w:r>
        <w:rPr>
          <w:color w:val="FF0000"/>
        </w:rPr>
        <w:t xml:space="preserve">    </w:t>
      </w:r>
      <w:r w:rsidR="001318C2">
        <w:rPr>
          <w:color w:val="FF0000"/>
        </w:rPr>
        <w:t>1.1</w:t>
      </w:r>
      <w:r w:rsidR="00D34773">
        <w:rPr>
          <w:color w:val="FF0000"/>
        </w:rPr>
        <w:t>7</w:t>
      </w:r>
      <w:r w:rsidR="0026758B" w:rsidRPr="003617C6">
        <w:rPr>
          <w:color w:val="FF0000"/>
        </w:rPr>
        <w:t>.2 Comparator Interface:</w:t>
      </w:r>
      <w:bookmarkEnd w:id="34"/>
      <w:bookmarkEnd w:id="35"/>
    </w:p>
    <w:p w14:paraId="501289E6" w14:textId="77777777" w:rsidR="0026758B" w:rsidRDefault="0026758B" w:rsidP="0026758B">
      <w:pPr>
        <w:ind w:left="0"/>
      </w:pPr>
      <w:r w:rsidRPr="0002039A">
        <w:t>The Comparator interface is used to define a custom order or multiple possible orderings of objects. It is used when you need to compare objects in a different way than the natural ordering defined in the class or when the class does not implement Comparable.</w:t>
      </w:r>
    </w:p>
    <w:p w14:paraId="724128F9" w14:textId="77777777" w:rsidR="0026758B" w:rsidRDefault="0026758B" w:rsidP="0026758B">
      <w:pPr>
        <w:ind w:left="0"/>
      </w:pPr>
      <w:r w:rsidRPr="0002039A">
        <w:rPr>
          <w:b/>
          <w:bCs/>
        </w:rPr>
        <w:t>Method</w:t>
      </w:r>
      <w:r w:rsidRPr="0002039A">
        <w:t>: It has several methods, but the most important one is:</w:t>
      </w:r>
    </w:p>
    <w:p w14:paraId="48CDD24A" w14:textId="77777777" w:rsidR="0026758B" w:rsidRPr="00D03923" w:rsidRDefault="0026758B" w:rsidP="0016795E">
      <w:pPr>
        <w:rPr>
          <w:b/>
          <w:bCs/>
          <w:color w:val="FF0000"/>
          <w:lang w:val="en-IN"/>
        </w:rPr>
      </w:pPr>
      <w:r w:rsidRPr="00D03923">
        <w:rPr>
          <w:b/>
          <w:bCs/>
          <w:color w:val="FF0000"/>
          <w:lang w:val="en-IN"/>
        </w:rPr>
        <w:t>int compare(T o1, T o2);</w:t>
      </w:r>
    </w:p>
    <w:p w14:paraId="1B094836" w14:textId="77777777" w:rsidR="0026758B" w:rsidRPr="0002039A" w:rsidRDefault="0026758B" w:rsidP="0016795E">
      <w:pPr>
        <w:rPr>
          <w:lang w:val="en-IN"/>
        </w:rPr>
      </w:pPr>
      <w:r w:rsidRPr="0002039A">
        <w:rPr>
          <w:lang w:val="en-IN"/>
        </w:rPr>
        <w:t>This method compares two objects o1 and o2.</w:t>
      </w:r>
    </w:p>
    <w:p w14:paraId="4E24059A" w14:textId="77777777" w:rsidR="0026758B" w:rsidRPr="0002039A" w:rsidRDefault="0026758B" w:rsidP="0016795E">
      <w:pPr>
        <w:numPr>
          <w:ilvl w:val="0"/>
          <w:numId w:val="38"/>
        </w:numPr>
        <w:tabs>
          <w:tab w:val="clear" w:pos="720"/>
          <w:tab w:val="num" w:pos="1440"/>
        </w:tabs>
        <w:ind w:left="1440"/>
        <w:rPr>
          <w:lang w:val="en-IN"/>
        </w:rPr>
      </w:pPr>
      <w:r w:rsidRPr="0002039A">
        <w:rPr>
          <w:lang w:val="en-IN"/>
        </w:rPr>
        <w:t>Like compareTo, the result of the comparison is an integer:</w:t>
      </w:r>
    </w:p>
    <w:p w14:paraId="56F7B172" w14:textId="77777777" w:rsidR="0026758B" w:rsidRPr="0002039A" w:rsidRDefault="0026758B" w:rsidP="0016795E">
      <w:pPr>
        <w:numPr>
          <w:ilvl w:val="1"/>
          <w:numId w:val="39"/>
        </w:numPr>
        <w:ind w:left="2160"/>
        <w:rPr>
          <w:lang w:val="en-IN"/>
        </w:rPr>
      </w:pPr>
      <w:r w:rsidRPr="0002039A">
        <w:rPr>
          <w:lang w:val="en-IN"/>
        </w:rPr>
        <w:t>A negative number if o1 is less than o2</w:t>
      </w:r>
    </w:p>
    <w:p w14:paraId="775F4DB5" w14:textId="77777777" w:rsidR="0026758B" w:rsidRPr="0002039A" w:rsidRDefault="0026758B" w:rsidP="0016795E">
      <w:pPr>
        <w:numPr>
          <w:ilvl w:val="1"/>
          <w:numId w:val="39"/>
        </w:numPr>
        <w:ind w:left="2160"/>
        <w:rPr>
          <w:lang w:val="en-IN"/>
        </w:rPr>
      </w:pPr>
      <w:r w:rsidRPr="0002039A">
        <w:rPr>
          <w:lang w:val="en-IN"/>
        </w:rPr>
        <w:t>Zero if they are equal</w:t>
      </w:r>
    </w:p>
    <w:p w14:paraId="1E351D28" w14:textId="77777777" w:rsidR="0026758B" w:rsidRPr="0002039A" w:rsidRDefault="0026758B" w:rsidP="0016795E">
      <w:pPr>
        <w:numPr>
          <w:ilvl w:val="1"/>
          <w:numId w:val="39"/>
        </w:numPr>
        <w:ind w:left="2160"/>
        <w:rPr>
          <w:lang w:val="en-IN"/>
        </w:rPr>
      </w:pPr>
      <w:r w:rsidRPr="0002039A">
        <w:rPr>
          <w:lang w:val="en-IN"/>
        </w:rPr>
        <w:t>A positive number if o1 is greater than o2</w:t>
      </w:r>
    </w:p>
    <w:p w14:paraId="76AC3981" w14:textId="77777777" w:rsidR="0026758B" w:rsidRPr="003142BE" w:rsidRDefault="0026758B" w:rsidP="0016795E">
      <w:pPr>
        <w:pStyle w:val="ListParagraph"/>
        <w:numPr>
          <w:ilvl w:val="0"/>
          <w:numId w:val="40"/>
        </w:numPr>
        <w:ind w:left="1440"/>
        <w:rPr>
          <w:lang w:val="en-IN"/>
        </w:rPr>
      </w:pPr>
      <w:r w:rsidRPr="003142BE">
        <w:rPr>
          <w:b/>
          <w:bCs/>
          <w:lang w:val="en-IN"/>
        </w:rPr>
        <w:t>Usage</w:t>
      </w:r>
      <w:r w:rsidRPr="003142BE">
        <w:rPr>
          <w:lang w:val="en-IN"/>
        </w:rPr>
        <w:t>: You use a Comparator when you want to sort by a different criterion or when you cannot modify the class to implement Comparable. Java 8 also introduced the ability to chain comparators and provide multiple ways to compare objects (e.g., using Comparator.comparing()).</w:t>
      </w:r>
    </w:p>
    <w:p w14:paraId="48270FFC" w14:textId="1EDF1044" w:rsidR="0026758B" w:rsidRPr="003617C6" w:rsidRDefault="0026758B">
      <w:pPr>
        <w:pStyle w:val="Heading3"/>
        <w:numPr>
          <w:ilvl w:val="1"/>
          <w:numId w:val="50"/>
        </w:numPr>
        <w:rPr>
          <w:color w:val="FF0000"/>
        </w:rPr>
      </w:pPr>
      <w:bookmarkStart w:id="36" w:name="_Toc196175493"/>
      <w:r w:rsidRPr="003617C6">
        <w:rPr>
          <w:color w:val="FF0000"/>
        </w:rPr>
        <w:t xml:space="preserve"> </w:t>
      </w:r>
      <w:bookmarkStart w:id="37" w:name="_Toc198153684"/>
      <w:r w:rsidRPr="007D5C49">
        <w:rPr>
          <w:color w:val="FF0000"/>
        </w:rPr>
        <w:t>Java 8 Enhancements</w:t>
      </w:r>
      <w:bookmarkEnd w:id="36"/>
      <w:bookmarkEnd w:id="37"/>
    </w:p>
    <w:p w14:paraId="1D9D15C8" w14:textId="77777777" w:rsidR="0026758B" w:rsidRPr="002D2156" w:rsidRDefault="0026758B" w:rsidP="0026758B">
      <w:pPr>
        <w:ind w:left="0"/>
        <w:rPr>
          <w:lang w:val="en-IN"/>
        </w:rPr>
      </w:pPr>
      <w:r w:rsidRPr="002D2156">
        <w:rPr>
          <w:lang w:val="en-IN"/>
        </w:rPr>
        <w:t>Comparator in Java 8 is more powerful. You can use static methods like:</w:t>
      </w:r>
    </w:p>
    <w:p w14:paraId="2E596E54" w14:textId="77777777" w:rsidR="0026758B" w:rsidRPr="002D2156" w:rsidRDefault="0026758B">
      <w:pPr>
        <w:pStyle w:val="ListParagraph"/>
        <w:numPr>
          <w:ilvl w:val="0"/>
          <w:numId w:val="41"/>
        </w:numPr>
        <w:rPr>
          <w:lang w:val="en-IN"/>
        </w:rPr>
      </w:pPr>
      <w:r w:rsidRPr="002D2156">
        <w:rPr>
          <w:lang w:val="en-IN"/>
        </w:rPr>
        <w:t>Comparator.comparing()</w:t>
      </w:r>
    </w:p>
    <w:p w14:paraId="37EA49BC" w14:textId="77777777" w:rsidR="0026758B" w:rsidRPr="002D2156" w:rsidRDefault="0026758B">
      <w:pPr>
        <w:pStyle w:val="ListParagraph"/>
        <w:numPr>
          <w:ilvl w:val="0"/>
          <w:numId w:val="41"/>
        </w:numPr>
        <w:rPr>
          <w:lang w:val="en-IN"/>
        </w:rPr>
      </w:pPr>
      <w:r w:rsidRPr="002D2156">
        <w:rPr>
          <w:lang w:val="en-IN"/>
        </w:rPr>
        <w:t>Comparator.thenComparing()</w:t>
      </w:r>
    </w:p>
    <w:p w14:paraId="321B7422" w14:textId="77777777" w:rsidR="0026758B" w:rsidRDefault="0026758B">
      <w:pPr>
        <w:pStyle w:val="ListParagraph"/>
        <w:numPr>
          <w:ilvl w:val="0"/>
          <w:numId w:val="41"/>
        </w:numPr>
        <w:rPr>
          <w:lang w:val="en-IN"/>
        </w:rPr>
      </w:pPr>
      <w:r w:rsidRPr="002D2156">
        <w:rPr>
          <w:lang w:val="en-IN"/>
        </w:rPr>
        <w:t>Comparator.reversed()</w:t>
      </w:r>
    </w:p>
    <w:p w14:paraId="62431717" w14:textId="77777777" w:rsidR="0026758B" w:rsidRPr="00713FDE" w:rsidRDefault="0026758B" w:rsidP="0026758B">
      <w:pPr>
        <w:rPr>
          <w:lang w:val="en-IN"/>
        </w:rPr>
      </w:pPr>
      <w:r w:rsidRPr="00713FDE">
        <w:rPr>
          <w:lang w:val="en-IN"/>
        </w:rPr>
        <w:t>people.sort(Comparator.comparing(Person::getAge).thenComparing(Person::getName));</w:t>
      </w:r>
    </w:p>
    <w:p w14:paraId="42D9A5EC" w14:textId="77777777" w:rsidR="0026758B" w:rsidRDefault="0026758B" w:rsidP="0026758B">
      <w:pPr>
        <w:rPr>
          <w:lang w:val="en-IN"/>
        </w:rPr>
      </w:pPr>
      <w:r w:rsidRPr="00713FDE">
        <w:rPr>
          <w:lang w:val="en-IN"/>
        </w:rPr>
        <w:t>people.forEach(person -&gt; System.out.println(person.getName()));</w:t>
      </w:r>
    </w:p>
    <w:p w14:paraId="32BF1D09" w14:textId="77777777" w:rsidR="0026758B" w:rsidRDefault="0026758B" w:rsidP="0026758B">
      <w:pPr>
        <w:rPr>
          <w:lang w:val="en-IN"/>
        </w:rPr>
      </w:pPr>
      <w:r w:rsidRPr="00EC559A">
        <w:rPr>
          <w:noProof/>
          <w:lang w:val="en-IN"/>
        </w:rPr>
        <w:drawing>
          <wp:inline distT="0" distB="0" distL="0" distR="0" wp14:anchorId="295A6186" wp14:editId="778106AD">
            <wp:extent cx="5767705" cy="2202815"/>
            <wp:effectExtent l="0" t="0" r="0" b="0"/>
            <wp:docPr id="56864506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45062" name="Picture 1" descr="A screenshot of a chat&#10;&#10;AI-generated content may be incorrect."/>
                    <pic:cNvPicPr/>
                  </pic:nvPicPr>
                  <pic:blipFill>
                    <a:blip r:embed="rId24"/>
                    <a:stretch>
                      <a:fillRect/>
                    </a:stretch>
                  </pic:blipFill>
                  <pic:spPr>
                    <a:xfrm>
                      <a:off x="0" y="0"/>
                      <a:ext cx="5767705" cy="2202815"/>
                    </a:xfrm>
                    <a:prstGeom prst="rect">
                      <a:avLst/>
                    </a:prstGeom>
                  </pic:spPr>
                </pic:pic>
              </a:graphicData>
            </a:graphic>
          </wp:inline>
        </w:drawing>
      </w:r>
    </w:p>
    <w:p w14:paraId="68C9B4FD" w14:textId="77777777" w:rsidR="0026758B" w:rsidRDefault="0026758B" w:rsidP="0026758B">
      <w:pPr>
        <w:rPr>
          <w:lang w:val="en-IN"/>
        </w:rPr>
      </w:pPr>
    </w:p>
    <w:p w14:paraId="1D313C22" w14:textId="77777777" w:rsidR="0026758B" w:rsidRDefault="0026758B" w:rsidP="0026758B">
      <w:pPr>
        <w:rPr>
          <w:lang w:val="en-IN"/>
        </w:rPr>
      </w:pPr>
      <w:r w:rsidRPr="00EC559A">
        <w:rPr>
          <w:noProof/>
          <w:lang w:val="en-IN"/>
        </w:rPr>
        <w:lastRenderedPageBreak/>
        <w:drawing>
          <wp:inline distT="0" distB="0" distL="0" distR="0" wp14:anchorId="693AE7C8" wp14:editId="2BEA0ADE">
            <wp:extent cx="5767705" cy="1461770"/>
            <wp:effectExtent l="0" t="0" r="0" b="0"/>
            <wp:docPr id="488248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48145" name="Picture 1" descr="A screenshot of a computer&#10;&#10;AI-generated content may be incorrect."/>
                    <pic:cNvPicPr/>
                  </pic:nvPicPr>
                  <pic:blipFill>
                    <a:blip r:embed="rId25"/>
                    <a:stretch>
                      <a:fillRect/>
                    </a:stretch>
                  </pic:blipFill>
                  <pic:spPr>
                    <a:xfrm>
                      <a:off x="0" y="0"/>
                      <a:ext cx="5767705" cy="1461770"/>
                    </a:xfrm>
                    <a:prstGeom prst="rect">
                      <a:avLst/>
                    </a:prstGeom>
                  </pic:spPr>
                </pic:pic>
              </a:graphicData>
            </a:graphic>
          </wp:inline>
        </w:drawing>
      </w:r>
    </w:p>
    <w:p w14:paraId="4AE46B3D" w14:textId="77777777" w:rsidR="0026758B" w:rsidRPr="00CC6A95" w:rsidRDefault="0026758B">
      <w:pPr>
        <w:pStyle w:val="Heading3"/>
        <w:numPr>
          <w:ilvl w:val="1"/>
          <w:numId w:val="50"/>
        </w:numPr>
        <w:rPr>
          <w:color w:val="FF0000"/>
        </w:rPr>
      </w:pPr>
      <w:bookmarkStart w:id="38" w:name="_Toc196175494"/>
      <w:bookmarkStart w:id="39" w:name="_Toc198153686"/>
      <w:r w:rsidRPr="00CC6A95">
        <w:rPr>
          <w:color w:val="FF0000"/>
        </w:rPr>
        <w:t>Custom LinkedList Implementation</w:t>
      </w:r>
      <w:bookmarkEnd w:id="38"/>
      <w:bookmarkEnd w:id="39"/>
    </w:p>
    <w:p w14:paraId="37F2ED2F" w14:textId="77777777" w:rsidR="0026758B" w:rsidRDefault="0026758B" w:rsidP="0026758B">
      <w:r>
        <w:rPr>
          <w:noProof/>
        </w:rPr>
        <w:drawing>
          <wp:inline distT="0" distB="0" distL="0" distR="0" wp14:anchorId="0D0B3C4B" wp14:editId="0314BEF9">
            <wp:extent cx="5767705" cy="3685540"/>
            <wp:effectExtent l="0" t="0" r="0" b="0"/>
            <wp:docPr id="209430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09049" name=""/>
                    <pic:cNvPicPr/>
                  </pic:nvPicPr>
                  <pic:blipFill>
                    <a:blip r:embed="rId26"/>
                    <a:stretch>
                      <a:fillRect/>
                    </a:stretch>
                  </pic:blipFill>
                  <pic:spPr>
                    <a:xfrm>
                      <a:off x="0" y="0"/>
                      <a:ext cx="5767705" cy="3685540"/>
                    </a:xfrm>
                    <a:prstGeom prst="rect">
                      <a:avLst/>
                    </a:prstGeom>
                  </pic:spPr>
                </pic:pic>
              </a:graphicData>
            </a:graphic>
          </wp:inline>
        </w:drawing>
      </w:r>
    </w:p>
    <w:p w14:paraId="7D81FEBC" w14:textId="77777777" w:rsidR="0026758B" w:rsidRDefault="0026758B" w:rsidP="0026758B">
      <w:r>
        <w:rPr>
          <w:noProof/>
        </w:rPr>
        <w:lastRenderedPageBreak/>
        <w:drawing>
          <wp:inline distT="0" distB="0" distL="0" distR="0" wp14:anchorId="4DEF1300" wp14:editId="67B8B7D9">
            <wp:extent cx="5767705" cy="3049270"/>
            <wp:effectExtent l="0" t="0" r="0" b="0"/>
            <wp:docPr id="131900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03630" name=""/>
                    <pic:cNvPicPr/>
                  </pic:nvPicPr>
                  <pic:blipFill>
                    <a:blip r:embed="rId27"/>
                    <a:stretch>
                      <a:fillRect/>
                    </a:stretch>
                  </pic:blipFill>
                  <pic:spPr>
                    <a:xfrm>
                      <a:off x="0" y="0"/>
                      <a:ext cx="5767705" cy="3049270"/>
                    </a:xfrm>
                    <a:prstGeom prst="rect">
                      <a:avLst/>
                    </a:prstGeom>
                  </pic:spPr>
                </pic:pic>
              </a:graphicData>
            </a:graphic>
          </wp:inline>
        </w:drawing>
      </w:r>
    </w:p>
    <w:p w14:paraId="7F166A41" w14:textId="77777777" w:rsidR="0026758B" w:rsidRDefault="0026758B" w:rsidP="0026758B">
      <w:r>
        <w:rPr>
          <w:noProof/>
        </w:rPr>
        <w:drawing>
          <wp:inline distT="0" distB="0" distL="0" distR="0" wp14:anchorId="3471F04D" wp14:editId="65B943FC">
            <wp:extent cx="5767705" cy="2417445"/>
            <wp:effectExtent l="0" t="0" r="0" b="0"/>
            <wp:docPr id="140979561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95616" name="Picture 1" descr="A computer code with text&#10;&#10;AI-generated content may be incorrect."/>
                    <pic:cNvPicPr/>
                  </pic:nvPicPr>
                  <pic:blipFill>
                    <a:blip r:embed="rId28"/>
                    <a:stretch>
                      <a:fillRect/>
                    </a:stretch>
                  </pic:blipFill>
                  <pic:spPr>
                    <a:xfrm>
                      <a:off x="0" y="0"/>
                      <a:ext cx="5767705" cy="2417445"/>
                    </a:xfrm>
                    <a:prstGeom prst="rect">
                      <a:avLst/>
                    </a:prstGeom>
                  </pic:spPr>
                </pic:pic>
              </a:graphicData>
            </a:graphic>
          </wp:inline>
        </w:drawing>
      </w:r>
    </w:p>
    <w:p w14:paraId="19F7387A" w14:textId="77777777" w:rsidR="0026758B" w:rsidRDefault="0026758B" w:rsidP="0026758B">
      <w:r>
        <w:rPr>
          <w:noProof/>
        </w:rPr>
        <w:lastRenderedPageBreak/>
        <w:drawing>
          <wp:inline distT="0" distB="0" distL="0" distR="0" wp14:anchorId="6B515BE6" wp14:editId="0F71F6A3">
            <wp:extent cx="5767705" cy="4244975"/>
            <wp:effectExtent l="0" t="0" r="0" b="0"/>
            <wp:docPr id="21128366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36638" name="Picture 1" descr="A screenshot of a computer program&#10;&#10;AI-generated content may be incorrect."/>
                    <pic:cNvPicPr/>
                  </pic:nvPicPr>
                  <pic:blipFill>
                    <a:blip r:embed="rId29"/>
                    <a:stretch>
                      <a:fillRect/>
                    </a:stretch>
                  </pic:blipFill>
                  <pic:spPr>
                    <a:xfrm>
                      <a:off x="0" y="0"/>
                      <a:ext cx="5767705" cy="4244975"/>
                    </a:xfrm>
                    <a:prstGeom prst="rect">
                      <a:avLst/>
                    </a:prstGeom>
                  </pic:spPr>
                </pic:pic>
              </a:graphicData>
            </a:graphic>
          </wp:inline>
        </w:drawing>
      </w:r>
    </w:p>
    <w:p w14:paraId="3C3E5359" w14:textId="77777777" w:rsidR="0026758B" w:rsidRPr="002A3050" w:rsidRDefault="0026758B" w:rsidP="0026758B">
      <w:r>
        <w:rPr>
          <w:noProof/>
        </w:rPr>
        <w:drawing>
          <wp:inline distT="0" distB="0" distL="0" distR="0" wp14:anchorId="3D1949B5" wp14:editId="220F87C2">
            <wp:extent cx="5767705" cy="3589655"/>
            <wp:effectExtent l="0" t="0" r="0" b="0"/>
            <wp:docPr id="9240722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72214" name="Picture 1" descr="A screenshot of a computer program&#10;&#10;AI-generated content may be incorrect."/>
                    <pic:cNvPicPr/>
                  </pic:nvPicPr>
                  <pic:blipFill>
                    <a:blip r:embed="rId30"/>
                    <a:stretch>
                      <a:fillRect/>
                    </a:stretch>
                  </pic:blipFill>
                  <pic:spPr>
                    <a:xfrm>
                      <a:off x="0" y="0"/>
                      <a:ext cx="5767705" cy="3589655"/>
                    </a:xfrm>
                    <a:prstGeom prst="rect">
                      <a:avLst/>
                    </a:prstGeom>
                  </pic:spPr>
                </pic:pic>
              </a:graphicData>
            </a:graphic>
          </wp:inline>
        </w:drawing>
      </w:r>
      <w:r w:rsidRPr="00D04500">
        <w:rPr>
          <w:noProof/>
        </w:rPr>
        <w:t xml:space="preserve"> </w:t>
      </w:r>
      <w:r>
        <w:rPr>
          <w:noProof/>
        </w:rPr>
        <w:lastRenderedPageBreak/>
        <w:drawing>
          <wp:inline distT="0" distB="0" distL="0" distR="0" wp14:anchorId="01308C79" wp14:editId="48D7EE53">
            <wp:extent cx="5767705" cy="3939540"/>
            <wp:effectExtent l="0" t="0" r="0" b="0"/>
            <wp:docPr id="102511032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0324" name="Picture 1" descr="A computer code with text&#10;&#10;AI-generated content may be incorrect."/>
                    <pic:cNvPicPr/>
                  </pic:nvPicPr>
                  <pic:blipFill>
                    <a:blip r:embed="rId31"/>
                    <a:stretch>
                      <a:fillRect/>
                    </a:stretch>
                  </pic:blipFill>
                  <pic:spPr>
                    <a:xfrm>
                      <a:off x="0" y="0"/>
                      <a:ext cx="5767705" cy="3939540"/>
                    </a:xfrm>
                    <a:prstGeom prst="rect">
                      <a:avLst/>
                    </a:prstGeom>
                  </pic:spPr>
                </pic:pic>
              </a:graphicData>
            </a:graphic>
          </wp:inline>
        </w:drawing>
      </w:r>
    </w:p>
    <w:p w14:paraId="3E104B8F" w14:textId="77777777" w:rsidR="0026758B" w:rsidRPr="0062660D" w:rsidRDefault="0026758B">
      <w:pPr>
        <w:pStyle w:val="Heading3"/>
        <w:numPr>
          <w:ilvl w:val="1"/>
          <w:numId w:val="50"/>
        </w:numPr>
        <w:rPr>
          <w:color w:val="FF0000"/>
        </w:rPr>
      </w:pPr>
      <w:bookmarkStart w:id="40" w:name="_Toc196175495"/>
      <w:bookmarkStart w:id="41" w:name="_Toc198153687"/>
      <w:r w:rsidRPr="0062660D">
        <w:rPr>
          <w:color w:val="FF0000"/>
        </w:rPr>
        <w:t>What is callable and runnable interfaces</w:t>
      </w:r>
      <w:bookmarkEnd w:id="40"/>
      <w:bookmarkEnd w:id="41"/>
    </w:p>
    <w:p w14:paraId="122F78B4" w14:textId="77777777" w:rsidR="0026758B" w:rsidRDefault="0026758B" w:rsidP="0026758B">
      <w:r w:rsidRPr="003421E8">
        <w:t>In Java, both Callable and Runnable are interfaces used to define tasks that can be executed by multiple threads, but they have some important differences.</w:t>
      </w:r>
    </w:p>
    <w:p w14:paraId="42365D5E" w14:textId="77777777" w:rsidR="0026758B" w:rsidRPr="003421E8" w:rsidRDefault="0026758B" w:rsidP="0026758B">
      <w:pPr>
        <w:ind w:left="0"/>
        <w:rPr>
          <w:b/>
          <w:bCs/>
        </w:rPr>
      </w:pPr>
      <w:r w:rsidRPr="003421E8">
        <w:rPr>
          <w:b/>
          <w:bCs/>
        </w:rPr>
        <w:t>Runnable Interface</w:t>
      </w:r>
    </w:p>
    <w:p w14:paraId="3AA8C008" w14:textId="77777777" w:rsidR="0026758B" w:rsidRDefault="0026758B" w:rsidP="0026758B">
      <w:pPr>
        <w:ind w:left="0"/>
      </w:pPr>
      <w:r w:rsidRPr="003421E8">
        <w:t xml:space="preserve">Represents a task that </w:t>
      </w:r>
      <w:r w:rsidRPr="003421E8">
        <w:rPr>
          <w:b/>
          <w:bCs/>
        </w:rPr>
        <w:t>does not return a result</w:t>
      </w:r>
      <w:r w:rsidRPr="003421E8">
        <w:t xml:space="preserve"> and </w:t>
      </w:r>
      <w:r w:rsidRPr="003421E8">
        <w:rPr>
          <w:b/>
          <w:bCs/>
        </w:rPr>
        <w:t>cannot throw a checked exception</w:t>
      </w:r>
      <w:r w:rsidRPr="003421E8">
        <w:t>.</w:t>
      </w:r>
    </w:p>
    <w:p w14:paraId="76DBC76C" w14:textId="77777777" w:rsidR="0026758B" w:rsidRDefault="0026758B" w:rsidP="0026758B">
      <w:pPr>
        <w:ind w:left="0"/>
        <w:rPr>
          <w:lang w:val="en-IN"/>
        </w:rPr>
      </w:pPr>
      <w:r w:rsidRPr="003421E8">
        <w:rPr>
          <w:lang w:val="en-IN"/>
        </w:rPr>
        <w:t>public void run();</w:t>
      </w:r>
    </w:p>
    <w:p w14:paraId="687E763D" w14:textId="77777777" w:rsidR="0026758B" w:rsidRPr="003421E8" w:rsidRDefault="0026758B" w:rsidP="0026758B">
      <w:pPr>
        <w:ind w:left="0"/>
        <w:rPr>
          <w:b/>
          <w:bCs/>
        </w:rPr>
      </w:pPr>
      <w:r w:rsidRPr="003421E8">
        <w:rPr>
          <w:b/>
          <w:bCs/>
        </w:rPr>
        <w:t>Callable&lt;V&gt; Interface</w:t>
      </w:r>
    </w:p>
    <w:p w14:paraId="568AF3AD" w14:textId="77777777" w:rsidR="0026758B" w:rsidRDefault="0026758B" w:rsidP="0026758B">
      <w:pPr>
        <w:ind w:left="0"/>
      </w:pPr>
      <w:r w:rsidRPr="003421E8">
        <w:t xml:space="preserve">Introduced in </w:t>
      </w:r>
      <w:r w:rsidRPr="003421E8">
        <w:rPr>
          <w:b/>
          <w:bCs/>
        </w:rPr>
        <w:t>Java 5</w:t>
      </w:r>
      <w:r w:rsidRPr="003421E8">
        <w:t xml:space="preserve"> as part of java.util.concurrent.</w:t>
      </w:r>
    </w:p>
    <w:p w14:paraId="2BB314CE" w14:textId="77777777" w:rsidR="0026758B" w:rsidRDefault="0026758B" w:rsidP="0026758B">
      <w:pPr>
        <w:ind w:left="0"/>
      </w:pPr>
      <w:r w:rsidRPr="003421E8">
        <w:t xml:space="preserve">Represents a task that </w:t>
      </w:r>
      <w:r w:rsidRPr="003421E8">
        <w:rPr>
          <w:b/>
          <w:bCs/>
        </w:rPr>
        <w:t>returns a result</w:t>
      </w:r>
      <w:r w:rsidRPr="003421E8">
        <w:t xml:space="preserve"> and </w:t>
      </w:r>
      <w:r w:rsidRPr="003421E8">
        <w:rPr>
          <w:b/>
          <w:bCs/>
        </w:rPr>
        <w:t>can throw a checked exception</w:t>
      </w:r>
      <w:r w:rsidRPr="003421E8">
        <w:t>.</w:t>
      </w:r>
    </w:p>
    <w:p w14:paraId="1031FE54" w14:textId="77777777" w:rsidR="0026758B" w:rsidRDefault="0026758B" w:rsidP="0026758B">
      <w:pPr>
        <w:ind w:left="0"/>
      </w:pPr>
      <w:r w:rsidRPr="003421E8">
        <w:t xml:space="preserve">It’s a </w:t>
      </w:r>
      <w:r w:rsidRPr="003421E8">
        <w:rPr>
          <w:b/>
          <w:bCs/>
        </w:rPr>
        <w:t>generic interface</w:t>
      </w:r>
      <w:r w:rsidRPr="003421E8">
        <w:t>, so you can specify the return type</w:t>
      </w:r>
    </w:p>
    <w:p w14:paraId="68F687AC" w14:textId="77777777" w:rsidR="0026758B" w:rsidRDefault="0026758B" w:rsidP="0026758B">
      <w:pPr>
        <w:ind w:left="0"/>
      </w:pPr>
      <w:r w:rsidRPr="003421E8">
        <w:t xml:space="preserve">Contains </w:t>
      </w:r>
      <w:r w:rsidRPr="003421E8">
        <w:rPr>
          <w:b/>
          <w:bCs/>
        </w:rPr>
        <w:t>one method</w:t>
      </w:r>
      <w:r w:rsidRPr="003421E8">
        <w:t>:</w:t>
      </w:r>
    </w:p>
    <w:p w14:paraId="54BFC34D" w14:textId="77777777" w:rsidR="0026758B" w:rsidRDefault="0026758B" w:rsidP="0026758B">
      <w:pPr>
        <w:ind w:left="0"/>
        <w:rPr>
          <w:lang w:val="en-IN"/>
        </w:rPr>
      </w:pPr>
      <w:r w:rsidRPr="003421E8">
        <w:rPr>
          <w:lang w:val="en-IN"/>
        </w:rPr>
        <w:t>V call() throws Exception;</w:t>
      </w:r>
    </w:p>
    <w:p w14:paraId="5BB43770" w14:textId="77777777" w:rsidR="0026758B" w:rsidRDefault="0026758B" w:rsidP="0026758B">
      <w:pPr>
        <w:ind w:left="0"/>
      </w:pPr>
      <w:r w:rsidRPr="003421E8">
        <w:t>Usage with ExecutorService:</w:t>
      </w:r>
    </w:p>
    <w:p w14:paraId="2BBFB50E" w14:textId="77777777" w:rsidR="0026758B" w:rsidRPr="003421E8" w:rsidRDefault="0026758B" w:rsidP="0026758B">
      <w:pPr>
        <w:ind w:left="0"/>
        <w:rPr>
          <w:lang w:val="en-IN"/>
        </w:rPr>
      </w:pPr>
      <w:r w:rsidRPr="003421E8">
        <w:rPr>
          <w:lang w:val="en-IN"/>
        </w:rPr>
        <w:t>Callable&lt;String&gt; task = () -&gt; {</w:t>
      </w:r>
    </w:p>
    <w:p w14:paraId="7491AD1B" w14:textId="77777777" w:rsidR="0026758B" w:rsidRPr="003421E8" w:rsidRDefault="0026758B" w:rsidP="0026758B">
      <w:pPr>
        <w:ind w:left="0"/>
        <w:rPr>
          <w:lang w:val="en-IN"/>
        </w:rPr>
      </w:pPr>
      <w:r w:rsidRPr="003421E8">
        <w:rPr>
          <w:lang w:val="en-IN"/>
        </w:rPr>
        <w:t xml:space="preserve">    return "Task result";</w:t>
      </w:r>
    </w:p>
    <w:p w14:paraId="13AAC88B" w14:textId="77777777" w:rsidR="0026758B" w:rsidRPr="003421E8" w:rsidRDefault="0026758B" w:rsidP="0026758B">
      <w:pPr>
        <w:ind w:left="0"/>
        <w:rPr>
          <w:lang w:val="en-IN"/>
        </w:rPr>
      </w:pPr>
      <w:r w:rsidRPr="003421E8">
        <w:rPr>
          <w:lang w:val="en-IN"/>
        </w:rPr>
        <w:t>};</w:t>
      </w:r>
    </w:p>
    <w:p w14:paraId="19DC26FC" w14:textId="77777777" w:rsidR="0026758B" w:rsidRPr="003421E8" w:rsidRDefault="0026758B" w:rsidP="0026758B">
      <w:pPr>
        <w:ind w:left="0"/>
        <w:rPr>
          <w:lang w:val="en-IN"/>
        </w:rPr>
      </w:pPr>
    </w:p>
    <w:p w14:paraId="2DD044A6" w14:textId="77777777" w:rsidR="0026758B" w:rsidRPr="003421E8" w:rsidRDefault="0026758B" w:rsidP="0026758B">
      <w:pPr>
        <w:ind w:left="0"/>
        <w:rPr>
          <w:lang w:val="en-IN"/>
        </w:rPr>
      </w:pPr>
      <w:r w:rsidRPr="003421E8">
        <w:rPr>
          <w:lang w:val="en-IN"/>
        </w:rPr>
        <w:t>ExecutorService executor = Executors.newSingleThreadExecutor();</w:t>
      </w:r>
    </w:p>
    <w:p w14:paraId="29E66980" w14:textId="77777777" w:rsidR="0026758B" w:rsidRPr="003421E8" w:rsidRDefault="0026758B" w:rsidP="0026758B">
      <w:pPr>
        <w:ind w:left="0"/>
        <w:rPr>
          <w:lang w:val="en-IN"/>
        </w:rPr>
      </w:pPr>
      <w:r w:rsidRPr="003421E8">
        <w:rPr>
          <w:lang w:val="en-IN"/>
        </w:rPr>
        <w:t>Future&lt;String&gt; future = executor.submit(task);</w:t>
      </w:r>
    </w:p>
    <w:p w14:paraId="076A1B23" w14:textId="77777777" w:rsidR="0026758B" w:rsidRPr="003421E8" w:rsidRDefault="0026758B" w:rsidP="0026758B">
      <w:pPr>
        <w:ind w:left="0"/>
        <w:rPr>
          <w:lang w:val="en-IN"/>
        </w:rPr>
      </w:pPr>
    </w:p>
    <w:p w14:paraId="0C9FB3B5" w14:textId="77777777" w:rsidR="0026758B" w:rsidRPr="003421E8" w:rsidRDefault="0026758B" w:rsidP="0026758B">
      <w:pPr>
        <w:ind w:left="0"/>
        <w:rPr>
          <w:lang w:val="en-IN"/>
        </w:rPr>
      </w:pPr>
      <w:r w:rsidRPr="003421E8">
        <w:rPr>
          <w:lang w:val="en-IN"/>
        </w:rPr>
        <w:t>String result = future.get();  // blocks until the result is available</w:t>
      </w:r>
    </w:p>
    <w:p w14:paraId="65BDDDC0" w14:textId="77777777" w:rsidR="0026758B" w:rsidRDefault="0026758B" w:rsidP="0026758B">
      <w:pPr>
        <w:ind w:left="0"/>
        <w:rPr>
          <w:lang w:val="en-IN"/>
        </w:rPr>
      </w:pPr>
      <w:r w:rsidRPr="003421E8">
        <w:rPr>
          <w:lang w:val="en-IN"/>
        </w:rPr>
        <w:t>System.out.println(result);</w:t>
      </w:r>
    </w:p>
    <w:p w14:paraId="3FF0F507" w14:textId="77777777" w:rsidR="0026758B" w:rsidRDefault="0026758B" w:rsidP="0026758B">
      <w:pPr>
        <w:ind w:left="0"/>
        <w:rPr>
          <w:lang w:val="en-IN"/>
        </w:rPr>
      </w:pPr>
    </w:p>
    <w:p w14:paraId="19F4E510" w14:textId="77777777" w:rsidR="0026758B" w:rsidRDefault="0026758B" w:rsidP="0026758B">
      <w:pPr>
        <w:ind w:left="0"/>
        <w:rPr>
          <w:lang w:val="en-IN"/>
        </w:rPr>
      </w:pPr>
      <w:r w:rsidRPr="003421E8">
        <w:rPr>
          <w:noProof/>
          <w:lang w:val="en-IN"/>
        </w:rPr>
        <w:drawing>
          <wp:inline distT="0" distB="0" distL="0" distR="0" wp14:anchorId="44F28F48" wp14:editId="1EDEBF9E">
            <wp:extent cx="5767705" cy="2029460"/>
            <wp:effectExtent l="0" t="0" r="0" b="0"/>
            <wp:docPr id="1367011892" name="Picture 1" descr="A screen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11892" name="Picture 1" descr="A screenshot of a white screen&#10;&#10;AI-generated content may be incorrect."/>
                    <pic:cNvPicPr/>
                  </pic:nvPicPr>
                  <pic:blipFill>
                    <a:blip r:embed="rId32"/>
                    <a:stretch>
                      <a:fillRect/>
                    </a:stretch>
                  </pic:blipFill>
                  <pic:spPr>
                    <a:xfrm>
                      <a:off x="0" y="0"/>
                      <a:ext cx="5767705" cy="2029460"/>
                    </a:xfrm>
                    <a:prstGeom prst="rect">
                      <a:avLst/>
                    </a:prstGeom>
                  </pic:spPr>
                </pic:pic>
              </a:graphicData>
            </a:graphic>
          </wp:inline>
        </w:drawing>
      </w:r>
    </w:p>
    <w:p w14:paraId="63045048" w14:textId="77777777" w:rsidR="0026758B" w:rsidRPr="0062660D" w:rsidRDefault="0026758B">
      <w:pPr>
        <w:pStyle w:val="Heading3"/>
        <w:numPr>
          <w:ilvl w:val="1"/>
          <w:numId w:val="50"/>
        </w:numPr>
        <w:rPr>
          <w:color w:val="FF0000"/>
        </w:rPr>
      </w:pPr>
      <w:bookmarkStart w:id="42" w:name="_Toc196175496"/>
      <w:bookmarkStart w:id="43" w:name="_Toc198153688"/>
      <w:r w:rsidRPr="0062660D">
        <w:rPr>
          <w:color w:val="FF0000"/>
        </w:rPr>
        <w:t>Key Characteristics of Static Methods in Interfaces</w:t>
      </w:r>
      <w:bookmarkEnd w:id="42"/>
      <w:bookmarkEnd w:id="43"/>
    </w:p>
    <w:p w14:paraId="3788C036" w14:textId="77777777" w:rsidR="0026758B" w:rsidRPr="005A6188" w:rsidRDefault="0026758B">
      <w:pPr>
        <w:pStyle w:val="ListParagraph"/>
        <w:widowControl/>
        <w:numPr>
          <w:ilvl w:val="0"/>
          <w:numId w:val="23"/>
        </w:numPr>
        <w:spacing w:before="100" w:beforeAutospacing="1" w:after="100" w:afterAutospacing="1" w:line="240" w:lineRule="auto"/>
        <w:rPr>
          <w:rFonts w:ascii="Times New Roman" w:hAnsi="Times New Roman" w:cs="Times New Roman"/>
          <w:sz w:val="24"/>
          <w:szCs w:val="24"/>
          <w:lang w:val="en-IN" w:eastAsia="en-IN"/>
        </w:rPr>
      </w:pPr>
      <w:r w:rsidRPr="005A6188">
        <w:rPr>
          <w:rFonts w:ascii="Times New Roman" w:hAnsi="Times New Roman" w:cs="Times New Roman"/>
          <w:b/>
          <w:bCs/>
          <w:sz w:val="24"/>
          <w:szCs w:val="24"/>
          <w:lang w:val="en-IN" w:eastAsia="en-IN"/>
        </w:rPr>
        <w:t>Belongs to the Interface</w:t>
      </w:r>
      <w:r w:rsidRPr="005A6188">
        <w:rPr>
          <w:rFonts w:ascii="Times New Roman" w:hAnsi="Times New Roman" w:cs="Times New Roman"/>
          <w:sz w:val="24"/>
          <w:szCs w:val="24"/>
          <w:lang w:val="en-IN" w:eastAsia="en-IN"/>
        </w:rPr>
        <w:t>: Static methods in interfaces belong to the interface itself, not the implementing class. They are not inherited by classes that implement the interface.</w:t>
      </w:r>
    </w:p>
    <w:p w14:paraId="14429A3B" w14:textId="77777777" w:rsidR="0026758B" w:rsidRPr="005A6188" w:rsidRDefault="0026758B">
      <w:pPr>
        <w:pStyle w:val="ListParagraph"/>
        <w:widowControl/>
        <w:numPr>
          <w:ilvl w:val="0"/>
          <w:numId w:val="23"/>
        </w:numPr>
        <w:spacing w:before="100" w:beforeAutospacing="1" w:after="100" w:afterAutospacing="1" w:line="240" w:lineRule="auto"/>
        <w:rPr>
          <w:rFonts w:ascii="Times New Roman" w:hAnsi="Times New Roman" w:cs="Times New Roman"/>
          <w:sz w:val="24"/>
          <w:szCs w:val="24"/>
          <w:lang w:val="en-IN" w:eastAsia="en-IN"/>
        </w:rPr>
      </w:pPr>
      <w:r w:rsidRPr="005A6188">
        <w:rPr>
          <w:rFonts w:ascii="Times New Roman" w:hAnsi="Times New Roman" w:cs="Times New Roman"/>
          <w:b/>
          <w:bCs/>
          <w:sz w:val="24"/>
          <w:szCs w:val="24"/>
          <w:lang w:val="en-IN" w:eastAsia="en-IN"/>
        </w:rPr>
        <w:t>Cannot Be Overridden</w:t>
      </w:r>
      <w:r w:rsidRPr="005A6188">
        <w:rPr>
          <w:rFonts w:ascii="Times New Roman" w:hAnsi="Times New Roman" w:cs="Times New Roman"/>
          <w:sz w:val="24"/>
          <w:szCs w:val="24"/>
          <w:lang w:val="en-IN" w:eastAsia="en-IN"/>
        </w:rPr>
        <w:t>: Since the method is static, it cannot be overridden by any class that implements the interface.</w:t>
      </w:r>
    </w:p>
    <w:p w14:paraId="5A238F44" w14:textId="77777777" w:rsidR="0026758B" w:rsidRDefault="0026758B">
      <w:pPr>
        <w:pStyle w:val="ListParagraph"/>
        <w:widowControl/>
        <w:numPr>
          <w:ilvl w:val="0"/>
          <w:numId w:val="23"/>
        </w:numPr>
        <w:spacing w:before="100" w:beforeAutospacing="1" w:after="100" w:afterAutospacing="1" w:line="240" w:lineRule="auto"/>
        <w:rPr>
          <w:rFonts w:ascii="Times New Roman" w:hAnsi="Times New Roman" w:cs="Times New Roman"/>
          <w:sz w:val="24"/>
          <w:szCs w:val="24"/>
          <w:lang w:val="en-IN" w:eastAsia="en-IN"/>
        </w:rPr>
      </w:pPr>
      <w:r w:rsidRPr="005A6188">
        <w:rPr>
          <w:rFonts w:ascii="Times New Roman" w:hAnsi="Times New Roman" w:cs="Times New Roman"/>
          <w:b/>
          <w:bCs/>
          <w:sz w:val="24"/>
          <w:szCs w:val="24"/>
          <w:lang w:val="en-IN" w:eastAsia="en-IN"/>
        </w:rPr>
        <w:t>Can Be Called Directly on the Interface</w:t>
      </w:r>
      <w:r w:rsidRPr="005A6188">
        <w:rPr>
          <w:rFonts w:ascii="Times New Roman" w:hAnsi="Times New Roman" w:cs="Times New Roman"/>
          <w:sz w:val="24"/>
          <w:szCs w:val="24"/>
          <w:lang w:val="en-IN" w:eastAsia="en-IN"/>
        </w:rPr>
        <w:t>: You call static methods directly on the interface, not on the instances of the implementing class.</w:t>
      </w:r>
    </w:p>
    <w:p w14:paraId="213C08A2" w14:textId="77777777" w:rsidR="0026758B" w:rsidRPr="0062660D" w:rsidRDefault="0026758B">
      <w:pPr>
        <w:pStyle w:val="Heading3"/>
        <w:numPr>
          <w:ilvl w:val="1"/>
          <w:numId w:val="50"/>
        </w:numPr>
        <w:rPr>
          <w:color w:val="FF0000"/>
        </w:rPr>
      </w:pPr>
      <w:bookmarkStart w:id="44" w:name="_Toc196175497"/>
      <w:bookmarkStart w:id="45" w:name="_Toc198153689"/>
      <w:r w:rsidRPr="0062660D">
        <w:rPr>
          <w:color w:val="FF0000"/>
        </w:rPr>
        <w:t>Key Characteristics of Default Methods</w:t>
      </w:r>
      <w:bookmarkEnd w:id="44"/>
      <w:bookmarkEnd w:id="45"/>
    </w:p>
    <w:p w14:paraId="1723FC08" w14:textId="77777777" w:rsidR="0026758B" w:rsidRPr="00D43F0B" w:rsidRDefault="0026758B">
      <w:pPr>
        <w:pStyle w:val="ListParagraph"/>
        <w:widowControl/>
        <w:numPr>
          <w:ilvl w:val="0"/>
          <w:numId w:val="24"/>
        </w:numPr>
        <w:spacing w:before="100" w:beforeAutospacing="1" w:after="100" w:afterAutospacing="1" w:line="240" w:lineRule="auto"/>
        <w:rPr>
          <w:rFonts w:ascii="Times New Roman" w:hAnsi="Times New Roman" w:cs="Times New Roman"/>
          <w:sz w:val="24"/>
          <w:szCs w:val="24"/>
          <w:lang w:val="en-IN" w:eastAsia="en-IN"/>
        </w:rPr>
      </w:pPr>
      <w:r w:rsidRPr="00D43F0B">
        <w:rPr>
          <w:rFonts w:ascii="Times New Roman" w:hAnsi="Times New Roman" w:cs="Times New Roman"/>
          <w:b/>
          <w:bCs/>
          <w:sz w:val="24"/>
          <w:szCs w:val="24"/>
          <w:lang w:val="en-IN" w:eastAsia="en-IN"/>
        </w:rPr>
        <w:t>Implemented in the Interface</w:t>
      </w:r>
      <w:r w:rsidRPr="00D43F0B">
        <w:rPr>
          <w:rFonts w:ascii="Times New Roman" w:hAnsi="Times New Roman" w:cs="Times New Roman"/>
          <w:sz w:val="24"/>
          <w:szCs w:val="24"/>
          <w:lang w:val="en-IN" w:eastAsia="en-IN"/>
        </w:rPr>
        <w:t>: Default methods have a method body, meaning you can provide a default implementation directly inside the interface.</w:t>
      </w:r>
    </w:p>
    <w:p w14:paraId="5A8875D4" w14:textId="77777777" w:rsidR="0026758B" w:rsidRPr="00D43F0B" w:rsidRDefault="0026758B">
      <w:pPr>
        <w:pStyle w:val="ListParagraph"/>
        <w:widowControl/>
        <w:numPr>
          <w:ilvl w:val="0"/>
          <w:numId w:val="24"/>
        </w:numPr>
        <w:spacing w:before="100" w:beforeAutospacing="1" w:after="100" w:afterAutospacing="1" w:line="240" w:lineRule="auto"/>
        <w:rPr>
          <w:rFonts w:ascii="Times New Roman" w:hAnsi="Times New Roman" w:cs="Times New Roman"/>
          <w:sz w:val="24"/>
          <w:szCs w:val="24"/>
          <w:lang w:val="en-IN" w:eastAsia="en-IN"/>
        </w:rPr>
      </w:pPr>
      <w:r w:rsidRPr="00D43F0B">
        <w:rPr>
          <w:rFonts w:ascii="Times New Roman" w:hAnsi="Times New Roman" w:cs="Times New Roman"/>
          <w:b/>
          <w:bCs/>
          <w:sz w:val="24"/>
          <w:szCs w:val="24"/>
          <w:lang w:val="en-IN" w:eastAsia="en-IN"/>
        </w:rPr>
        <w:t>Inheritable</w:t>
      </w:r>
      <w:r w:rsidRPr="00D43F0B">
        <w:rPr>
          <w:rFonts w:ascii="Times New Roman" w:hAnsi="Times New Roman" w:cs="Times New Roman"/>
          <w:sz w:val="24"/>
          <w:szCs w:val="24"/>
          <w:lang w:val="en-IN" w:eastAsia="en-IN"/>
        </w:rPr>
        <w:t>: Default methods are inherited by implementing classes. If a class implements an interface with a default method, the class automatically gets the default implementation (unless the class overrides it).</w:t>
      </w:r>
    </w:p>
    <w:p w14:paraId="401D2553" w14:textId="77777777" w:rsidR="0026758B" w:rsidRPr="00D43F0B" w:rsidRDefault="0026758B">
      <w:pPr>
        <w:pStyle w:val="ListParagraph"/>
        <w:widowControl/>
        <w:numPr>
          <w:ilvl w:val="0"/>
          <w:numId w:val="24"/>
        </w:numPr>
        <w:spacing w:before="100" w:beforeAutospacing="1" w:after="100" w:afterAutospacing="1" w:line="240" w:lineRule="auto"/>
        <w:rPr>
          <w:rFonts w:ascii="Times New Roman" w:hAnsi="Times New Roman" w:cs="Times New Roman"/>
          <w:sz w:val="24"/>
          <w:szCs w:val="24"/>
          <w:lang w:val="en-IN" w:eastAsia="en-IN"/>
        </w:rPr>
      </w:pPr>
      <w:r w:rsidRPr="00D43F0B">
        <w:rPr>
          <w:rFonts w:ascii="Times New Roman" w:hAnsi="Times New Roman" w:cs="Times New Roman"/>
          <w:b/>
          <w:bCs/>
          <w:sz w:val="24"/>
          <w:szCs w:val="24"/>
          <w:lang w:val="en-IN" w:eastAsia="en-IN"/>
        </w:rPr>
        <w:t>Can Be Overridden</w:t>
      </w:r>
      <w:r w:rsidRPr="00D43F0B">
        <w:rPr>
          <w:rFonts w:ascii="Times New Roman" w:hAnsi="Times New Roman" w:cs="Times New Roman"/>
          <w:sz w:val="24"/>
          <w:szCs w:val="24"/>
          <w:lang w:val="en-IN" w:eastAsia="en-IN"/>
        </w:rPr>
        <w:t>: If an implementing class does not want to use the default implementation, it can override the method like any other regular method.</w:t>
      </w:r>
    </w:p>
    <w:p w14:paraId="392DBCCA" w14:textId="77777777" w:rsidR="0026758B" w:rsidRDefault="0026758B">
      <w:pPr>
        <w:pStyle w:val="ListParagraph"/>
        <w:widowControl/>
        <w:numPr>
          <w:ilvl w:val="0"/>
          <w:numId w:val="24"/>
        </w:numPr>
        <w:spacing w:before="100" w:beforeAutospacing="1" w:after="100" w:afterAutospacing="1" w:line="240" w:lineRule="auto"/>
        <w:rPr>
          <w:rFonts w:ascii="Times New Roman" w:hAnsi="Times New Roman" w:cs="Times New Roman"/>
          <w:sz w:val="24"/>
          <w:szCs w:val="24"/>
          <w:lang w:val="en-IN" w:eastAsia="en-IN"/>
        </w:rPr>
      </w:pPr>
      <w:r w:rsidRPr="00D43F0B">
        <w:rPr>
          <w:rFonts w:ascii="Times New Roman" w:hAnsi="Times New Roman" w:cs="Times New Roman"/>
          <w:b/>
          <w:bCs/>
          <w:sz w:val="24"/>
          <w:szCs w:val="24"/>
          <w:lang w:val="en-IN" w:eastAsia="en-IN"/>
        </w:rPr>
        <w:t>No Need to Modify Implementing Classes</w:t>
      </w:r>
      <w:r w:rsidRPr="00D43F0B">
        <w:rPr>
          <w:rFonts w:ascii="Times New Roman" w:hAnsi="Times New Roman" w:cs="Times New Roman"/>
          <w:sz w:val="24"/>
          <w:szCs w:val="24"/>
          <w:lang w:val="en-IN" w:eastAsia="en-IN"/>
        </w:rPr>
        <w:t xml:space="preserve">: The introduction of default methods was mainly designed to allow interfaces to evolve (add new methods) without breaking the classes that implement the interface. This is especially useful for APIs like Java's </w:t>
      </w:r>
      <w:r w:rsidRPr="00D43F0B">
        <w:rPr>
          <w:rFonts w:ascii="Times New Roman" w:hAnsi="Times New Roman" w:cs="Times New Roman"/>
          <w:b/>
          <w:bCs/>
          <w:sz w:val="24"/>
          <w:szCs w:val="24"/>
          <w:lang w:val="en-IN" w:eastAsia="en-IN"/>
        </w:rPr>
        <w:t>Collection framework</w:t>
      </w:r>
      <w:r w:rsidRPr="00D43F0B">
        <w:rPr>
          <w:rFonts w:ascii="Times New Roman" w:hAnsi="Times New Roman" w:cs="Times New Roman"/>
          <w:sz w:val="24"/>
          <w:szCs w:val="24"/>
          <w:lang w:val="en-IN" w:eastAsia="en-IN"/>
        </w:rPr>
        <w:t>.</w:t>
      </w:r>
    </w:p>
    <w:p w14:paraId="2AB070D8" w14:textId="77777777" w:rsidR="0026758B" w:rsidRPr="00022630" w:rsidRDefault="0026758B">
      <w:pPr>
        <w:pStyle w:val="Heading3"/>
        <w:numPr>
          <w:ilvl w:val="1"/>
          <w:numId w:val="50"/>
        </w:numPr>
        <w:rPr>
          <w:color w:val="FF0000"/>
        </w:rPr>
      </w:pPr>
      <w:bookmarkStart w:id="46" w:name="_Toc196175498"/>
      <w:bookmarkStart w:id="47" w:name="_Toc198153690"/>
      <w:r w:rsidRPr="00022630">
        <w:rPr>
          <w:color w:val="FF0000"/>
        </w:rPr>
        <w:t>Method References</w:t>
      </w:r>
      <w:bookmarkEnd w:id="46"/>
      <w:bookmarkEnd w:id="47"/>
    </w:p>
    <w:p w14:paraId="4DE5D1AE" w14:textId="77777777" w:rsidR="0026758B" w:rsidRDefault="0026758B" w:rsidP="0026758B">
      <w:pPr>
        <w:rPr>
          <w:lang w:eastAsia="en-IN"/>
        </w:rPr>
      </w:pPr>
      <w:r w:rsidRPr="00205E15">
        <w:rPr>
          <w:lang w:eastAsia="en-IN"/>
        </w:rPr>
        <w:t xml:space="preserve">A </w:t>
      </w:r>
      <w:r w:rsidRPr="00205E15">
        <w:rPr>
          <w:b/>
          <w:bCs/>
          <w:lang w:eastAsia="en-IN"/>
        </w:rPr>
        <w:t>method reference</w:t>
      </w:r>
      <w:r w:rsidRPr="00205E15">
        <w:rPr>
          <w:lang w:eastAsia="en-IN"/>
        </w:rPr>
        <w:t xml:space="preserve"> is essentially a shorthand notation for calling a method using a lambda expression.</w:t>
      </w:r>
    </w:p>
    <w:p w14:paraId="04A9D76E" w14:textId="77777777" w:rsidR="0026758B" w:rsidRDefault="0026758B" w:rsidP="0026758B">
      <w:pPr>
        <w:rPr>
          <w:lang w:eastAsia="en-IN"/>
        </w:rPr>
      </w:pPr>
      <w:r w:rsidRPr="00205E15">
        <w:rPr>
          <w:lang w:eastAsia="en-IN"/>
        </w:rPr>
        <w:t xml:space="preserve">Method references can be used in the context of </w:t>
      </w:r>
      <w:r w:rsidRPr="00205E15">
        <w:rPr>
          <w:b/>
          <w:bCs/>
          <w:lang w:eastAsia="en-IN"/>
        </w:rPr>
        <w:t>functional interfaces</w:t>
      </w:r>
      <w:r w:rsidRPr="00205E15">
        <w:rPr>
          <w:lang w:eastAsia="en-IN"/>
        </w:rPr>
        <w:t xml:space="preserve"> (interfaces with a single abstract method), commonly used in places where </w:t>
      </w:r>
      <w:r w:rsidRPr="00205E15">
        <w:rPr>
          <w:b/>
          <w:bCs/>
          <w:lang w:eastAsia="en-IN"/>
        </w:rPr>
        <w:t>lambda expressions</w:t>
      </w:r>
      <w:r w:rsidRPr="00205E15">
        <w:rPr>
          <w:lang w:eastAsia="en-IN"/>
        </w:rPr>
        <w:t xml:space="preserve"> are </w:t>
      </w:r>
      <w:r w:rsidRPr="00205E15">
        <w:rPr>
          <w:lang w:eastAsia="en-IN"/>
        </w:rPr>
        <w:lastRenderedPageBreak/>
        <w:t>applicable.</w:t>
      </w:r>
    </w:p>
    <w:p w14:paraId="02BA5AED" w14:textId="77777777" w:rsidR="0026758B" w:rsidRDefault="0026758B" w:rsidP="0026758B">
      <w:pPr>
        <w:rPr>
          <w:lang w:eastAsia="en-IN"/>
        </w:rPr>
      </w:pPr>
      <w:r w:rsidRPr="00205E15">
        <w:rPr>
          <w:lang w:eastAsia="en-IN"/>
        </w:rPr>
        <w:t>Types of Method References</w:t>
      </w:r>
    </w:p>
    <w:p w14:paraId="423EDFE8" w14:textId="77777777" w:rsidR="0026758B" w:rsidRPr="00205E15" w:rsidRDefault="0026758B" w:rsidP="0026758B">
      <w:pPr>
        <w:rPr>
          <w:b/>
          <w:bCs/>
          <w:lang w:eastAsia="en-IN"/>
        </w:rPr>
      </w:pPr>
      <w:r w:rsidRPr="00205E15">
        <w:rPr>
          <w:b/>
          <w:bCs/>
          <w:lang w:eastAsia="en-IN"/>
        </w:rPr>
        <w:t>Reference to a Static Method</w:t>
      </w:r>
    </w:p>
    <w:p w14:paraId="0120AEC4" w14:textId="77777777" w:rsidR="0026758B" w:rsidRDefault="0026758B" w:rsidP="0026758B">
      <w:pPr>
        <w:rPr>
          <w:lang w:eastAsia="en-IN"/>
        </w:rPr>
      </w:pPr>
      <w:r w:rsidRPr="00205E15">
        <w:rPr>
          <w:lang w:eastAsia="en-IN"/>
        </w:rPr>
        <w:t>A static method in a class can be referred to with ClassName::staticMethodName.</w:t>
      </w:r>
    </w:p>
    <w:p w14:paraId="5DDD3366" w14:textId="77777777" w:rsidR="0026758B" w:rsidRPr="00A0522B" w:rsidRDefault="0026758B" w:rsidP="0026758B">
      <w:pPr>
        <w:rPr>
          <w:b/>
          <w:bCs/>
          <w:lang w:eastAsia="en-IN"/>
        </w:rPr>
      </w:pPr>
      <w:r w:rsidRPr="00A0522B">
        <w:rPr>
          <w:b/>
          <w:bCs/>
          <w:lang w:eastAsia="en-IN"/>
        </w:rPr>
        <w:t>Reference to an Instance Method of a Particular Object</w:t>
      </w:r>
    </w:p>
    <w:p w14:paraId="0A09B19E" w14:textId="77777777" w:rsidR="0026758B" w:rsidRDefault="0026758B" w:rsidP="0026758B">
      <w:pPr>
        <w:rPr>
          <w:lang w:eastAsia="en-IN"/>
        </w:rPr>
      </w:pPr>
      <w:r w:rsidRPr="00A0522B">
        <w:rPr>
          <w:lang w:eastAsia="en-IN"/>
        </w:rPr>
        <w:t>You can refer to an instance method of an object using objectInstance::instanceMethodName.</w:t>
      </w:r>
    </w:p>
    <w:p w14:paraId="30EFA602" w14:textId="77777777" w:rsidR="0026758B" w:rsidRPr="00C743A9" w:rsidRDefault="0026758B" w:rsidP="0026758B">
      <w:pPr>
        <w:rPr>
          <w:b/>
          <w:bCs/>
          <w:lang w:eastAsia="en-IN"/>
        </w:rPr>
      </w:pPr>
      <w:r w:rsidRPr="00C743A9">
        <w:rPr>
          <w:b/>
          <w:bCs/>
          <w:lang w:eastAsia="en-IN"/>
        </w:rPr>
        <w:t>Reference to an Instance Method of an Arbitrary Object of a Particular Type</w:t>
      </w:r>
    </w:p>
    <w:p w14:paraId="74C069A0" w14:textId="77777777" w:rsidR="0026758B" w:rsidRDefault="0026758B" w:rsidP="0026758B">
      <w:pPr>
        <w:rPr>
          <w:lang w:eastAsia="en-IN"/>
        </w:rPr>
      </w:pPr>
      <w:r w:rsidRPr="00C743A9">
        <w:rPr>
          <w:lang w:eastAsia="en-IN"/>
        </w:rPr>
        <w:t xml:space="preserve">This is useful when you don't have a specific object but want to refer to an instance method of an object of a specific type. It’s often used with </w:t>
      </w:r>
      <w:r w:rsidRPr="00C743A9">
        <w:rPr>
          <w:b/>
          <w:bCs/>
          <w:lang w:eastAsia="en-IN"/>
        </w:rPr>
        <w:t>Streams</w:t>
      </w:r>
      <w:r w:rsidRPr="00C743A9">
        <w:rPr>
          <w:lang w:eastAsia="en-IN"/>
        </w:rPr>
        <w:t>.</w:t>
      </w:r>
    </w:p>
    <w:p w14:paraId="14A1033B" w14:textId="77777777" w:rsidR="0026758B" w:rsidRDefault="0026758B" w:rsidP="0026758B">
      <w:pPr>
        <w:rPr>
          <w:b/>
          <w:bCs/>
          <w:lang w:eastAsia="en-IN"/>
        </w:rPr>
      </w:pPr>
      <w:r w:rsidRPr="009001FB">
        <w:rPr>
          <w:b/>
          <w:bCs/>
          <w:lang w:eastAsia="en-IN"/>
        </w:rPr>
        <w:t>Reference to a Constructor</w:t>
      </w:r>
    </w:p>
    <w:p w14:paraId="0005BBB0" w14:textId="77777777" w:rsidR="0026758B" w:rsidRPr="00464C49" w:rsidRDefault="0026758B" w:rsidP="0026758B">
      <w:pPr>
        <w:rPr>
          <w:lang w:eastAsia="en-IN"/>
        </w:rPr>
      </w:pPr>
      <w:r w:rsidRPr="00464C49">
        <w:rPr>
          <w:lang w:eastAsia="en-IN"/>
        </w:rPr>
        <w:t>You can refer to a constructor using the ClassName::new syntax. This is particularly useful when using factory methods or Streams.</w:t>
      </w:r>
    </w:p>
    <w:p w14:paraId="76FE0CD3" w14:textId="77777777" w:rsidR="0026758B" w:rsidRDefault="0026758B" w:rsidP="0026758B">
      <w:pPr>
        <w:rPr>
          <w:lang w:val="en-IN" w:eastAsia="en-IN"/>
        </w:rPr>
      </w:pPr>
      <w:r w:rsidRPr="00111FD4">
        <w:rPr>
          <w:noProof/>
          <w:lang w:val="en-IN" w:eastAsia="en-IN"/>
        </w:rPr>
        <w:drawing>
          <wp:inline distT="0" distB="0" distL="0" distR="0" wp14:anchorId="598822C2" wp14:editId="6269E597">
            <wp:extent cx="5767705" cy="2127250"/>
            <wp:effectExtent l="0" t="0" r="0" b="0"/>
            <wp:docPr id="1308927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27688" name="Picture 1" descr="A screenshot of a computer&#10;&#10;AI-generated content may be incorrect."/>
                    <pic:cNvPicPr/>
                  </pic:nvPicPr>
                  <pic:blipFill>
                    <a:blip r:embed="rId33"/>
                    <a:stretch>
                      <a:fillRect/>
                    </a:stretch>
                  </pic:blipFill>
                  <pic:spPr>
                    <a:xfrm>
                      <a:off x="0" y="0"/>
                      <a:ext cx="5767705" cy="2127250"/>
                    </a:xfrm>
                    <a:prstGeom prst="rect">
                      <a:avLst/>
                    </a:prstGeom>
                  </pic:spPr>
                </pic:pic>
              </a:graphicData>
            </a:graphic>
          </wp:inline>
        </w:drawing>
      </w:r>
    </w:p>
    <w:p w14:paraId="0B3EFC35" w14:textId="77777777" w:rsidR="0026758B" w:rsidRPr="008F1D03" w:rsidRDefault="0026758B" w:rsidP="0026758B">
      <w:pPr>
        <w:rPr>
          <w:lang w:val="en-IN" w:eastAsia="en-IN"/>
        </w:rPr>
      </w:pPr>
      <w:r w:rsidRPr="000B4E55">
        <w:rPr>
          <w:lang w:eastAsia="en-IN"/>
        </w:rPr>
        <w:t xml:space="preserve">Method references provide a more concise and expressive way to refer to methods and are especially useful with Java's functional programming features (like </w:t>
      </w:r>
      <w:r w:rsidRPr="000B4E55">
        <w:rPr>
          <w:b/>
          <w:bCs/>
          <w:lang w:eastAsia="en-IN"/>
        </w:rPr>
        <w:t>Streams</w:t>
      </w:r>
      <w:r w:rsidRPr="000B4E55">
        <w:rPr>
          <w:lang w:eastAsia="en-IN"/>
        </w:rPr>
        <w:t>). They can simplify your code by replacing lambda expressions where the lambda body is just calling a method.</w:t>
      </w:r>
    </w:p>
    <w:p w14:paraId="0A5E40C5" w14:textId="77777777" w:rsidR="0026758B" w:rsidRPr="0062660D" w:rsidRDefault="0026758B">
      <w:pPr>
        <w:pStyle w:val="Heading3"/>
        <w:numPr>
          <w:ilvl w:val="1"/>
          <w:numId w:val="50"/>
        </w:numPr>
        <w:rPr>
          <w:color w:val="FF0000"/>
        </w:rPr>
      </w:pPr>
      <w:bookmarkStart w:id="48" w:name="_Toc196175499"/>
      <w:bookmarkStart w:id="49" w:name="_Toc198153691"/>
      <w:r w:rsidRPr="0062660D">
        <w:rPr>
          <w:color w:val="FF0000"/>
        </w:rPr>
        <w:t>Java11 features</w:t>
      </w:r>
      <w:bookmarkEnd w:id="48"/>
      <w:bookmarkEnd w:id="49"/>
    </w:p>
    <w:p w14:paraId="5384042F" w14:textId="0492BA34" w:rsidR="0026758B" w:rsidRPr="00AE6D10" w:rsidRDefault="0026758B">
      <w:pPr>
        <w:pStyle w:val="ListParagraph"/>
        <w:numPr>
          <w:ilvl w:val="2"/>
          <w:numId w:val="50"/>
        </w:numPr>
        <w:rPr>
          <w:b/>
          <w:bCs/>
          <w:color w:val="FF0000"/>
        </w:rPr>
      </w:pPr>
      <w:bookmarkStart w:id="50" w:name="_Toc196175500"/>
      <w:r w:rsidRPr="00AE6D10">
        <w:rPr>
          <w:b/>
          <w:bCs/>
          <w:color w:val="FF0000"/>
        </w:rPr>
        <w:t>var in Lambda Parameters</w:t>
      </w:r>
      <w:bookmarkEnd w:id="50"/>
      <w:r w:rsidR="00D65022" w:rsidRPr="00AE6D10">
        <w:rPr>
          <w:b/>
          <w:bCs/>
          <w:color w:val="FF0000"/>
        </w:rPr>
        <w:t xml:space="preserve"> </w:t>
      </w:r>
    </w:p>
    <w:p w14:paraId="0AA15459" w14:textId="77777777" w:rsidR="0026758B" w:rsidRDefault="0026758B" w:rsidP="0026758B">
      <w:pPr>
        <w:ind w:left="0"/>
      </w:pPr>
      <w:r w:rsidRPr="005958A1">
        <w:t>You can now use var in lambda expressions</w:t>
      </w:r>
    </w:p>
    <w:p w14:paraId="6A2D8291" w14:textId="77777777" w:rsidR="0026758B" w:rsidRDefault="0026758B" w:rsidP="0026758B">
      <w:pPr>
        <w:ind w:left="0"/>
      </w:pPr>
      <w:r w:rsidRPr="005958A1">
        <w:t>(var x, var y) -&gt; x + y</w:t>
      </w:r>
    </w:p>
    <w:p w14:paraId="6EF6E344" w14:textId="251AD66D" w:rsidR="0026758B" w:rsidRPr="00AA2B6C" w:rsidRDefault="0026758B">
      <w:pPr>
        <w:pStyle w:val="ListParagraph"/>
        <w:numPr>
          <w:ilvl w:val="2"/>
          <w:numId w:val="50"/>
        </w:numPr>
        <w:rPr>
          <w:b/>
          <w:bCs/>
          <w:color w:val="FF0000"/>
        </w:rPr>
      </w:pPr>
      <w:bookmarkStart w:id="51" w:name="_Toc196175501"/>
      <w:r w:rsidRPr="00AA2B6C">
        <w:rPr>
          <w:b/>
          <w:bCs/>
          <w:color w:val="FF0000"/>
        </w:rPr>
        <w:t>HTTP Client API (Standardized)</w:t>
      </w:r>
      <w:bookmarkEnd w:id="51"/>
    </w:p>
    <w:p w14:paraId="1079ABCE" w14:textId="77777777" w:rsidR="0026758B" w:rsidRDefault="0026758B" w:rsidP="0026758B">
      <w:pPr>
        <w:ind w:left="0"/>
      </w:pPr>
      <w:r w:rsidRPr="005958A1">
        <w:t>Introduced in Java 9 as incubating, now fully standardized.</w:t>
      </w:r>
    </w:p>
    <w:p w14:paraId="26C0BA4E" w14:textId="77777777" w:rsidR="0026758B" w:rsidRDefault="0026758B" w:rsidP="0026758B">
      <w:pPr>
        <w:ind w:left="0"/>
      </w:pPr>
      <w:r w:rsidRPr="005958A1">
        <w:t>Easier and more modern alternative to HttpURLConnection</w:t>
      </w:r>
    </w:p>
    <w:p w14:paraId="4AB80C37" w14:textId="2352FDD7" w:rsidR="0026758B" w:rsidRPr="00BE3D4D" w:rsidRDefault="0026758B">
      <w:pPr>
        <w:pStyle w:val="ListParagraph"/>
        <w:numPr>
          <w:ilvl w:val="2"/>
          <w:numId w:val="50"/>
        </w:numPr>
        <w:rPr>
          <w:b/>
          <w:bCs/>
          <w:color w:val="FF0000"/>
        </w:rPr>
      </w:pPr>
      <w:bookmarkStart w:id="52" w:name="_Toc196175502"/>
      <w:r w:rsidRPr="00C90D5F">
        <w:rPr>
          <w:b/>
          <w:bCs/>
          <w:color w:val="FF0000"/>
        </w:rPr>
        <w:t>Flight Recorder</w:t>
      </w:r>
      <w:bookmarkEnd w:id="52"/>
    </w:p>
    <w:p w14:paraId="11B97792" w14:textId="77777777" w:rsidR="0026758B" w:rsidRDefault="0026758B" w:rsidP="0026758B">
      <w:pPr>
        <w:ind w:left="0"/>
      </w:pPr>
      <w:r w:rsidRPr="007F5E16">
        <w:t>Lightweight performance and diagnostic tool, originally part of Oracle JDK, now open-sourced.</w:t>
      </w:r>
    </w:p>
    <w:p w14:paraId="132CCA7F" w14:textId="253D59A0" w:rsidR="0026758B" w:rsidRPr="00BE3D4D" w:rsidRDefault="0026758B">
      <w:pPr>
        <w:pStyle w:val="ListParagraph"/>
        <w:numPr>
          <w:ilvl w:val="2"/>
          <w:numId w:val="50"/>
        </w:numPr>
        <w:rPr>
          <w:b/>
          <w:bCs/>
          <w:color w:val="FF0000"/>
        </w:rPr>
      </w:pPr>
      <w:bookmarkStart w:id="53" w:name="_Toc196175503"/>
      <w:r w:rsidRPr="00BE3D4D">
        <w:rPr>
          <w:b/>
          <w:bCs/>
          <w:color w:val="FF0000"/>
        </w:rPr>
        <w:t xml:space="preserve"> Z Garbage Collector (ZGC - Experimental)</w:t>
      </w:r>
      <w:bookmarkEnd w:id="53"/>
    </w:p>
    <w:p w14:paraId="3861354A" w14:textId="77777777" w:rsidR="0026758B" w:rsidRDefault="0026758B" w:rsidP="0026758B">
      <w:pPr>
        <w:ind w:left="0"/>
      </w:pPr>
      <w:r w:rsidRPr="00465038">
        <w:t>A scalable low-latency garbage collector (still experimental in Java 11).</w:t>
      </w:r>
    </w:p>
    <w:p w14:paraId="044638D8" w14:textId="27E76F42" w:rsidR="0026758B" w:rsidRPr="00BE3D4D" w:rsidRDefault="0026758B">
      <w:pPr>
        <w:pStyle w:val="ListParagraph"/>
        <w:numPr>
          <w:ilvl w:val="2"/>
          <w:numId w:val="50"/>
        </w:numPr>
        <w:rPr>
          <w:b/>
          <w:bCs/>
          <w:color w:val="FF0000"/>
        </w:rPr>
      </w:pPr>
      <w:bookmarkStart w:id="54" w:name="_Toc196175504"/>
      <w:r w:rsidRPr="00BE3D4D">
        <w:rPr>
          <w:b/>
          <w:bCs/>
          <w:color w:val="FF0000"/>
        </w:rPr>
        <w:t>New string methods</w:t>
      </w:r>
      <w:bookmarkEnd w:id="54"/>
    </w:p>
    <w:p w14:paraId="14FF6B99" w14:textId="77777777" w:rsidR="0026758B" w:rsidRDefault="0026758B" w:rsidP="0026758B">
      <w:pPr>
        <w:ind w:left="0"/>
      </w:pPr>
      <w:r w:rsidRPr="00A44852">
        <w:lastRenderedPageBreak/>
        <w:t>isBlank()</w:t>
      </w:r>
      <w:r>
        <w:t xml:space="preserve"> </w:t>
      </w:r>
      <w:r w:rsidRPr="00A44852">
        <w:t>Checks if the string is empty or contains only whitespace characters.</w:t>
      </w:r>
    </w:p>
    <w:p w14:paraId="25CF77BE" w14:textId="77777777" w:rsidR="0026758B" w:rsidRDefault="0026758B" w:rsidP="0026758B">
      <w:pPr>
        <w:ind w:left="0"/>
      </w:pPr>
      <w:r w:rsidRPr="00A44852">
        <w:t>lines()</w:t>
      </w:r>
      <w:r>
        <w:t xml:space="preserve">  </w:t>
      </w:r>
      <w:r w:rsidRPr="00A44852">
        <w:t xml:space="preserve">Splits the string into a </w:t>
      </w:r>
      <w:r w:rsidRPr="00A44852">
        <w:rPr>
          <w:b/>
          <w:bCs/>
        </w:rPr>
        <w:t>stream of lines</w:t>
      </w:r>
      <w:r w:rsidRPr="00A44852">
        <w:t xml:space="preserve"> separated by line terminators (\n, \r, etc.).</w:t>
      </w:r>
    </w:p>
    <w:p w14:paraId="23317F7A" w14:textId="77777777" w:rsidR="0026758B" w:rsidRDefault="0026758B" w:rsidP="0026758B">
      <w:pPr>
        <w:ind w:left="0"/>
      </w:pPr>
      <w:r w:rsidRPr="00A44852">
        <w:t>strip()</w:t>
      </w:r>
      <w:r>
        <w:t xml:space="preserve"> </w:t>
      </w:r>
      <w:r w:rsidRPr="00A44852">
        <w:t>Similar to trim(), but more accurate with Unicode characters.</w:t>
      </w:r>
    </w:p>
    <w:p w14:paraId="3CF441CA" w14:textId="77777777" w:rsidR="0026758B" w:rsidRDefault="0026758B" w:rsidP="0026758B">
      <w:pPr>
        <w:ind w:left="0"/>
      </w:pPr>
      <w:r w:rsidRPr="00A44852">
        <w:t>stripLeading()</w:t>
      </w:r>
      <w:r>
        <w:t xml:space="preserve"> </w:t>
      </w:r>
      <w:r w:rsidRPr="00A44852">
        <w:t xml:space="preserve">Removes </w:t>
      </w:r>
      <w:r w:rsidRPr="00A44852">
        <w:rPr>
          <w:b/>
          <w:bCs/>
        </w:rPr>
        <w:t>only leading</w:t>
      </w:r>
      <w:r w:rsidRPr="00A44852">
        <w:t xml:space="preserve"> whitespaces.</w:t>
      </w:r>
    </w:p>
    <w:p w14:paraId="018CAD64" w14:textId="77777777" w:rsidR="0026758B" w:rsidRDefault="0026758B" w:rsidP="0026758B">
      <w:pPr>
        <w:ind w:left="0"/>
      </w:pPr>
      <w:r w:rsidRPr="00A44852">
        <w:t>stripTrailing()</w:t>
      </w:r>
      <w:r>
        <w:t xml:space="preserve"> </w:t>
      </w:r>
      <w:r w:rsidRPr="00A44852">
        <w:t xml:space="preserve">Removes </w:t>
      </w:r>
      <w:r w:rsidRPr="00A44852">
        <w:rPr>
          <w:b/>
          <w:bCs/>
        </w:rPr>
        <w:t>only trailing</w:t>
      </w:r>
      <w:r w:rsidRPr="00A44852">
        <w:t xml:space="preserve"> whitespaces.</w:t>
      </w:r>
    </w:p>
    <w:p w14:paraId="0CE481FD" w14:textId="77777777" w:rsidR="0026758B" w:rsidRDefault="0026758B" w:rsidP="0026758B">
      <w:pPr>
        <w:ind w:left="0"/>
      </w:pPr>
      <w:r w:rsidRPr="00A44852">
        <w:t>repeat(int count)</w:t>
      </w:r>
      <w:r>
        <w:t xml:space="preserve"> </w:t>
      </w:r>
      <w:r w:rsidRPr="00A44852">
        <w:t>Returns a string whose value is the original string repeated count times</w:t>
      </w:r>
    </w:p>
    <w:p w14:paraId="355B8447" w14:textId="08518EA9" w:rsidR="0026758B" w:rsidRPr="00943A4A" w:rsidRDefault="0026758B">
      <w:pPr>
        <w:pStyle w:val="ListParagraph"/>
        <w:numPr>
          <w:ilvl w:val="2"/>
          <w:numId w:val="50"/>
        </w:numPr>
        <w:rPr>
          <w:b/>
          <w:bCs/>
          <w:color w:val="FF0000"/>
        </w:rPr>
      </w:pPr>
      <w:bookmarkStart w:id="55" w:name="_Toc196175505"/>
      <w:r w:rsidRPr="00943A4A">
        <w:rPr>
          <w:b/>
          <w:bCs/>
          <w:color w:val="FF0000"/>
        </w:rPr>
        <w:t>Nest-Based Access Control</w:t>
      </w:r>
      <w:bookmarkEnd w:id="55"/>
    </w:p>
    <w:p w14:paraId="12EE7412" w14:textId="77777777" w:rsidR="0026758B" w:rsidRDefault="0026758B" w:rsidP="0026758B">
      <w:pPr>
        <w:ind w:left="0"/>
      </w:pPr>
      <w:r w:rsidRPr="001B4AE0">
        <w:t xml:space="preserve">Simplifies access between nested classes and their enclosing classes by treating them as a </w:t>
      </w:r>
      <w:r w:rsidRPr="001B4AE0">
        <w:rPr>
          <w:b/>
          <w:bCs/>
        </w:rPr>
        <w:t>nest</w:t>
      </w:r>
      <w:r w:rsidRPr="001B4AE0">
        <w:t>.</w:t>
      </w:r>
    </w:p>
    <w:p w14:paraId="60E79152" w14:textId="49073817" w:rsidR="0026758B" w:rsidRPr="00CF49A0" w:rsidRDefault="0026758B">
      <w:pPr>
        <w:pStyle w:val="ListParagraph"/>
        <w:numPr>
          <w:ilvl w:val="2"/>
          <w:numId w:val="50"/>
        </w:numPr>
        <w:rPr>
          <w:color w:val="FF0000"/>
        </w:rPr>
      </w:pPr>
      <w:bookmarkStart w:id="56" w:name="_Toc196175506"/>
      <w:r w:rsidRPr="009A53DC">
        <w:rPr>
          <w:b/>
          <w:bCs/>
          <w:color w:val="FF0000"/>
        </w:rPr>
        <w:t xml:space="preserve"> Dynamic Class-File Constants</w:t>
      </w:r>
      <w:bookmarkEnd w:id="56"/>
    </w:p>
    <w:p w14:paraId="2EBED084" w14:textId="77777777" w:rsidR="0026758B" w:rsidRDefault="0026758B" w:rsidP="0026758B">
      <w:pPr>
        <w:ind w:left="0"/>
      </w:pPr>
      <w:r w:rsidRPr="00FC0CAF">
        <w:t>Supports a new constant pool form (CONSTANT_Dynamic) to reduce boilerplate for dynamic languages</w:t>
      </w:r>
    </w:p>
    <w:p w14:paraId="69523250" w14:textId="77777777" w:rsidR="0026758B" w:rsidRDefault="0026758B" w:rsidP="0026758B">
      <w:pPr>
        <w:ind w:left="0"/>
      </w:pPr>
      <w:r w:rsidRPr="00817AB9">
        <w:t>Removed Java EE and CORBA Modules</w:t>
      </w:r>
    </w:p>
    <w:p w14:paraId="11612984" w14:textId="77777777" w:rsidR="0026758B" w:rsidRDefault="0026758B" w:rsidP="0026758B">
      <w:pPr>
        <w:ind w:left="0"/>
      </w:pPr>
      <w:r w:rsidRPr="00817AB9">
        <w:t>Removed javah</w:t>
      </w:r>
      <w:r>
        <w:t xml:space="preserve"> </w:t>
      </w:r>
      <w:r w:rsidRPr="00817AB9">
        <w:t>javah tool was removed. Its functionality is now in javac</w:t>
      </w:r>
    </w:p>
    <w:p w14:paraId="5782697E" w14:textId="77777777" w:rsidR="0026758B" w:rsidRPr="00A44852" w:rsidRDefault="0026758B" w:rsidP="0026758B">
      <w:pPr>
        <w:ind w:left="0"/>
      </w:pPr>
    </w:p>
    <w:p w14:paraId="4115FDFC" w14:textId="77777777" w:rsidR="0026758B" w:rsidRPr="0062660D" w:rsidRDefault="0026758B">
      <w:pPr>
        <w:pStyle w:val="Heading3"/>
        <w:numPr>
          <w:ilvl w:val="1"/>
          <w:numId w:val="50"/>
        </w:numPr>
        <w:rPr>
          <w:color w:val="FF0000"/>
        </w:rPr>
      </w:pPr>
      <w:bookmarkStart w:id="57" w:name="_Toc196175507"/>
      <w:bookmarkStart w:id="58" w:name="_Toc198153692"/>
      <w:r w:rsidRPr="0062660D">
        <w:rPr>
          <w:color w:val="FF0000"/>
        </w:rPr>
        <w:t>Java21 features</w:t>
      </w:r>
      <w:bookmarkEnd w:id="57"/>
      <w:bookmarkEnd w:id="58"/>
    </w:p>
    <w:p w14:paraId="44BA82BD" w14:textId="1E99E474" w:rsidR="0026758B" w:rsidRPr="00563215" w:rsidRDefault="0026758B" w:rsidP="00681F5C">
      <w:pPr>
        <w:pStyle w:val="Heading3"/>
        <w:numPr>
          <w:ilvl w:val="2"/>
          <w:numId w:val="50"/>
        </w:numPr>
        <w:rPr>
          <w:color w:val="FF0000"/>
        </w:rPr>
      </w:pPr>
      <w:bookmarkStart w:id="59" w:name="_Toc198153693"/>
      <w:r w:rsidRPr="00563215">
        <w:rPr>
          <w:color w:val="FF0000"/>
        </w:rPr>
        <w:t>Virtual Thread</w:t>
      </w:r>
      <w:bookmarkEnd w:id="59"/>
    </w:p>
    <w:p w14:paraId="42365F4E" w14:textId="77777777" w:rsidR="0026758B" w:rsidRDefault="0026758B" w:rsidP="0026758B">
      <w:pPr>
        <w:ind w:left="0"/>
      </w:pPr>
      <w:r w:rsidRPr="00563215">
        <w:t xml:space="preserve">In Java, </w:t>
      </w:r>
      <w:r w:rsidRPr="00563215">
        <w:rPr>
          <w:b/>
          <w:bCs/>
        </w:rPr>
        <w:t>Virtual Threads</w:t>
      </w:r>
      <w:r w:rsidRPr="00563215">
        <w:t xml:space="preserve"> are a new type of thread introduced as part of </w:t>
      </w:r>
      <w:r w:rsidRPr="00563215">
        <w:rPr>
          <w:b/>
          <w:bCs/>
        </w:rPr>
        <w:t>Project Loom</w:t>
      </w:r>
      <w:r w:rsidRPr="00563215">
        <w:t xml:space="preserve"> to simplify concurrent programming by making it more scalable and lightweight.</w:t>
      </w:r>
    </w:p>
    <w:p w14:paraId="3AF31A96" w14:textId="77777777" w:rsidR="0026758B" w:rsidRDefault="0026758B" w:rsidP="0026758B">
      <w:pPr>
        <w:ind w:left="0"/>
      </w:pPr>
      <w:r w:rsidRPr="00563215">
        <w:t xml:space="preserve">A </w:t>
      </w:r>
      <w:r w:rsidRPr="00563215">
        <w:rPr>
          <w:b/>
          <w:bCs/>
        </w:rPr>
        <w:t>Virtual Thread</w:t>
      </w:r>
      <w:r w:rsidRPr="00563215">
        <w:t xml:space="preserve"> is a lightweight thread that is </w:t>
      </w:r>
      <w:r w:rsidRPr="00563215">
        <w:rPr>
          <w:b/>
          <w:bCs/>
        </w:rPr>
        <w:t>managed by the Java Virtual Machine (JVM)</w:t>
      </w:r>
      <w:r w:rsidRPr="00563215">
        <w:t xml:space="preserve"> rather than the operating system (OS). Unlike traditional </w:t>
      </w:r>
      <w:r w:rsidRPr="00563215">
        <w:rPr>
          <w:b/>
          <w:bCs/>
        </w:rPr>
        <w:t>platform threads</w:t>
      </w:r>
      <w:r w:rsidRPr="00563215">
        <w:t xml:space="preserve"> (which are mapped 1:1 to OS threads), virtual threads allow Java to run </w:t>
      </w:r>
      <w:r w:rsidRPr="00563215">
        <w:rPr>
          <w:b/>
          <w:bCs/>
        </w:rPr>
        <w:t>millions of threads concurrently</w:t>
      </w:r>
      <w:r w:rsidRPr="00563215">
        <w:t xml:space="preserve"> with minimal resource usage.</w:t>
      </w:r>
    </w:p>
    <w:p w14:paraId="1B4FD1DF" w14:textId="12B45F10" w:rsidR="0026758B" w:rsidRDefault="0026758B" w:rsidP="00681F5C">
      <w:pPr>
        <w:pStyle w:val="Heading3"/>
        <w:numPr>
          <w:ilvl w:val="2"/>
          <w:numId w:val="50"/>
        </w:numPr>
        <w:rPr>
          <w:color w:val="FF0000"/>
        </w:rPr>
      </w:pPr>
      <w:bookmarkStart w:id="60" w:name="_Toc198153694"/>
      <w:r w:rsidRPr="00563215">
        <w:rPr>
          <w:color w:val="FF0000"/>
        </w:rPr>
        <w:t>Key Features</w:t>
      </w:r>
      <w:bookmarkEnd w:id="60"/>
    </w:p>
    <w:p w14:paraId="603328A2" w14:textId="77777777" w:rsidR="0026758B" w:rsidRPr="00563215" w:rsidRDefault="0026758B">
      <w:pPr>
        <w:pStyle w:val="ListParagraph"/>
        <w:numPr>
          <w:ilvl w:val="0"/>
          <w:numId w:val="49"/>
        </w:numPr>
        <w:rPr>
          <w:lang w:val="en-IN"/>
        </w:rPr>
      </w:pPr>
      <w:r w:rsidRPr="00563215">
        <w:rPr>
          <w:b/>
          <w:bCs/>
          <w:lang w:val="en-IN"/>
        </w:rPr>
        <w:t>Lightweight</w:t>
      </w:r>
      <w:r w:rsidRPr="00563215">
        <w:rPr>
          <w:lang w:val="en-IN"/>
        </w:rPr>
        <w:t>: Can spawn thousands or even millions of virtual threads.</w:t>
      </w:r>
    </w:p>
    <w:p w14:paraId="25AAB9C7" w14:textId="77777777" w:rsidR="0026758B" w:rsidRPr="00563215" w:rsidRDefault="0026758B">
      <w:pPr>
        <w:pStyle w:val="ListParagraph"/>
        <w:numPr>
          <w:ilvl w:val="0"/>
          <w:numId w:val="49"/>
        </w:numPr>
        <w:rPr>
          <w:lang w:val="en-IN"/>
        </w:rPr>
      </w:pPr>
      <w:r w:rsidRPr="00563215">
        <w:rPr>
          <w:b/>
          <w:bCs/>
          <w:lang w:val="en-IN"/>
        </w:rPr>
        <w:t>Efficient Concurrency</w:t>
      </w:r>
      <w:r w:rsidRPr="00563215">
        <w:rPr>
          <w:lang w:val="en-IN"/>
        </w:rPr>
        <w:t>: Ideal for high-concurrency applications like servers and web apps.</w:t>
      </w:r>
    </w:p>
    <w:p w14:paraId="21A5C27D" w14:textId="77777777" w:rsidR="0026758B" w:rsidRPr="00563215" w:rsidRDefault="0026758B">
      <w:pPr>
        <w:pStyle w:val="ListParagraph"/>
        <w:numPr>
          <w:ilvl w:val="0"/>
          <w:numId w:val="49"/>
        </w:numPr>
        <w:rPr>
          <w:lang w:val="en-IN"/>
        </w:rPr>
      </w:pPr>
      <w:r w:rsidRPr="00563215">
        <w:rPr>
          <w:b/>
          <w:bCs/>
          <w:lang w:val="en-IN"/>
        </w:rPr>
        <w:t>Non-blocking I/O</w:t>
      </w:r>
      <w:r w:rsidRPr="00563215">
        <w:rPr>
          <w:lang w:val="en-IN"/>
        </w:rPr>
        <w:t>: Works well with structured concurrency and reactive programming.</w:t>
      </w:r>
    </w:p>
    <w:p w14:paraId="6F22FBEA" w14:textId="77777777" w:rsidR="0026758B" w:rsidRPr="00563215" w:rsidRDefault="0026758B">
      <w:pPr>
        <w:pStyle w:val="ListParagraph"/>
        <w:numPr>
          <w:ilvl w:val="0"/>
          <w:numId w:val="49"/>
        </w:numPr>
        <w:rPr>
          <w:lang w:val="en-IN"/>
        </w:rPr>
      </w:pPr>
      <w:r w:rsidRPr="00563215">
        <w:rPr>
          <w:b/>
          <w:bCs/>
          <w:lang w:val="en-IN"/>
        </w:rPr>
        <w:t>Familiar API</w:t>
      </w:r>
      <w:r w:rsidRPr="00563215">
        <w:rPr>
          <w:lang w:val="en-IN"/>
        </w:rPr>
        <w:t>: Uses the same Runnable, Callable, and Thread APIs.</w:t>
      </w:r>
    </w:p>
    <w:p w14:paraId="2C273D4A" w14:textId="77777777" w:rsidR="0026758B" w:rsidRDefault="0026758B" w:rsidP="0026758B">
      <w:r>
        <w:rPr>
          <w:noProof/>
        </w:rPr>
        <w:drawing>
          <wp:inline distT="0" distB="0" distL="0" distR="0" wp14:anchorId="60EA79F8" wp14:editId="1399BFDA">
            <wp:extent cx="5767705" cy="2368550"/>
            <wp:effectExtent l="0" t="0" r="0" b="0"/>
            <wp:docPr id="9398861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86114" name="Picture 1" descr="A screen shot of a computer code&#10;&#10;AI-generated content may be incorrect."/>
                    <pic:cNvPicPr/>
                  </pic:nvPicPr>
                  <pic:blipFill>
                    <a:blip r:embed="rId34"/>
                    <a:stretch>
                      <a:fillRect/>
                    </a:stretch>
                  </pic:blipFill>
                  <pic:spPr>
                    <a:xfrm>
                      <a:off x="0" y="0"/>
                      <a:ext cx="5767705" cy="2368550"/>
                    </a:xfrm>
                    <a:prstGeom prst="rect">
                      <a:avLst/>
                    </a:prstGeom>
                  </pic:spPr>
                </pic:pic>
              </a:graphicData>
            </a:graphic>
          </wp:inline>
        </w:drawing>
      </w:r>
    </w:p>
    <w:p w14:paraId="78670E54" w14:textId="77777777" w:rsidR="0026758B" w:rsidRDefault="0026758B" w:rsidP="0026758B">
      <w:r>
        <w:rPr>
          <w:noProof/>
        </w:rPr>
        <w:lastRenderedPageBreak/>
        <w:drawing>
          <wp:inline distT="0" distB="0" distL="0" distR="0" wp14:anchorId="67FE83A9" wp14:editId="2A0DD52B">
            <wp:extent cx="5767705" cy="1577340"/>
            <wp:effectExtent l="0" t="0" r="0" b="0"/>
            <wp:docPr id="82187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77259" name=""/>
                    <pic:cNvPicPr/>
                  </pic:nvPicPr>
                  <pic:blipFill>
                    <a:blip r:embed="rId35"/>
                    <a:stretch>
                      <a:fillRect/>
                    </a:stretch>
                  </pic:blipFill>
                  <pic:spPr>
                    <a:xfrm>
                      <a:off x="0" y="0"/>
                      <a:ext cx="5767705" cy="1577340"/>
                    </a:xfrm>
                    <a:prstGeom prst="rect">
                      <a:avLst/>
                    </a:prstGeom>
                  </pic:spPr>
                </pic:pic>
              </a:graphicData>
            </a:graphic>
          </wp:inline>
        </w:drawing>
      </w:r>
    </w:p>
    <w:p w14:paraId="765DDD92" w14:textId="5BDF7A0E" w:rsidR="00395257" w:rsidRDefault="0026758B" w:rsidP="00395257">
      <w:pPr>
        <w:rPr>
          <w:color w:val="FF0000"/>
        </w:rPr>
      </w:pPr>
      <w:r>
        <w:rPr>
          <w:noProof/>
        </w:rPr>
        <w:drawing>
          <wp:inline distT="0" distB="0" distL="0" distR="0" wp14:anchorId="6FB7A63D" wp14:editId="73716745">
            <wp:extent cx="5767705" cy="1924685"/>
            <wp:effectExtent l="0" t="0" r="0" b="0"/>
            <wp:docPr id="187279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93798" name=""/>
                    <pic:cNvPicPr/>
                  </pic:nvPicPr>
                  <pic:blipFill>
                    <a:blip r:embed="rId36"/>
                    <a:stretch>
                      <a:fillRect/>
                    </a:stretch>
                  </pic:blipFill>
                  <pic:spPr>
                    <a:xfrm>
                      <a:off x="0" y="0"/>
                      <a:ext cx="5767705" cy="1924685"/>
                    </a:xfrm>
                    <a:prstGeom prst="rect">
                      <a:avLst/>
                    </a:prstGeom>
                  </pic:spPr>
                </pic:pic>
              </a:graphicData>
            </a:graphic>
          </wp:inline>
        </w:drawing>
      </w:r>
      <w:bookmarkStart w:id="61" w:name="_Toc196175478"/>
      <w:bookmarkStart w:id="62" w:name="_Toc198153664"/>
    </w:p>
    <w:bookmarkEnd w:id="61"/>
    <w:bookmarkEnd w:id="62"/>
    <w:p w14:paraId="5381A012" w14:textId="27CD8990" w:rsidR="00CD3054" w:rsidRPr="00735A1E" w:rsidRDefault="00735A1E" w:rsidP="00735A1E">
      <w:pPr>
        <w:pStyle w:val="Heading3"/>
        <w:numPr>
          <w:ilvl w:val="1"/>
          <w:numId w:val="50"/>
        </w:numPr>
        <w:rPr>
          <w:color w:val="FF0000"/>
        </w:rPr>
      </w:pPr>
      <w:r w:rsidRPr="00735A1E">
        <w:rPr>
          <w:color w:val="FF0000"/>
        </w:rPr>
        <w:t>What is Cohesion and Coupling</w:t>
      </w:r>
    </w:p>
    <w:p w14:paraId="434F6BD0" w14:textId="483F7A05" w:rsidR="00735A1E" w:rsidRDefault="0046009C" w:rsidP="0026758B">
      <w:pPr>
        <w:ind w:left="0"/>
      </w:pPr>
      <w:r w:rsidRPr="0046009C">
        <w:rPr>
          <w:b/>
          <w:bCs/>
        </w:rPr>
        <w:t>Cohesion</w:t>
      </w:r>
      <w:r w:rsidRPr="0046009C">
        <w:t xml:space="preserve"> is about </w:t>
      </w:r>
      <w:r w:rsidRPr="0046009C">
        <w:rPr>
          <w:b/>
          <w:bCs/>
        </w:rPr>
        <w:t>how strongly the components of a single module/class</w:t>
      </w:r>
      <w:r w:rsidRPr="0046009C">
        <w:t xml:space="preserve"> are related to each other.</w:t>
      </w:r>
    </w:p>
    <w:p w14:paraId="1D907683" w14:textId="710AF7AF" w:rsidR="0046009C" w:rsidRDefault="0046009C" w:rsidP="0026758B">
      <w:pPr>
        <w:ind w:left="0"/>
      </w:pPr>
      <w:r w:rsidRPr="0046009C">
        <w:rPr>
          <w:b/>
          <w:bCs/>
        </w:rPr>
        <w:t>Coupling</w:t>
      </w:r>
      <w:r w:rsidRPr="0046009C">
        <w:t xml:space="preserve"> is about </w:t>
      </w:r>
      <w:r w:rsidRPr="0046009C">
        <w:rPr>
          <w:b/>
          <w:bCs/>
        </w:rPr>
        <w:t>how dependent one module/class is on another</w:t>
      </w:r>
      <w:r w:rsidRPr="0046009C">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6"/>
        <w:gridCol w:w="3919"/>
        <w:gridCol w:w="3828"/>
      </w:tblGrid>
      <w:tr w:rsidR="0046009C" w:rsidRPr="0046009C" w14:paraId="0D161D13" w14:textId="77777777" w:rsidTr="0046009C">
        <w:trPr>
          <w:tblHeader/>
          <w:tblCellSpacing w:w="15" w:type="dxa"/>
        </w:trPr>
        <w:tc>
          <w:tcPr>
            <w:tcW w:w="0" w:type="auto"/>
            <w:vAlign w:val="center"/>
            <w:hideMark/>
          </w:tcPr>
          <w:p w14:paraId="777ED1DA" w14:textId="77777777" w:rsidR="0046009C" w:rsidRPr="0046009C" w:rsidRDefault="0046009C" w:rsidP="0046009C">
            <w:pPr>
              <w:ind w:left="0"/>
              <w:rPr>
                <w:b/>
                <w:bCs/>
                <w:lang w:val="en-IN"/>
              </w:rPr>
            </w:pPr>
            <w:r w:rsidRPr="0046009C">
              <w:rPr>
                <w:b/>
                <w:bCs/>
                <w:lang w:val="en-IN"/>
              </w:rPr>
              <w:t>Aspect</w:t>
            </w:r>
          </w:p>
        </w:tc>
        <w:tc>
          <w:tcPr>
            <w:tcW w:w="0" w:type="auto"/>
            <w:vAlign w:val="center"/>
            <w:hideMark/>
          </w:tcPr>
          <w:p w14:paraId="5745866A" w14:textId="77777777" w:rsidR="0046009C" w:rsidRPr="0046009C" w:rsidRDefault="0046009C" w:rsidP="0046009C">
            <w:pPr>
              <w:ind w:left="0"/>
              <w:rPr>
                <w:b/>
                <w:bCs/>
                <w:lang w:val="en-IN"/>
              </w:rPr>
            </w:pPr>
            <w:r w:rsidRPr="0046009C">
              <w:rPr>
                <w:b/>
                <w:bCs/>
                <w:lang w:val="en-IN"/>
              </w:rPr>
              <w:t>Cohesion</w:t>
            </w:r>
          </w:p>
        </w:tc>
        <w:tc>
          <w:tcPr>
            <w:tcW w:w="0" w:type="auto"/>
            <w:vAlign w:val="center"/>
            <w:hideMark/>
          </w:tcPr>
          <w:p w14:paraId="214271D8" w14:textId="77777777" w:rsidR="0046009C" w:rsidRPr="0046009C" w:rsidRDefault="0046009C" w:rsidP="0046009C">
            <w:pPr>
              <w:ind w:left="0"/>
              <w:rPr>
                <w:b/>
                <w:bCs/>
                <w:lang w:val="en-IN"/>
              </w:rPr>
            </w:pPr>
            <w:r w:rsidRPr="0046009C">
              <w:rPr>
                <w:b/>
                <w:bCs/>
                <w:lang w:val="en-IN"/>
              </w:rPr>
              <w:t>Coupling</w:t>
            </w:r>
          </w:p>
        </w:tc>
      </w:tr>
      <w:tr w:rsidR="0046009C" w:rsidRPr="0046009C" w14:paraId="1761E81F" w14:textId="77777777" w:rsidTr="0046009C">
        <w:trPr>
          <w:tblCellSpacing w:w="15" w:type="dxa"/>
        </w:trPr>
        <w:tc>
          <w:tcPr>
            <w:tcW w:w="0" w:type="auto"/>
            <w:vAlign w:val="center"/>
            <w:hideMark/>
          </w:tcPr>
          <w:p w14:paraId="24661ED2" w14:textId="77777777" w:rsidR="0046009C" w:rsidRPr="0046009C" w:rsidRDefault="0046009C" w:rsidP="0046009C">
            <w:pPr>
              <w:ind w:left="0"/>
              <w:rPr>
                <w:lang w:val="en-IN"/>
              </w:rPr>
            </w:pPr>
            <w:r w:rsidRPr="0046009C">
              <w:rPr>
                <w:b/>
                <w:bCs/>
                <w:lang w:val="en-IN"/>
              </w:rPr>
              <w:t>Definition</w:t>
            </w:r>
          </w:p>
        </w:tc>
        <w:tc>
          <w:tcPr>
            <w:tcW w:w="0" w:type="auto"/>
            <w:vAlign w:val="center"/>
            <w:hideMark/>
          </w:tcPr>
          <w:p w14:paraId="7CB92B9D" w14:textId="77777777" w:rsidR="0046009C" w:rsidRPr="0046009C" w:rsidRDefault="0046009C" w:rsidP="0046009C">
            <w:pPr>
              <w:ind w:left="0"/>
              <w:rPr>
                <w:lang w:val="en-IN"/>
              </w:rPr>
            </w:pPr>
            <w:r w:rsidRPr="0046009C">
              <w:rPr>
                <w:lang w:val="en-IN"/>
              </w:rPr>
              <w:t>Degree to which elements inside a module belong together</w:t>
            </w:r>
          </w:p>
        </w:tc>
        <w:tc>
          <w:tcPr>
            <w:tcW w:w="0" w:type="auto"/>
            <w:vAlign w:val="center"/>
            <w:hideMark/>
          </w:tcPr>
          <w:p w14:paraId="66CB1141" w14:textId="77777777" w:rsidR="0046009C" w:rsidRPr="0046009C" w:rsidRDefault="0046009C" w:rsidP="0046009C">
            <w:pPr>
              <w:ind w:left="0"/>
              <w:rPr>
                <w:lang w:val="en-IN"/>
              </w:rPr>
            </w:pPr>
            <w:r w:rsidRPr="0046009C">
              <w:rPr>
                <w:lang w:val="en-IN"/>
              </w:rPr>
              <w:t>Degree of interdependence between modules</w:t>
            </w:r>
          </w:p>
        </w:tc>
      </w:tr>
      <w:tr w:rsidR="0046009C" w:rsidRPr="0046009C" w14:paraId="08C0D10C" w14:textId="77777777" w:rsidTr="0046009C">
        <w:trPr>
          <w:tblCellSpacing w:w="15" w:type="dxa"/>
        </w:trPr>
        <w:tc>
          <w:tcPr>
            <w:tcW w:w="0" w:type="auto"/>
            <w:vAlign w:val="center"/>
            <w:hideMark/>
          </w:tcPr>
          <w:p w14:paraId="2212AA41" w14:textId="77777777" w:rsidR="0046009C" w:rsidRPr="0046009C" w:rsidRDefault="0046009C" w:rsidP="0046009C">
            <w:pPr>
              <w:ind w:left="0"/>
              <w:rPr>
                <w:lang w:val="en-IN"/>
              </w:rPr>
            </w:pPr>
            <w:r w:rsidRPr="0046009C">
              <w:rPr>
                <w:b/>
                <w:bCs/>
                <w:lang w:val="en-IN"/>
              </w:rPr>
              <w:t>Goal</w:t>
            </w:r>
          </w:p>
        </w:tc>
        <w:tc>
          <w:tcPr>
            <w:tcW w:w="0" w:type="auto"/>
            <w:vAlign w:val="center"/>
            <w:hideMark/>
          </w:tcPr>
          <w:p w14:paraId="411A53E8" w14:textId="77777777" w:rsidR="0046009C" w:rsidRPr="0046009C" w:rsidRDefault="0046009C" w:rsidP="0046009C">
            <w:pPr>
              <w:ind w:left="0"/>
              <w:rPr>
                <w:lang w:val="en-IN"/>
              </w:rPr>
            </w:pPr>
            <w:r w:rsidRPr="0046009C">
              <w:rPr>
                <w:b/>
                <w:bCs/>
                <w:lang w:val="en-IN"/>
              </w:rPr>
              <w:t>High cohesion</w:t>
            </w:r>
            <w:r w:rsidRPr="0046009C">
              <w:rPr>
                <w:lang w:val="en-IN"/>
              </w:rPr>
              <w:t xml:space="preserve"> is desirable</w:t>
            </w:r>
          </w:p>
        </w:tc>
        <w:tc>
          <w:tcPr>
            <w:tcW w:w="0" w:type="auto"/>
            <w:vAlign w:val="center"/>
            <w:hideMark/>
          </w:tcPr>
          <w:p w14:paraId="2A11D262" w14:textId="77777777" w:rsidR="0046009C" w:rsidRPr="0046009C" w:rsidRDefault="0046009C" w:rsidP="0046009C">
            <w:pPr>
              <w:ind w:left="0"/>
              <w:rPr>
                <w:lang w:val="en-IN"/>
              </w:rPr>
            </w:pPr>
            <w:r w:rsidRPr="0046009C">
              <w:rPr>
                <w:b/>
                <w:bCs/>
                <w:lang w:val="en-IN"/>
              </w:rPr>
              <w:t>Low coupling</w:t>
            </w:r>
            <w:r w:rsidRPr="0046009C">
              <w:rPr>
                <w:lang w:val="en-IN"/>
              </w:rPr>
              <w:t xml:space="preserve"> is desirable</w:t>
            </w:r>
          </w:p>
        </w:tc>
      </w:tr>
      <w:tr w:rsidR="0046009C" w:rsidRPr="0046009C" w14:paraId="45587925" w14:textId="77777777" w:rsidTr="0046009C">
        <w:trPr>
          <w:tblCellSpacing w:w="15" w:type="dxa"/>
        </w:trPr>
        <w:tc>
          <w:tcPr>
            <w:tcW w:w="0" w:type="auto"/>
            <w:vAlign w:val="center"/>
            <w:hideMark/>
          </w:tcPr>
          <w:p w14:paraId="68206BDC" w14:textId="77777777" w:rsidR="0046009C" w:rsidRPr="0046009C" w:rsidRDefault="0046009C" w:rsidP="0046009C">
            <w:pPr>
              <w:ind w:left="0"/>
              <w:rPr>
                <w:lang w:val="en-IN"/>
              </w:rPr>
            </w:pPr>
            <w:r w:rsidRPr="0046009C">
              <w:rPr>
                <w:b/>
                <w:bCs/>
                <w:lang w:val="en-IN"/>
              </w:rPr>
              <w:t>Focus</w:t>
            </w:r>
          </w:p>
        </w:tc>
        <w:tc>
          <w:tcPr>
            <w:tcW w:w="0" w:type="auto"/>
            <w:vAlign w:val="center"/>
            <w:hideMark/>
          </w:tcPr>
          <w:p w14:paraId="3ED6C118" w14:textId="77777777" w:rsidR="0046009C" w:rsidRPr="0046009C" w:rsidRDefault="0046009C" w:rsidP="0046009C">
            <w:pPr>
              <w:ind w:left="0"/>
              <w:rPr>
                <w:lang w:val="en-IN"/>
              </w:rPr>
            </w:pPr>
            <w:r w:rsidRPr="0046009C">
              <w:rPr>
                <w:lang w:val="en-IN"/>
              </w:rPr>
              <w:t>Within a class/module</w:t>
            </w:r>
          </w:p>
        </w:tc>
        <w:tc>
          <w:tcPr>
            <w:tcW w:w="0" w:type="auto"/>
            <w:vAlign w:val="center"/>
            <w:hideMark/>
          </w:tcPr>
          <w:p w14:paraId="4FBA9E51" w14:textId="77777777" w:rsidR="0046009C" w:rsidRPr="0046009C" w:rsidRDefault="0046009C" w:rsidP="0046009C">
            <w:pPr>
              <w:ind w:left="0"/>
              <w:rPr>
                <w:lang w:val="en-IN"/>
              </w:rPr>
            </w:pPr>
            <w:r w:rsidRPr="0046009C">
              <w:rPr>
                <w:lang w:val="en-IN"/>
              </w:rPr>
              <w:t>Between classes/modules</w:t>
            </w:r>
          </w:p>
        </w:tc>
      </w:tr>
      <w:tr w:rsidR="0046009C" w:rsidRPr="0046009C" w14:paraId="47663CD5" w14:textId="77777777" w:rsidTr="0046009C">
        <w:trPr>
          <w:tblCellSpacing w:w="15" w:type="dxa"/>
        </w:trPr>
        <w:tc>
          <w:tcPr>
            <w:tcW w:w="0" w:type="auto"/>
            <w:vAlign w:val="center"/>
            <w:hideMark/>
          </w:tcPr>
          <w:p w14:paraId="6E2C539C" w14:textId="77777777" w:rsidR="0046009C" w:rsidRPr="0046009C" w:rsidRDefault="0046009C" w:rsidP="0046009C">
            <w:pPr>
              <w:ind w:left="0"/>
              <w:rPr>
                <w:lang w:val="en-IN"/>
              </w:rPr>
            </w:pPr>
            <w:r w:rsidRPr="0046009C">
              <w:rPr>
                <w:b/>
                <w:bCs/>
                <w:lang w:val="en-IN"/>
              </w:rPr>
              <w:t>Improves</w:t>
            </w:r>
          </w:p>
        </w:tc>
        <w:tc>
          <w:tcPr>
            <w:tcW w:w="0" w:type="auto"/>
            <w:vAlign w:val="center"/>
            <w:hideMark/>
          </w:tcPr>
          <w:p w14:paraId="35907957" w14:textId="77777777" w:rsidR="0046009C" w:rsidRPr="0046009C" w:rsidRDefault="0046009C" w:rsidP="0046009C">
            <w:pPr>
              <w:ind w:left="0"/>
              <w:rPr>
                <w:lang w:val="en-IN"/>
              </w:rPr>
            </w:pPr>
            <w:r w:rsidRPr="0046009C">
              <w:rPr>
                <w:lang w:val="en-IN"/>
              </w:rPr>
              <w:t>Maintainability, readability, testability</w:t>
            </w:r>
          </w:p>
        </w:tc>
        <w:tc>
          <w:tcPr>
            <w:tcW w:w="0" w:type="auto"/>
            <w:vAlign w:val="center"/>
            <w:hideMark/>
          </w:tcPr>
          <w:p w14:paraId="028BC737" w14:textId="77777777" w:rsidR="0046009C" w:rsidRPr="0046009C" w:rsidRDefault="0046009C" w:rsidP="0046009C">
            <w:pPr>
              <w:ind w:left="0"/>
              <w:rPr>
                <w:lang w:val="en-IN"/>
              </w:rPr>
            </w:pPr>
            <w:r w:rsidRPr="0046009C">
              <w:rPr>
                <w:lang w:val="en-IN"/>
              </w:rPr>
              <w:t>Flexibility, reusability, modularity</w:t>
            </w:r>
          </w:p>
        </w:tc>
      </w:tr>
      <w:tr w:rsidR="0046009C" w:rsidRPr="0046009C" w14:paraId="2DD3EE7F" w14:textId="77777777" w:rsidTr="0046009C">
        <w:trPr>
          <w:tblCellSpacing w:w="15" w:type="dxa"/>
        </w:trPr>
        <w:tc>
          <w:tcPr>
            <w:tcW w:w="0" w:type="auto"/>
            <w:vAlign w:val="center"/>
            <w:hideMark/>
          </w:tcPr>
          <w:p w14:paraId="38388588" w14:textId="77777777" w:rsidR="0046009C" w:rsidRPr="0046009C" w:rsidRDefault="0046009C" w:rsidP="0046009C">
            <w:pPr>
              <w:ind w:left="0"/>
              <w:rPr>
                <w:lang w:val="en-IN"/>
              </w:rPr>
            </w:pPr>
            <w:r w:rsidRPr="0046009C">
              <w:rPr>
                <w:b/>
                <w:bCs/>
                <w:lang w:val="en-IN"/>
              </w:rPr>
              <w:t>Good Example</w:t>
            </w:r>
          </w:p>
        </w:tc>
        <w:tc>
          <w:tcPr>
            <w:tcW w:w="0" w:type="auto"/>
            <w:vAlign w:val="center"/>
            <w:hideMark/>
          </w:tcPr>
          <w:p w14:paraId="6B678E31" w14:textId="77777777" w:rsidR="0046009C" w:rsidRPr="0046009C" w:rsidRDefault="0046009C" w:rsidP="0046009C">
            <w:pPr>
              <w:ind w:left="0"/>
              <w:rPr>
                <w:lang w:val="en-IN"/>
              </w:rPr>
            </w:pPr>
            <w:r w:rsidRPr="0046009C">
              <w:rPr>
                <w:lang w:val="en-IN"/>
              </w:rPr>
              <w:t>A class that performs a single, well-defined task</w:t>
            </w:r>
          </w:p>
        </w:tc>
        <w:tc>
          <w:tcPr>
            <w:tcW w:w="0" w:type="auto"/>
            <w:vAlign w:val="center"/>
            <w:hideMark/>
          </w:tcPr>
          <w:p w14:paraId="7EC6DB31" w14:textId="77777777" w:rsidR="0046009C" w:rsidRPr="0046009C" w:rsidRDefault="0046009C" w:rsidP="0046009C">
            <w:pPr>
              <w:ind w:left="0"/>
              <w:rPr>
                <w:lang w:val="en-IN"/>
              </w:rPr>
            </w:pPr>
            <w:r w:rsidRPr="0046009C">
              <w:rPr>
                <w:lang w:val="en-IN"/>
              </w:rPr>
              <w:t>A class that depends on interfaces, not implementations</w:t>
            </w:r>
          </w:p>
        </w:tc>
      </w:tr>
      <w:tr w:rsidR="0046009C" w:rsidRPr="0046009C" w14:paraId="5F05BE9D" w14:textId="77777777" w:rsidTr="0046009C">
        <w:trPr>
          <w:tblCellSpacing w:w="15" w:type="dxa"/>
        </w:trPr>
        <w:tc>
          <w:tcPr>
            <w:tcW w:w="0" w:type="auto"/>
            <w:vAlign w:val="center"/>
            <w:hideMark/>
          </w:tcPr>
          <w:p w14:paraId="3671562E" w14:textId="77777777" w:rsidR="0046009C" w:rsidRPr="0046009C" w:rsidRDefault="0046009C" w:rsidP="0046009C">
            <w:pPr>
              <w:ind w:left="0"/>
              <w:rPr>
                <w:lang w:val="en-IN"/>
              </w:rPr>
            </w:pPr>
            <w:r w:rsidRPr="0046009C">
              <w:rPr>
                <w:b/>
                <w:bCs/>
                <w:lang w:val="en-IN"/>
              </w:rPr>
              <w:t>Bad Example</w:t>
            </w:r>
          </w:p>
        </w:tc>
        <w:tc>
          <w:tcPr>
            <w:tcW w:w="0" w:type="auto"/>
            <w:vAlign w:val="center"/>
            <w:hideMark/>
          </w:tcPr>
          <w:p w14:paraId="3503E699" w14:textId="77777777" w:rsidR="0046009C" w:rsidRPr="0046009C" w:rsidRDefault="0046009C" w:rsidP="0046009C">
            <w:pPr>
              <w:ind w:left="0"/>
              <w:rPr>
                <w:lang w:val="en-IN"/>
              </w:rPr>
            </w:pPr>
            <w:r w:rsidRPr="0046009C">
              <w:rPr>
                <w:lang w:val="en-IN"/>
              </w:rPr>
              <w:t>A class that handles DB, UI, and business logic</w:t>
            </w:r>
          </w:p>
        </w:tc>
        <w:tc>
          <w:tcPr>
            <w:tcW w:w="0" w:type="auto"/>
            <w:vAlign w:val="center"/>
            <w:hideMark/>
          </w:tcPr>
          <w:p w14:paraId="71B244C9" w14:textId="77777777" w:rsidR="0046009C" w:rsidRPr="0046009C" w:rsidRDefault="0046009C" w:rsidP="0046009C">
            <w:pPr>
              <w:ind w:left="0"/>
              <w:rPr>
                <w:lang w:val="en-IN"/>
              </w:rPr>
            </w:pPr>
            <w:r w:rsidRPr="0046009C">
              <w:rPr>
                <w:lang w:val="en-IN"/>
              </w:rPr>
              <w:t>A class that directly instantiates and uses other classes</w:t>
            </w:r>
          </w:p>
        </w:tc>
      </w:tr>
      <w:bookmarkEnd w:id="2"/>
      <w:bookmarkEnd w:id="3"/>
    </w:tbl>
    <w:p w14:paraId="05A7E373" w14:textId="77777777" w:rsidR="008360A6" w:rsidRDefault="008360A6" w:rsidP="001E657F">
      <w:pPr>
        <w:ind w:left="0"/>
      </w:pPr>
    </w:p>
    <w:p w14:paraId="1EFC3D18" w14:textId="58319769" w:rsidR="00E36A40" w:rsidRPr="00123CAC" w:rsidRDefault="00E36A40" w:rsidP="00123CAC">
      <w:pPr>
        <w:pStyle w:val="Heading3"/>
        <w:numPr>
          <w:ilvl w:val="1"/>
          <w:numId w:val="50"/>
        </w:numPr>
        <w:rPr>
          <w:color w:val="FF0000"/>
        </w:rPr>
      </w:pPr>
      <w:r w:rsidRPr="00123CAC">
        <w:rPr>
          <w:color w:val="FF0000"/>
        </w:rPr>
        <w:lastRenderedPageBreak/>
        <w:t>JVM_OPTS</w:t>
      </w:r>
    </w:p>
    <w:tbl>
      <w:tblPr>
        <w:tblW w:w="0" w:type="auto"/>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0"/>
        <w:gridCol w:w="1976"/>
        <w:gridCol w:w="80"/>
        <w:gridCol w:w="928"/>
        <w:gridCol w:w="80"/>
        <w:gridCol w:w="4689"/>
        <w:gridCol w:w="45"/>
      </w:tblGrid>
      <w:tr w:rsidR="00E36A40" w:rsidRPr="00E36A40" w14:paraId="286D8A95" w14:textId="77777777" w:rsidTr="00E36A40">
        <w:trPr>
          <w:tblHeader/>
          <w:tblCellSpacing w:w="15" w:type="dxa"/>
        </w:trPr>
        <w:tc>
          <w:tcPr>
            <w:tcW w:w="0" w:type="auto"/>
            <w:gridSpan w:val="3"/>
            <w:vAlign w:val="center"/>
            <w:hideMark/>
          </w:tcPr>
          <w:p w14:paraId="54CF5249" w14:textId="77777777" w:rsidR="00E36A40" w:rsidRPr="00E36A40" w:rsidRDefault="00E36A40" w:rsidP="00E36A40">
            <w:pPr>
              <w:ind w:left="0"/>
              <w:rPr>
                <w:b/>
                <w:bCs/>
                <w:lang w:val="en-IN"/>
              </w:rPr>
            </w:pPr>
            <w:r w:rsidRPr="00E36A40">
              <w:rPr>
                <w:b/>
                <w:bCs/>
                <w:lang w:val="en-IN"/>
              </w:rPr>
              <w:t>Option</w:t>
            </w:r>
          </w:p>
        </w:tc>
        <w:tc>
          <w:tcPr>
            <w:tcW w:w="0" w:type="auto"/>
            <w:vAlign w:val="center"/>
            <w:hideMark/>
          </w:tcPr>
          <w:p w14:paraId="30949D7E" w14:textId="77777777" w:rsidR="00E36A40" w:rsidRPr="00E36A40" w:rsidRDefault="00E36A40" w:rsidP="00E36A40">
            <w:pPr>
              <w:ind w:left="0"/>
              <w:rPr>
                <w:b/>
                <w:bCs/>
                <w:lang w:val="en-IN"/>
              </w:rPr>
            </w:pPr>
            <w:r w:rsidRPr="00E36A40">
              <w:rPr>
                <w:b/>
                <w:bCs/>
                <w:lang w:val="en-IN"/>
              </w:rPr>
              <w:t>Description</w:t>
            </w:r>
          </w:p>
        </w:tc>
        <w:tc>
          <w:tcPr>
            <w:tcW w:w="0" w:type="auto"/>
            <w:gridSpan w:val="3"/>
            <w:vAlign w:val="center"/>
            <w:hideMark/>
          </w:tcPr>
          <w:p w14:paraId="506AB34E" w14:textId="77777777" w:rsidR="00E36A40" w:rsidRPr="00E36A40" w:rsidRDefault="00E36A40" w:rsidP="00E36A40">
            <w:pPr>
              <w:ind w:left="0"/>
              <w:rPr>
                <w:b/>
                <w:bCs/>
                <w:lang w:val="en-IN"/>
              </w:rPr>
            </w:pPr>
            <w:r w:rsidRPr="00E36A40">
              <w:rPr>
                <w:b/>
                <w:bCs/>
                <w:lang w:val="en-IN"/>
              </w:rPr>
              <w:t>Example</w:t>
            </w:r>
          </w:p>
        </w:tc>
      </w:tr>
      <w:tr w:rsidR="00E36A40" w:rsidRPr="00E36A40" w14:paraId="6406E6F6" w14:textId="77777777" w:rsidTr="00E36A40">
        <w:trPr>
          <w:tblCellSpacing w:w="15" w:type="dxa"/>
        </w:trPr>
        <w:tc>
          <w:tcPr>
            <w:tcW w:w="0" w:type="auto"/>
            <w:gridSpan w:val="3"/>
            <w:vAlign w:val="center"/>
            <w:hideMark/>
          </w:tcPr>
          <w:p w14:paraId="0D6A4867" w14:textId="77777777" w:rsidR="00E36A40" w:rsidRPr="00E36A40" w:rsidRDefault="00E36A40" w:rsidP="00E36A40">
            <w:pPr>
              <w:ind w:left="0"/>
              <w:rPr>
                <w:lang w:val="en-IN"/>
              </w:rPr>
            </w:pPr>
            <w:r w:rsidRPr="00E36A40">
              <w:rPr>
                <w:lang w:val="en-IN"/>
              </w:rPr>
              <w:t>-Xms&lt;size&gt;</w:t>
            </w:r>
          </w:p>
        </w:tc>
        <w:tc>
          <w:tcPr>
            <w:tcW w:w="0" w:type="auto"/>
            <w:vAlign w:val="center"/>
            <w:hideMark/>
          </w:tcPr>
          <w:p w14:paraId="41685BD4" w14:textId="77777777" w:rsidR="00E36A40" w:rsidRPr="00E36A40" w:rsidRDefault="00E36A40" w:rsidP="00E36A40">
            <w:pPr>
              <w:ind w:left="0"/>
              <w:rPr>
                <w:lang w:val="en-IN"/>
              </w:rPr>
            </w:pPr>
            <w:r w:rsidRPr="00E36A40">
              <w:rPr>
                <w:lang w:val="en-IN"/>
              </w:rPr>
              <w:t>Initial heap size</w:t>
            </w:r>
          </w:p>
        </w:tc>
        <w:tc>
          <w:tcPr>
            <w:tcW w:w="0" w:type="auto"/>
            <w:gridSpan w:val="3"/>
            <w:vAlign w:val="center"/>
            <w:hideMark/>
          </w:tcPr>
          <w:p w14:paraId="5B97A7A2" w14:textId="77777777" w:rsidR="00E36A40" w:rsidRPr="00E36A40" w:rsidRDefault="00E36A40" w:rsidP="00E36A40">
            <w:pPr>
              <w:ind w:left="0"/>
              <w:rPr>
                <w:lang w:val="en-IN"/>
              </w:rPr>
            </w:pPr>
            <w:r w:rsidRPr="00E36A40">
              <w:rPr>
                <w:lang w:val="en-IN"/>
              </w:rPr>
              <w:t>-Xms512m</w:t>
            </w:r>
          </w:p>
        </w:tc>
      </w:tr>
      <w:tr w:rsidR="00E36A40" w:rsidRPr="00E36A40" w14:paraId="5929EB63" w14:textId="77777777" w:rsidTr="00E36A40">
        <w:trPr>
          <w:tblCellSpacing w:w="15" w:type="dxa"/>
        </w:trPr>
        <w:tc>
          <w:tcPr>
            <w:tcW w:w="0" w:type="auto"/>
            <w:gridSpan w:val="3"/>
            <w:vAlign w:val="center"/>
            <w:hideMark/>
          </w:tcPr>
          <w:p w14:paraId="77D767E5" w14:textId="77777777" w:rsidR="00E36A40" w:rsidRPr="00E36A40" w:rsidRDefault="00E36A40" w:rsidP="00E36A40">
            <w:pPr>
              <w:ind w:left="0"/>
              <w:rPr>
                <w:lang w:val="en-IN"/>
              </w:rPr>
            </w:pPr>
            <w:r w:rsidRPr="00E36A40">
              <w:rPr>
                <w:lang w:val="en-IN"/>
              </w:rPr>
              <w:t>-Xmx&lt;size&gt;</w:t>
            </w:r>
          </w:p>
        </w:tc>
        <w:tc>
          <w:tcPr>
            <w:tcW w:w="0" w:type="auto"/>
            <w:vAlign w:val="center"/>
            <w:hideMark/>
          </w:tcPr>
          <w:p w14:paraId="1DB9B80D" w14:textId="77777777" w:rsidR="00E36A40" w:rsidRPr="00E36A40" w:rsidRDefault="00E36A40" w:rsidP="00E36A40">
            <w:pPr>
              <w:ind w:left="0"/>
              <w:rPr>
                <w:lang w:val="en-IN"/>
              </w:rPr>
            </w:pPr>
            <w:r w:rsidRPr="00E36A40">
              <w:rPr>
                <w:lang w:val="en-IN"/>
              </w:rPr>
              <w:t>Maximum heap size</w:t>
            </w:r>
          </w:p>
        </w:tc>
        <w:tc>
          <w:tcPr>
            <w:tcW w:w="0" w:type="auto"/>
            <w:gridSpan w:val="3"/>
            <w:vAlign w:val="center"/>
            <w:hideMark/>
          </w:tcPr>
          <w:p w14:paraId="78D687F0" w14:textId="77777777" w:rsidR="00E36A40" w:rsidRPr="00E36A40" w:rsidRDefault="00E36A40" w:rsidP="00E36A40">
            <w:pPr>
              <w:ind w:left="0"/>
              <w:rPr>
                <w:lang w:val="en-IN"/>
              </w:rPr>
            </w:pPr>
            <w:r w:rsidRPr="00E36A40">
              <w:rPr>
                <w:lang w:val="en-IN"/>
              </w:rPr>
              <w:t>-Xmx2g</w:t>
            </w:r>
          </w:p>
        </w:tc>
      </w:tr>
      <w:tr w:rsidR="00E36A40" w:rsidRPr="00E36A40" w14:paraId="3E34380F" w14:textId="77777777" w:rsidTr="00E36A40">
        <w:trPr>
          <w:tblCellSpacing w:w="15" w:type="dxa"/>
        </w:trPr>
        <w:tc>
          <w:tcPr>
            <w:tcW w:w="0" w:type="auto"/>
            <w:gridSpan w:val="3"/>
            <w:vAlign w:val="center"/>
            <w:hideMark/>
          </w:tcPr>
          <w:p w14:paraId="38380FB4" w14:textId="77777777" w:rsidR="00E36A40" w:rsidRPr="00E36A40" w:rsidRDefault="00E36A40" w:rsidP="00E36A40">
            <w:pPr>
              <w:ind w:left="0"/>
              <w:rPr>
                <w:lang w:val="en-IN"/>
              </w:rPr>
            </w:pPr>
            <w:r w:rsidRPr="00E36A40">
              <w:rPr>
                <w:lang w:val="en-IN"/>
              </w:rPr>
              <w:t>-Xss&lt;size&gt;</w:t>
            </w:r>
          </w:p>
        </w:tc>
        <w:tc>
          <w:tcPr>
            <w:tcW w:w="0" w:type="auto"/>
            <w:vAlign w:val="center"/>
            <w:hideMark/>
          </w:tcPr>
          <w:p w14:paraId="59BF44F4" w14:textId="77777777" w:rsidR="00E36A40" w:rsidRPr="00E36A40" w:rsidRDefault="00E36A40" w:rsidP="00E36A40">
            <w:pPr>
              <w:ind w:left="0"/>
              <w:rPr>
                <w:lang w:val="en-IN"/>
              </w:rPr>
            </w:pPr>
            <w:r w:rsidRPr="00E36A40">
              <w:rPr>
                <w:lang w:val="en-IN"/>
              </w:rPr>
              <w:t>Stack size per thread</w:t>
            </w:r>
          </w:p>
        </w:tc>
        <w:tc>
          <w:tcPr>
            <w:tcW w:w="0" w:type="auto"/>
            <w:gridSpan w:val="3"/>
            <w:vAlign w:val="center"/>
            <w:hideMark/>
          </w:tcPr>
          <w:p w14:paraId="19C5394E" w14:textId="77777777" w:rsidR="00E36A40" w:rsidRPr="00E36A40" w:rsidRDefault="00E36A40" w:rsidP="00E36A40">
            <w:pPr>
              <w:ind w:left="0"/>
              <w:rPr>
                <w:lang w:val="en-IN"/>
              </w:rPr>
            </w:pPr>
            <w:r w:rsidRPr="00E36A40">
              <w:rPr>
                <w:lang w:val="en-IN"/>
              </w:rPr>
              <w:t>-Xss1m</w:t>
            </w:r>
          </w:p>
        </w:tc>
      </w:tr>
      <w:tr w:rsidR="00E36A40" w:rsidRPr="00E36A40" w14:paraId="2CDCD120" w14:textId="77777777" w:rsidTr="00E36A40">
        <w:trPr>
          <w:tblCellSpacing w:w="15" w:type="dxa"/>
        </w:trPr>
        <w:tc>
          <w:tcPr>
            <w:tcW w:w="0" w:type="auto"/>
            <w:gridSpan w:val="3"/>
            <w:vAlign w:val="center"/>
            <w:hideMark/>
          </w:tcPr>
          <w:p w14:paraId="74575F4D" w14:textId="77777777" w:rsidR="00E36A40" w:rsidRPr="00E36A40" w:rsidRDefault="00E36A40" w:rsidP="00E36A40">
            <w:pPr>
              <w:ind w:left="0"/>
              <w:rPr>
                <w:lang w:val="en-IN"/>
              </w:rPr>
            </w:pPr>
            <w:r w:rsidRPr="00E36A40">
              <w:rPr>
                <w:lang w:val="en-IN"/>
              </w:rPr>
              <w:t>-XX:MaxPermSize=&lt;size&gt;</w:t>
            </w:r>
          </w:p>
        </w:tc>
        <w:tc>
          <w:tcPr>
            <w:tcW w:w="0" w:type="auto"/>
            <w:vAlign w:val="center"/>
            <w:hideMark/>
          </w:tcPr>
          <w:p w14:paraId="56F01498" w14:textId="77777777" w:rsidR="00E36A40" w:rsidRPr="00E36A40" w:rsidRDefault="00E36A40" w:rsidP="00E36A40">
            <w:pPr>
              <w:ind w:left="0"/>
              <w:rPr>
                <w:lang w:val="en-IN"/>
              </w:rPr>
            </w:pPr>
            <w:r w:rsidRPr="00E36A40">
              <w:rPr>
                <w:lang w:val="en-IN"/>
              </w:rPr>
              <w:t>Max size of Permanent Generation (Java 7 and below)</w:t>
            </w:r>
          </w:p>
        </w:tc>
        <w:tc>
          <w:tcPr>
            <w:tcW w:w="0" w:type="auto"/>
            <w:gridSpan w:val="3"/>
            <w:vAlign w:val="center"/>
            <w:hideMark/>
          </w:tcPr>
          <w:p w14:paraId="5352DC5E" w14:textId="77777777" w:rsidR="00E36A40" w:rsidRPr="00E36A40" w:rsidRDefault="00E36A40" w:rsidP="00E36A40">
            <w:pPr>
              <w:ind w:left="0"/>
              <w:rPr>
                <w:lang w:val="en-IN"/>
              </w:rPr>
            </w:pPr>
            <w:r w:rsidRPr="00E36A40">
              <w:rPr>
                <w:lang w:val="en-IN"/>
              </w:rPr>
              <w:t>-XX:MaxPermSize=256m</w:t>
            </w:r>
          </w:p>
        </w:tc>
      </w:tr>
      <w:tr w:rsidR="00E36A40" w:rsidRPr="00E36A40" w14:paraId="122CB6BF" w14:textId="77777777" w:rsidTr="00E36A40">
        <w:trPr>
          <w:tblCellSpacing w:w="15" w:type="dxa"/>
        </w:trPr>
        <w:tc>
          <w:tcPr>
            <w:tcW w:w="0" w:type="auto"/>
            <w:gridSpan w:val="3"/>
            <w:vAlign w:val="center"/>
            <w:hideMark/>
          </w:tcPr>
          <w:p w14:paraId="2E4F7D56" w14:textId="77777777" w:rsidR="00E36A40" w:rsidRPr="00E36A40" w:rsidRDefault="00E36A40" w:rsidP="00E36A40">
            <w:pPr>
              <w:ind w:left="0"/>
              <w:rPr>
                <w:lang w:val="en-IN"/>
              </w:rPr>
            </w:pPr>
            <w:r w:rsidRPr="00E36A40">
              <w:rPr>
                <w:lang w:val="en-IN"/>
              </w:rPr>
              <w:t>-XX:MetaspaceSize=&lt;size&gt;</w:t>
            </w:r>
          </w:p>
        </w:tc>
        <w:tc>
          <w:tcPr>
            <w:tcW w:w="0" w:type="auto"/>
            <w:vAlign w:val="center"/>
            <w:hideMark/>
          </w:tcPr>
          <w:p w14:paraId="3A88155F" w14:textId="77777777" w:rsidR="00E36A40" w:rsidRPr="00E36A40" w:rsidRDefault="00E36A40" w:rsidP="00E36A40">
            <w:pPr>
              <w:ind w:left="0"/>
              <w:rPr>
                <w:lang w:val="en-IN"/>
              </w:rPr>
            </w:pPr>
            <w:r w:rsidRPr="00E36A40">
              <w:rPr>
                <w:lang w:val="en-IN"/>
              </w:rPr>
              <w:t>Initial metaspace size (Java 8+)</w:t>
            </w:r>
          </w:p>
        </w:tc>
        <w:tc>
          <w:tcPr>
            <w:tcW w:w="0" w:type="auto"/>
            <w:gridSpan w:val="3"/>
            <w:vAlign w:val="center"/>
            <w:hideMark/>
          </w:tcPr>
          <w:p w14:paraId="11A8C225" w14:textId="77777777" w:rsidR="00E36A40" w:rsidRPr="00E36A40" w:rsidRDefault="00E36A40" w:rsidP="00E36A40">
            <w:pPr>
              <w:ind w:left="0"/>
              <w:rPr>
                <w:lang w:val="en-IN"/>
              </w:rPr>
            </w:pPr>
            <w:r w:rsidRPr="00E36A40">
              <w:rPr>
                <w:lang w:val="en-IN"/>
              </w:rPr>
              <w:t>-XX:MetaspaceSize=128m</w:t>
            </w:r>
          </w:p>
        </w:tc>
      </w:tr>
      <w:tr w:rsidR="00E36A40" w:rsidRPr="00E36A40" w14:paraId="4FE56DDA" w14:textId="77777777" w:rsidTr="00E36A40">
        <w:trPr>
          <w:tblCellSpacing w:w="15" w:type="dxa"/>
        </w:trPr>
        <w:tc>
          <w:tcPr>
            <w:tcW w:w="0" w:type="auto"/>
            <w:gridSpan w:val="3"/>
            <w:vAlign w:val="center"/>
            <w:hideMark/>
          </w:tcPr>
          <w:p w14:paraId="586B84CB" w14:textId="77777777" w:rsidR="00E36A40" w:rsidRPr="00E36A40" w:rsidRDefault="00E36A40" w:rsidP="00E36A40">
            <w:pPr>
              <w:ind w:left="0"/>
              <w:rPr>
                <w:lang w:val="en-IN"/>
              </w:rPr>
            </w:pPr>
            <w:r w:rsidRPr="00E36A40">
              <w:rPr>
                <w:lang w:val="en-IN"/>
              </w:rPr>
              <w:t>-XX:MaxMetaspaceSize=&lt;size&gt;</w:t>
            </w:r>
          </w:p>
        </w:tc>
        <w:tc>
          <w:tcPr>
            <w:tcW w:w="0" w:type="auto"/>
            <w:vAlign w:val="center"/>
            <w:hideMark/>
          </w:tcPr>
          <w:p w14:paraId="2FD23D8F" w14:textId="77777777" w:rsidR="00E36A40" w:rsidRPr="00E36A40" w:rsidRDefault="00E36A40" w:rsidP="00E36A40">
            <w:pPr>
              <w:ind w:left="0"/>
              <w:rPr>
                <w:lang w:val="en-IN"/>
              </w:rPr>
            </w:pPr>
            <w:r w:rsidRPr="00E36A40">
              <w:rPr>
                <w:lang w:val="en-IN"/>
              </w:rPr>
              <w:t>Maximum metaspace size (Java 8+)</w:t>
            </w:r>
          </w:p>
        </w:tc>
        <w:tc>
          <w:tcPr>
            <w:tcW w:w="0" w:type="auto"/>
            <w:gridSpan w:val="3"/>
            <w:vAlign w:val="center"/>
            <w:hideMark/>
          </w:tcPr>
          <w:p w14:paraId="2F905A50" w14:textId="77777777" w:rsidR="00E36A40" w:rsidRPr="00E36A40" w:rsidRDefault="00E36A40" w:rsidP="00E36A40">
            <w:pPr>
              <w:ind w:left="0"/>
              <w:rPr>
                <w:lang w:val="en-IN"/>
              </w:rPr>
            </w:pPr>
            <w:r w:rsidRPr="00E36A40">
              <w:rPr>
                <w:lang w:val="en-IN"/>
              </w:rPr>
              <w:t>-XX:MaxMetaspaceSize=512m</w:t>
            </w:r>
          </w:p>
        </w:tc>
      </w:tr>
      <w:tr w:rsidR="00E36A40" w:rsidRPr="00E36A40" w14:paraId="438415E5"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435B94BC" w14:textId="77777777" w:rsidR="00E36A40" w:rsidRPr="00E36A40" w:rsidRDefault="00E36A40" w:rsidP="00E36A40">
            <w:pPr>
              <w:ind w:left="0"/>
              <w:rPr>
                <w:lang w:val="en-IN"/>
              </w:rPr>
            </w:pPr>
            <w:r w:rsidRPr="00E36A40">
              <w:rPr>
                <w:lang w:val="en-IN"/>
              </w:rPr>
              <w:t>Option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B65C02C" w14:textId="77777777" w:rsidR="00E36A40" w:rsidRPr="00E36A40" w:rsidRDefault="00E36A40" w:rsidP="00E36A40">
            <w:pPr>
              <w:ind w:left="0"/>
              <w:rPr>
                <w:lang w:val="en-IN"/>
              </w:rPr>
            </w:pPr>
            <w:r w:rsidRPr="00E36A40">
              <w:rPr>
                <w:lang w:val="en-IN"/>
              </w:rPr>
              <w:t>Description</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798A2395" w14:textId="77777777" w:rsidR="00E36A40" w:rsidRPr="00E36A40" w:rsidRDefault="00E36A40" w:rsidP="00E36A40">
            <w:pPr>
              <w:ind w:left="0"/>
              <w:rPr>
                <w:lang w:val="en-IN"/>
              </w:rPr>
            </w:pPr>
            <w:r w:rsidRPr="00E36A40">
              <w:rPr>
                <w:lang w:val="en-IN"/>
              </w:rPr>
              <w:t>Example</w:t>
            </w:r>
          </w:p>
        </w:tc>
      </w:tr>
      <w:tr w:rsidR="00E36A40" w:rsidRPr="00E36A40" w14:paraId="13676120"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D48DB51" w14:textId="77777777" w:rsidR="00E36A40" w:rsidRPr="00E36A40" w:rsidRDefault="00E36A40" w:rsidP="00E36A40">
            <w:pPr>
              <w:ind w:left="0"/>
              <w:rPr>
                <w:lang w:val="en-IN"/>
              </w:rPr>
            </w:pPr>
            <w:r w:rsidRPr="00E36A40">
              <w:rPr>
                <w:lang w:val="en-IN"/>
              </w:rPr>
              <w:t>-XX:+UseG1GC</w:t>
            </w:r>
          </w:p>
        </w:tc>
        <w:tc>
          <w:tcPr>
            <w:tcW w:w="0" w:type="auto"/>
            <w:tcBorders>
              <w:top w:val="single" w:sz="4" w:space="0" w:color="auto"/>
              <w:left w:val="single" w:sz="4" w:space="0" w:color="auto"/>
              <w:bottom w:val="single" w:sz="4" w:space="0" w:color="auto"/>
              <w:right w:val="single" w:sz="4" w:space="0" w:color="auto"/>
            </w:tcBorders>
            <w:vAlign w:val="center"/>
            <w:hideMark/>
          </w:tcPr>
          <w:p w14:paraId="2F128632" w14:textId="77777777" w:rsidR="00E36A40" w:rsidRPr="00E36A40" w:rsidRDefault="00E36A40" w:rsidP="00E36A40">
            <w:pPr>
              <w:ind w:left="0"/>
              <w:rPr>
                <w:lang w:val="en-IN"/>
              </w:rPr>
            </w:pPr>
            <w:r w:rsidRPr="00E36A40">
              <w:rPr>
                <w:lang w:val="en-IN"/>
              </w:rPr>
              <w:t>Use G1 Garbage Collector</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74B308D9" w14:textId="77777777" w:rsidR="00E36A40" w:rsidRPr="00E36A40" w:rsidRDefault="00E36A40" w:rsidP="00E36A40">
            <w:pPr>
              <w:ind w:left="0"/>
              <w:rPr>
                <w:lang w:val="en-IN"/>
              </w:rPr>
            </w:pPr>
          </w:p>
        </w:tc>
      </w:tr>
      <w:tr w:rsidR="00E36A40" w:rsidRPr="00E36A40" w14:paraId="745D3C3C"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0005B882" w14:textId="77777777" w:rsidR="00E36A40" w:rsidRPr="00E36A40" w:rsidRDefault="00E36A40" w:rsidP="00E36A40">
            <w:pPr>
              <w:ind w:left="0"/>
              <w:rPr>
                <w:lang w:val="en-IN"/>
              </w:rPr>
            </w:pPr>
            <w:r w:rsidRPr="00E36A40">
              <w:rPr>
                <w:lang w:val="en-IN"/>
              </w:rPr>
              <w:t>-XX:+UseParallelGC</w:t>
            </w:r>
          </w:p>
        </w:tc>
        <w:tc>
          <w:tcPr>
            <w:tcW w:w="0" w:type="auto"/>
            <w:tcBorders>
              <w:top w:val="single" w:sz="4" w:space="0" w:color="auto"/>
              <w:left w:val="single" w:sz="4" w:space="0" w:color="auto"/>
              <w:bottom w:val="single" w:sz="4" w:space="0" w:color="auto"/>
              <w:right w:val="single" w:sz="4" w:space="0" w:color="auto"/>
            </w:tcBorders>
            <w:vAlign w:val="center"/>
            <w:hideMark/>
          </w:tcPr>
          <w:p w14:paraId="76840952" w14:textId="77777777" w:rsidR="00E36A40" w:rsidRPr="00E36A40" w:rsidRDefault="00E36A40" w:rsidP="00E36A40">
            <w:pPr>
              <w:ind w:left="0"/>
              <w:rPr>
                <w:lang w:val="en-IN"/>
              </w:rPr>
            </w:pPr>
            <w:r w:rsidRPr="00E36A40">
              <w:rPr>
                <w:lang w:val="en-IN"/>
              </w:rPr>
              <w:t>Use Parallel GC</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4266948A" w14:textId="77777777" w:rsidR="00E36A40" w:rsidRPr="00E36A40" w:rsidRDefault="00E36A40" w:rsidP="00E36A40">
            <w:pPr>
              <w:ind w:left="0"/>
              <w:rPr>
                <w:lang w:val="en-IN"/>
              </w:rPr>
            </w:pPr>
          </w:p>
        </w:tc>
      </w:tr>
      <w:tr w:rsidR="00E36A40" w:rsidRPr="00E36A40" w14:paraId="0DBFD87F"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7DCBC4A" w14:textId="77777777" w:rsidR="00E36A40" w:rsidRPr="00E36A40" w:rsidRDefault="00E36A40" w:rsidP="00E36A40">
            <w:pPr>
              <w:ind w:left="0"/>
              <w:rPr>
                <w:lang w:val="en-IN"/>
              </w:rPr>
            </w:pPr>
            <w:r w:rsidRPr="00E36A40">
              <w:rPr>
                <w:lang w:val="en-IN"/>
              </w:rPr>
              <w:t>-XX:+UseConcMarkSweepGC</w:t>
            </w:r>
          </w:p>
        </w:tc>
        <w:tc>
          <w:tcPr>
            <w:tcW w:w="0" w:type="auto"/>
            <w:tcBorders>
              <w:top w:val="single" w:sz="4" w:space="0" w:color="auto"/>
              <w:left w:val="single" w:sz="4" w:space="0" w:color="auto"/>
              <w:bottom w:val="single" w:sz="4" w:space="0" w:color="auto"/>
              <w:right w:val="single" w:sz="4" w:space="0" w:color="auto"/>
            </w:tcBorders>
            <w:vAlign w:val="center"/>
            <w:hideMark/>
          </w:tcPr>
          <w:p w14:paraId="2A302B57" w14:textId="77777777" w:rsidR="00E36A40" w:rsidRPr="00E36A40" w:rsidRDefault="00E36A40" w:rsidP="00E36A40">
            <w:pPr>
              <w:ind w:left="0"/>
              <w:rPr>
                <w:lang w:val="en-IN"/>
              </w:rPr>
            </w:pPr>
            <w:r w:rsidRPr="00E36A40">
              <w:rPr>
                <w:lang w:val="en-IN"/>
              </w:rPr>
              <w:t xml:space="preserve">Use CMS </w:t>
            </w:r>
            <w:r w:rsidRPr="00E36A40">
              <w:rPr>
                <w:lang w:val="en-IN"/>
              </w:rPr>
              <w:lastRenderedPageBreak/>
              <w:t>Garbage Collector</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4FB74E3" w14:textId="77777777" w:rsidR="00E36A40" w:rsidRPr="00E36A40" w:rsidRDefault="00E36A40" w:rsidP="00E36A40">
            <w:pPr>
              <w:ind w:left="0"/>
              <w:rPr>
                <w:lang w:val="en-IN"/>
              </w:rPr>
            </w:pPr>
            <w:r w:rsidRPr="00E36A40">
              <w:rPr>
                <w:lang w:val="en-IN"/>
              </w:rPr>
              <w:lastRenderedPageBreak/>
              <w:t>(deprecated in Java 9+)</w:t>
            </w:r>
          </w:p>
        </w:tc>
      </w:tr>
      <w:tr w:rsidR="00E36A40" w:rsidRPr="00E36A40" w14:paraId="692E227A"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3E1442D" w14:textId="77777777" w:rsidR="00E36A40" w:rsidRPr="00E36A40" w:rsidRDefault="00E36A40" w:rsidP="00E36A40">
            <w:pPr>
              <w:ind w:left="0"/>
              <w:rPr>
                <w:lang w:val="en-IN"/>
              </w:rPr>
            </w:pPr>
            <w:r w:rsidRPr="00E36A40">
              <w:rPr>
                <w:lang w:val="en-IN"/>
              </w:rPr>
              <w:t>-XX:+PrintGCDetails</w:t>
            </w:r>
          </w:p>
        </w:tc>
        <w:tc>
          <w:tcPr>
            <w:tcW w:w="0" w:type="auto"/>
            <w:tcBorders>
              <w:top w:val="single" w:sz="4" w:space="0" w:color="auto"/>
              <w:left w:val="single" w:sz="4" w:space="0" w:color="auto"/>
              <w:bottom w:val="single" w:sz="4" w:space="0" w:color="auto"/>
              <w:right w:val="single" w:sz="4" w:space="0" w:color="auto"/>
            </w:tcBorders>
            <w:vAlign w:val="center"/>
            <w:hideMark/>
          </w:tcPr>
          <w:p w14:paraId="44012320" w14:textId="77777777" w:rsidR="00E36A40" w:rsidRPr="00E36A40" w:rsidRDefault="00E36A40" w:rsidP="00E36A40">
            <w:pPr>
              <w:ind w:left="0"/>
              <w:rPr>
                <w:lang w:val="en-IN"/>
              </w:rPr>
            </w:pPr>
            <w:r w:rsidRPr="00E36A40">
              <w:rPr>
                <w:lang w:val="en-IN"/>
              </w:rPr>
              <w:t>Print detailed GC logs</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7AAD65FA" w14:textId="77777777" w:rsidR="00E36A40" w:rsidRPr="00E36A40" w:rsidRDefault="00E36A40" w:rsidP="00E36A40">
            <w:pPr>
              <w:ind w:left="0"/>
              <w:rPr>
                <w:lang w:val="en-IN"/>
              </w:rPr>
            </w:pPr>
          </w:p>
        </w:tc>
      </w:tr>
      <w:tr w:rsidR="00E36A40" w:rsidRPr="00E36A40" w14:paraId="3DAB747E"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9ED8980" w14:textId="77777777" w:rsidR="00E36A40" w:rsidRPr="00E36A40" w:rsidRDefault="00E36A40" w:rsidP="00E36A40">
            <w:pPr>
              <w:ind w:left="0"/>
              <w:rPr>
                <w:lang w:val="en-IN"/>
              </w:rPr>
            </w:pPr>
            <w:r w:rsidRPr="00E36A40">
              <w:rPr>
                <w:lang w:val="en-IN"/>
              </w:rPr>
              <w:t>-Xlog:gc*</w:t>
            </w:r>
          </w:p>
        </w:tc>
        <w:tc>
          <w:tcPr>
            <w:tcW w:w="0" w:type="auto"/>
            <w:tcBorders>
              <w:top w:val="single" w:sz="4" w:space="0" w:color="auto"/>
              <w:left w:val="single" w:sz="4" w:space="0" w:color="auto"/>
              <w:bottom w:val="single" w:sz="4" w:space="0" w:color="auto"/>
              <w:right w:val="single" w:sz="4" w:space="0" w:color="auto"/>
            </w:tcBorders>
            <w:vAlign w:val="center"/>
            <w:hideMark/>
          </w:tcPr>
          <w:p w14:paraId="18C0AB8D" w14:textId="77777777" w:rsidR="00E36A40" w:rsidRPr="00E36A40" w:rsidRDefault="00E36A40" w:rsidP="00E36A40">
            <w:pPr>
              <w:ind w:left="0"/>
              <w:rPr>
                <w:lang w:val="en-IN"/>
              </w:rPr>
            </w:pPr>
            <w:r w:rsidRPr="00E36A40">
              <w:rPr>
                <w:lang w:val="en-IN"/>
              </w:rPr>
              <w:t>GC logging (Java 9+)</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281EE9B" w14:textId="77777777" w:rsidR="00E36A40" w:rsidRPr="00E36A40" w:rsidRDefault="00E36A40" w:rsidP="00E36A40">
            <w:pPr>
              <w:ind w:left="0"/>
              <w:rPr>
                <w:lang w:val="en-IN"/>
              </w:rPr>
            </w:pPr>
            <w:r w:rsidRPr="00E36A40">
              <w:rPr>
                <w:lang w:val="en-IN"/>
              </w:rPr>
              <w:t>-Xlog:gc*:file=gc.log</w:t>
            </w:r>
          </w:p>
        </w:tc>
      </w:tr>
      <w:tr w:rsidR="00E36A40" w:rsidRPr="00E36A40" w14:paraId="6A224014"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75A0EAD9" w14:textId="77777777" w:rsidR="00E36A40" w:rsidRPr="00E36A40" w:rsidRDefault="00E36A40" w:rsidP="00E36A40">
            <w:pPr>
              <w:ind w:left="0"/>
              <w:rPr>
                <w:lang w:val="en-IN"/>
              </w:rPr>
            </w:pPr>
            <w:r w:rsidRPr="00E36A40">
              <w:rPr>
                <w:lang w:val="en-IN"/>
              </w:rPr>
              <w:t>-XX:+HeapDumpOnOutOfMemoryError</w:t>
            </w:r>
          </w:p>
        </w:tc>
        <w:tc>
          <w:tcPr>
            <w:tcW w:w="0" w:type="auto"/>
            <w:tcBorders>
              <w:top w:val="single" w:sz="4" w:space="0" w:color="auto"/>
              <w:left w:val="single" w:sz="4" w:space="0" w:color="auto"/>
              <w:bottom w:val="single" w:sz="4" w:space="0" w:color="auto"/>
              <w:right w:val="single" w:sz="4" w:space="0" w:color="auto"/>
            </w:tcBorders>
            <w:vAlign w:val="center"/>
            <w:hideMark/>
          </w:tcPr>
          <w:p w14:paraId="395E884F" w14:textId="77777777" w:rsidR="00E36A40" w:rsidRPr="00E36A40" w:rsidRDefault="00E36A40" w:rsidP="00E36A40">
            <w:pPr>
              <w:ind w:left="0"/>
              <w:rPr>
                <w:lang w:val="en-IN"/>
              </w:rPr>
            </w:pPr>
            <w:r w:rsidRPr="00E36A40">
              <w:rPr>
                <w:lang w:val="en-IN"/>
              </w:rPr>
              <w:t>Dump heap on OOM</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7AA013BD" w14:textId="77777777" w:rsidR="00E36A40" w:rsidRPr="00E36A40" w:rsidRDefault="00E36A40" w:rsidP="00E36A40">
            <w:pPr>
              <w:ind w:left="0"/>
              <w:rPr>
                <w:lang w:val="en-IN"/>
              </w:rPr>
            </w:pPr>
          </w:p>
        </w:tc>
      </w:tr>
      <w:tr w:rsidR="00E36A40" w:rsidRPr="00E36A40" w14:paraId="1A6BEB29"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F013A60" w14:textId="77777777" w:rsidR="00E36A40" w:rsidRPr="00E36A40" w:rsidRDefault="00E36A40" w:rsidP="00E36A40">
            <w:pPr>
              <w:ind w:left="0"/>
              <w:rPr>
                <w:lang w:val="en-IN"/>
              </w:rPr>
            </w:pPr>
            <w:r w:rsidRPr="00E36A40">
              <w:rPr>
                <w:lang w:val="en-IN"/>
              </w:rPr>
              <w:t>-XX:HeapDumpPath=&lt;file&gt;</w:t>
            </w:r>
          </w:p>
        </w:tc>
        <w:tc>
          <w:tcPr>
            <w:tcW w:w="0" w:type="auto"/>
            <w:tcBorders>
              <w:top w:val="single" w:sz="4" w:space="0" w:color="auto"/>
              <w:left w:val="single" w:sz="4" w:space="0" w:color="auto"/>
              <w:bottom w:val="single" w:sz="4" w:space="0" w:color="auto"/>
              <w:right w:val="single" w:sz="4" w:space="0" w:color="auto"/>
            </w:tcBorders>
            <w:vAlign w:val="center"/>
            <w:hideMark/>
          </w:tcPr>
          <w:p w14:paraId="2D293910" w14:textId="77777777" w:rsidR="00E36A40" w:rsidRPr="00E36A40" w:rsidRDefault="00E36A40" w:rsidP="00E36A40">
            <w:pPr>
              <w:ind w:left="0"/>
              <w:rPr>
                <w:lang w:val="en-IN"/>
              </w:rPr>
            </w:pPr>
            <w:r w:rsidRPr="00E36A40">
              <w:rPr>
                <w:lang w:val="en-IN"/>
              </w:rPr>
              <w:t>File path for heap dump</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17ED988" w14:textId="77777777" w:rsidR="00E36A40" w:rsidRPr="00E36A40" w:rsidRDefault="00E36A40" w:rsidP="00E36A40">
            <w:pPr>
              <w:ind w:left="0"/>
              <w:rPr>
                <w:lang w:val="en-IN"/>
              </w:rPr>
            </w:pPr>
            <w:r w:rsidRPr="00E36A40">
              <w:rPr>
                <w:lang w:val="en-IN"/>
              </w:rPr>
              <w:t>-XX:HeapDumpPath=/tmp/heap.hprof</w:t>
            </w:r>
          </w:p>
        </w:tc>
      </w:tr>
      <w:tr w:rsidR="00E36A40" w:rsidRPr="00E36A40" w14:paraId="6F28BD8F"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E8AD919" w14:textId="77777777" w:rsidR="00E36A40" w:rsidRPr="00E36A40" w:rsidRDefault="00E36A40" w:rsidP="00E36A40">
            <w:pPr>
              <w:ind w:left="0"/>
              <w:rPr>
                <w:lang w:val="en-IN"/>
              </w:rPr>
            </w:pPr>
            <w:r w:rsidRPr="00E36A40">
              <w:rPr>
                <w:lang w:val="en-IN"/>
              </w:rPr>
              <w:t>Option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FB77066" w14:textId="77777777" w:rsidR="00E36A40" w:rsidRPr="00E36A40" w:rsidRDefault="00E36A40" w:rsidP="00E36A40">
            <w:pPr>
              <w:ind w:left="0"/>
              <w:rPr>
                <w:lang w:val="en-IN"/>
              </w:rPr>
            </w:pPr>
            <w:r w:rsidRPr="00E36A40">
              <w:rPr>
                <w:lang w:val="en-IN"/>
              </w:rPr>
              <w:t>Description</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0B5FA424" w14:textId="77777777" w:rsidR="00E36A40" w:rsidRPr="00E36A40" w:rsidRDefault="00E36A40" w:rsidP="00E36A40">
            <w:pPr>
              <w:ind w:left="0"/>
              <w:rPr>
                <w:lang w:val="en-IN"/>
              </w:rPr>
            </w:pPr>
            <w:r w:rsidRPr="00E36A40">
              <w:rPr>
                <w:lang w:val="en-IN"/>
              </w:rPr>
              <w:t>Example</w:t>
            </w:r>
          </w:p>
        </w:tc>
      </w:tr>
      <w:tr w:rsidR="00E36A40" w:rsidRPr="00E36A40" w14:paraId="359BB348"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08FD17E8" w14:textId="77777777" w:rsidR="00E36A40" w:rsidRPr="00E36A40" w:rsidRDefault="00E36A40" w:rsidP="00E36A40">
            <w:pPr>
              <w:ind w:left="0"/>
              <w:rPr>
                <w:lang w:val="en-IN"/>
              </w:rPr>
            </w:pPr>
            <w:r w:rsidRPr="00E36A40">
              <w:rPr>
                <w:lang w:val="en-IN"/>
              </w:rPr>
              <w:t>-XX:+UseStringDeduplication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08AC39E" w14:textId="77777777" w:rsidR="00E36A40" w:rsidRPr="00E36A40" w:rsidRDefault="00E36A40" w:rsidP="00E36A40">
            <w:pPr>
              <w:ind w:left="0"/>
              <w:rPr>
                <w:lang w:val="en-IN"/>
              </w:rPr>
            </w:pPr>
            <w:r w:rsidRPr="00E36A40">
              <w:rPr>
                <w:lang w:val="en-IN"/>
              </w:rPr>
              <w:t>Enable string deduplication (G1GC only)</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67F8846" w14:textId="77777777" w:rsidR="00E36A40" w:rsidRPr="00E36A40" w:rsidRDefault="00E36A40" w:rsidP="00E36A40">
            <w:pPr>
              <w:ind w:left="0"/>
              <w:rPr>
                <w:lang w:val="en-IN"/>
              </w:rPr>
            </w:pPr>
          </w:p>
        </w:tc>
      </w:tr>
      <w:tr w:rsidR="00E36A40" w:rsidRPr="00E36A40" w14:paraId="6D099DFD"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139A06E" w14:textId="77777777" w:rsidR="00E36A40" w:rsidRPr="00E36A40" w:rsidRDefault="00E36A40" w:rsidP="00E36A40">
            <w:pPr>
              <w:ind w:left="0"/>
              <w:rPr>
                <w:lang w:val="en-IN"/>
              </w:rPr>
            </w:pPr>
            <w:r w:rsidRPr="00E36A40">
              <w:rPr>
                <w:lang w:val="en-IN"/>
              </w:rPr>
              <w:t>-XX:+TieredCompilation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ACC7C8C" w14:textId="77777777" w:rsidR="00E36A40" w:rsidRPr="00E36A40" w:rsidRDefault="00E36A40" w:rsidP="00E36A40">
            <w:pPr>
              <w:ind w:left="0"/>
              <w:rPr>
                <w:lang w:val="en-IN"/>
              </w:rPr>
            </w:pPr>
            <w:r w:rsidRPr="00E36A40">
              <w:rPr>
                <w:lang w:val="en-IN"/>
              </w:rPr>
              <w:t>Enable tiered compilation</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61D2BF81" w14:textId="77777777" w:rsidR="00E36A40" w:rsidRPr="00E36A40" w:rsidRDefault="00E36A40" w:rsidP="00E36A40">
            <w:pPr>
              <w:ind w:left="0"/>
              <w:rPr>
                <w:lang w:val="en-IN"/>
              </w:rPr>
            </w:pPr>
          </w:p>
        </w:tc>
      </w:tr>
      <w:tr w:rsidR="00E36A40" w:rsidRPr="00E36A40" w14:paraId="0ADA7AF3"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4FEE2DB" w14:textId="77777777" w:rsidR="00E36A40" w:rsidRPr="00E36A40" w:rsidRDefault="00E36A40" w:rsidP="00E36A40">
            <w:pPr>
              <w:ind w:left="0"/>
              <w:rPr>
                <w:lang w:val="en-IN"/>
              </w:rPr>
            </w:pPr>
            <w:r w:rsidRPr="00E36A40">
              <w:rPr>
                <w:lang w:val="en-IN"/>
              </w:rPr>
              <w:t>-XX:+AlwaysPreTouch</w:t>
            </w:r>
          </w:p>
        </w:tc>
        <w:tc>
          <w:tcPr>
            <w:tcW w:w="0" w:type="auto"/>
            <w:tcBorders>
              <w:top w:val="single" w:sz="4" w:space="0" w:color="auto"/>
              <w:left w:val="single" w:sz="4" w:space="0" w:color="auto"/>
              <w:bottom w:val="single" w:sz="4" w:space="0" w:color="auto"/>
              <w:right w:val="single" w:sz="4" w:space="0" w:color="auto"/>
            </w:tcBorders>
            <w:vAlign w:val="center"/>
            <w:hideMark/>
          </w:tcPr>
          <w:p w14:paraId="6151AD6B" w14:textId="77777777" w:rsidR="00E36A40" w:rsidRPr="00E36A40" w:rsidRDefault="00E36A40" w:rsidP="00E36A40">
            <w:pPr>
              <w:ind w:left="0"/>
              <w:rPr>
                <w:lang w:val="en-IN"/>
              </w:rPr>
            </w:pPr>
            <w:r w:rsidRPr="00E36A40">
              <w:rPr>
                <w:lang w:val="en-IN"/>
              </w:rPr>
              <w:t>Pre-touch memory pages (helps large heaps)</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576D51D" w14:textId="77777777" w:rsidR="00E36A40" w:rsidRPr="00E36A40" w:rsidRDefault="00E36A40" w:rsidP="00E36A40">
            <w:pPr>
              <w:ind w:left="0"/>
              <w:rPr>
                <w:lang w:val="en-IN"/>
              </w:rPr>
            </w:pPr>
          </w:p>
        </w:tc>
      </w:tr>
      <w:tr w:rsidR="00E36A40" w:rsidRPr="00E36A40" w14:paraId="785770EB"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474E52F" w14:textId="77777777" w:rsidR="00E36A40" w:rsidRPr="00E36A40" w:rsidRDefault="00E36A40" w:rsidP="00E36A40">
            <w:pPr>
              <w:ind w:left="0"/>
              <w:rPr>
                <w:lang w:val="en-IN"/>
              </w:rPr>
            </w:pPr>
            <w:r w:rsidRPr="00E36A40">
              <w:rPr>
                <w:lang w:val="en-IN"/>
              </w:rPr>
              <w:t>Option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92833" w14:textId="77777777" w:rsidR="00E36A40" w:rsidRPr="00E36A40" w:rsidRDefault="00E36A40" w:rsidP="00E36A40">
            <w:pPr>
              <w:ind w:left="0"/>
              <w:rPr>
                <w:lang w:val="en-IN"/>
              </w:rPr>
            </w:pPr>
            <w:r w:rsidRPr="00E36A40">
              <w:rPr>
                <w:lang w:val="en-IN"/>
              </w:rPr>
              <w:t>Description</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FD7E41F" w14:textId="77777777" w:rsidR="00E36A40" w:rsidRPr="00E36A40" w:rsidRDefault="00E36A40" w:rsidP="00E36A40">
            <w:pPr>
              <w:ind w:left="0"/>
              <w:rPr>
                <w:lang w:val="en-IN"/>
              </w:rPr>
            </w:pPr>
            <w:r w:rsidRPr="00E36A40">
              <w:rPr>
                <w:lang w:val="en-IN"/>
              </w:rPr>
              <w:t>Example</w:t>
            </w:r>
          </w:p>
        </w:tc>
      </w:tr>
      <w:tr w:rsidR="00E36A40" w:rsidRPr="00E36A40" w14:paraId="305D71C9"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4D93EAA5" w14:textId="77777777" w:rsidR="00E36A40" w:rsidRPr="00E36A40" w:rsidRDefault="00E36A40" w:rsidP="00E36A40">
            <w:pPr>
              <w:ind w:left="0"/>
              <w:rPr>
                <w:lang w:val="en-IN"/>
              </w:rPr>
            </w:pPr>
            <w:r w:rsidRPr="00E36A40">
              <w:rPr>
                <w:lang w:val="en-IN"/>
              </w:rPr>
              <w:t>-Xdebug</w:t>
            </w:r>
          </w:p>
        </w:tc>
        <w:tc>
          <w:tcPr>
            <w:tcW w:w="0" w:type="auto"/>
            <w:tcBorders>
              <w:top w:val="single" w:sz="4" w:space="0" w:color="auto"/>
              <w:left w:val="single" w:sz="4" w:space="0" w:color="auto"/>
              <w:bottom w:val="single" w:sz="4" w:space="0" w:color="auto"/>
              <w:right w:val="single" w:sz="4" w:space="0" w:color="auto"/>
            </w:tcBorders>
            <w:vAlign w:val="center"/>
            <w:hideMark/>
          </w:tcPr>
          <w:p w14:paraId="3E9D9EC6" w14:textId="77777777" w:rsidR="00E36A40" w:rsidRPr="00E36A40" w:rsidRDefault="00E36A40" w:rsidP="00E36A40">
            <w:pPr>
              <w:ind w:left="0"/>
              <w:rPr>
                <w:lang w:val="en-IN"/>
              </w:rPr>
            </w:pPr>
            <w:r w:rsidRPr="00E36A40">
              <w:rPr>
                <w:lang w:val="en-IN"/>
              </w:rPr>
              <w:t xml:space="preserve">Enable </w:t>
            </w:r>
            <w:r w:rsidRPr="00E36A40">
              <w:rPr>
                <w:lang w:val="en-IN"/>
              </w:rPr>
              <w:lastRenderedPageBreak/>
              <w:t>debugging</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FE0DBCF" w14:textId="77777777" w:rsidR="00E36A40" w:rsidRPr="00E36A40" w:rsidRDefault="00E36A40" w:rsidP="00E36A40">
            <w:pPr>
              <w:ind w:left="0"/>
              <w:rPr>
                <w:lang w:val="en-IN"/>
              </w:rPr>
            </w:pPr>
          </w:p>
        </w:tc>
      </w:tr>
      <w:tr w:rsidR="00E36A40" w:rsidRPr="00E36A40" w14:paraId="358B3B50"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0BE300D8" w14:textId="77777777" w:rsidR="00E36A40" w:rsidRPr="00E36A40" w:rsidRDefault="00E36A40" w:rsidP="00E36A40">
            <w:pPr>
              <w:ind w:left="0"/>
              <w:rPr>
                <w:lang w:val="en-IN"/>
              </w:rPr>
            </w:pPr>
            <w:r w:rsidRPr="00E36A40">
              <w:rPr>
                <w:lang w:val="en-IN"/>
              </w:rPr>
              <w:t>-Xrunjdwp / -agentlib:jdwp</w:t>
            </w:r>
          </w:p>
        </w:tc>
        <w:tc>
          <w:tcPr>
            <w:tcW w:w="0" w:type="auto"/>
            <w:tcBorders>
              <w:top w:val="single" w:sz="4" w:space="0" w:color="auto"/>
              <w:left w:val="single" w:sz="4" w:space="0" w:color="auto"/>
              <w:bottom w:val="single" w:sz="4" w:space="0" w:color="auto"/>
              <w:right w:val="single" w:sz="4" w:space="0" w:color="auto"/>
            </w:tcBorders>
            <w:vAlign w:val="center"/>
            <w:hideMark/>
          </w:tcPr>
          <w:p w14:paraId="1EA40343" w14:textId="77777777" w:rsidR="00E36A40" w:rsidRPr="00E36A40" w:rsidRDefault="00E36A40" w:rsidP="00E36A40">
            <w:pPr>
              <w:ind w:left="0"/>
              <w:rPr>
                <w:lang w:val="en-IN"/>
              </w:rPr>
            </w:pPr>
            <w:r w:rsidRPr="00E36A40">
              <w:rPr>
                <w:lang w:val="en-IN"/>
              </w:rPr>
              <w:t>Java Debug Wire Protocol settings</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51DDBF0" w14:textId="77777777" w:rsidR="00E36A40" w:rsidRPr="00E36A40" w:rsidRDefault="00E36A40" w:rsidP="00E36A40">
            <w:pPr>
              <w:ind w:left="0"/>
              <w:rPr>
                <w:lang w:val="en-IN"/>
              </w:rPr>
            </w:pPr>
            <w:r w:rsidRPr="00E36A40">
              <w:rPr>
                <w:lang w:val="en-IN"/>
              </w:rPr>
              <w:t>-agentlib:jdwp=transport=dt_socket,server=y,suspend=n,address=5005</w:t>
            </w:r>
          </w:p>
        </w:tc>
      </w:tr>
      <w:tr w:rsidR="00E36A40" w:rsidRPr="00E36A40" w14:paraId="67444AC1"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96F3D96" w14:textId="77777777" w:rsidR="00E36A40" w:rsidRPr="00E36A40" w:rsidRDefault="00E36A40" w:rsidP="00E36A40">
            <w:pPr>
              <w:ind w:left="0"/>
              <w:rPr>
                <w:lang w:val="en-IN"/>
              </w:rPr>
            </w:pPr>
            <w:r w:rsidRPr="00E36A40">
              <w:rPr>
                <w:lang w:val="en-IN"/>
              </w:rPr>
              <w:t>-verbose:gc</w:t>
            </w:r>
          </w:p>
        </w:tc>
        <w:tc>
          <w:tcPr>
            <w:tcW w:w="0" w:type="auto"/>
            <w:tcBorders>
              <w:top w:val="single" w:sz="4" w:space="0" w:color="auto"/>
              <w:left w:val="single" w:sz="4" w:space="0" w:color="auto"/>
              <w:bottom w:val="single" w:sz="4" w:space="0" w:color="auto"/>
              <w:right w:val="single" w:sz="4" w:space="0" w:color="auto"/>
            </w:tcBorders>
            <w:vAlign w:val="center"/>
            <w:hideMark/>
          </w:tcPr>
          <w:p w14:paraId="7B9A6EF1" w14:textId="77777777" w:rsidR="00E36A40" w:rsidRPr="00E36A40" w:rsidRDefault="00E36A40" w:rsidP="00E36A40">
            <w:pPr>
              <w:ind w:left="0"/>
              <w:rPr>
                <w:lang w:val="en-IN"/>
              </w:rPr>
            </w:pPr>
            <w:r w:rsidRPr="00E36A40">
              <w:rPr>
                <w:lang w:val="en-IN"/>
              </w:rPr>
              <w:t>Print GC info to console</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6E9F1061" w14:textId="77777777" w:rsidR="00E36A40" w:rsidRPr="00E36A40" w:rsidRDefault="00E36A40" w:rsidP="00E36A40">
            <w:pPr>
              <w:ind w:left="0"/>
              <w:rPr>
                <w:lang w:val="en-IN"/>
              </w:rPr>
            </w:pPr>
          </w:p>
        </w:tc>
      </w:tr>
      <w:tr w:rsidR="00E36A40" w:rsidRPr="00E36A40" w14:paraId="5DE536D4"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41F4AF25" w14:textId="77777777" w:rsidR="00E36A40" w:rsidRPr="00E36A40" w:rsidRDefault="00E36A40" w:rsidP="00E36A40">
            <w:pPr>
              <w:ind w:left="0"/>
              <w:rPr>
                <w:lang w:val="en-IN"/>
              </w:rPr>
            </w:pPr>
            <w:r w:rsidRPr="00E36A40">
              <w:rPr>
                <w:lang w:val="en-IN"/>
              </w:rPr>
              <w:t>-Dcom.sun.management.jmxremote</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000E5" w14:textId="77777777" w:rsidR="00E36A40" w:rsidRPr="00E36A40" w:rsidRDefault="00E36A40" w:rsidP="00E36A40">
            <w:pPr>
              <w:ind w:left="0"/>
              <w:rPr>
                <w:lang w:val="en-IN"/>
              </w:rPr>
            </w:pPr>
            <w:r w:rsidRPr="00E36A40">
              <w:rPr>
                <w:lang w:val="en-IN"/>
              </w:rPr>
              <w:t>Enable JMX remote monitoring</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C5F44F5" w14:textId="77777777" w:rsidR="00E36A40" w:rsidRPr="00E36A40" w:rsidRDefault="00E36A40" w:rsidP="00E36A40">
            <w:pPr>
              <w:ind w:left="0"/>
              <w:rPr>
                <w:lang w:val="en-IN"/>
              </w:rPr>
            </w:pPr>
          </w:p>
        </w:tc>
      </w:tr>
      <w:tr w:rsidR="00E36A40" w:rsidRPr="00E36A40" w14:paraId="76B71909"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D755C53" w14:textId="77777777" w:rsidR="00E36A40" w:rsidRPr="00E36A40" w:rsidRDefault="00E36A40" w:rsidP="00E36A40">
            <w:pPr>
              <w:ind w:left="0"/>
              <w:rPr>
                <w:lang w:val="en-IN"/>
              </w:rPr>
            </w:pPr>
            <w:r w:rsidRPr="00E36A40">
              <w:rPr>
                <w:lang w:val="en-IN"/>
              </w:rPr>
              <w:t>-Dcom.sun.management.jmxremote.port=&lt;port&gt;</w:t>
            </w:r>
          </w:p>
        </w:tc>
        <w:tc>
          <w:tcPr>
            <w:tcW w:w="0" w:type="auto"/>
            <w:tcBorders>
              <w:top w:val="single" w:sz="4" w:space="0" w:color="auto"/>
              <w:left w:val="single" w:sz="4" w:space="0" w:color="auto"/>
              <w:bottom w:val="single" w:sz="4" w:space="0" w:color="auto"/>
              <w:right w:val="single" w:sz="4" w:space="0" w:color="auto"/>
            </w:tcBorders>
            <w:vAlign w:val="center"/>
            <w:hideMark/>
          </w:tcPr>
          <w:p w14:paraId="5A63B8EA" w14:textId="77777777" w:rsidR="00E36A40" w:rsidRPr="00E36A40" w:rsidRDefault="00E36A40" w:rsidP="00E36A40">
            <w:pPr>
              <w:ind w:left="0"/>
              <w:rPr>
                <w:lang w:val="en-IN"/>
              </w:rPr>
            </w:pPr>
            <w:r w:rsidRPr="00E36A40">
              <w:rPr>
                <w:lang w:val="en-IN"/>
              </w:rPr>
              <w:t>JMX remote port</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EB9BDE7" w14:textId="77777777" w:rsidR="00E36A40" w:rsidRPr="00E36A40" w:rsidRDefault="00E36A40" w:rsidP="00E36A40">
            <w:pPr>
              <w:ind w:left="0"/>
              <w:rPr>
                <w:lang w:val="en-IN"/>
              </w:rPr>
            </w:pPr>
            <w:r w:rsidRPr="00E36A40">
              <w:rPr>
                <w:lang w:val="en-IN"/>
              </w:rPr>
              <w:t>-Dcom.sun.management.jmxremote.port=9010</w:t>
            </w:r>
          </w:p>
        </w:tc>
      </w:tr>
      <w:tr w:rsidR="00E36A40" w:rsidRPr="00E36A40" w14:paraId="752A750F"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7886C5BC" w14:textId="77777777" w:rsidR="00E36A40" w:rsidRPr="00E36A40" w:rsidRDefault="00E36A40" w:rsidP="00E36A40">
            <w:pPr>
              <w:ind w:left="0"/>
              <w:rPr>
                <w:lang w:val="en-IN"/>
              </w:rPr>
            </w:pPr>
            <w:r w:rsidRPr="00E36A40">
              <w:rPr>
                <w:lang w:val="en-IN"/>
              </w:rPr>
              <w:t>Option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55CC3CB" w14:textId="77777777" w:rsidR="00E36A40" w:rsidRPr="00E36A40" w:rsidRDefault="00E36A40" w:rsidP="00E36A40">
            <w:pPr>
              <w:ind w:left="0"/>
              <w:rPr>
                <w:lang w:val="en-IN"/>
              </w:rPr>
            </w:pPr>
            <w:r w:rsidRPr="00E36A40">
              <w:rPr>
                <w:lang w:val="en-IN"/>
              </w:rPr>
              <w:t>Description</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2D01E62" w14:textId="77777777" w:rsidR="00E36A40" w:rsidRPr="00E36A40" w:rsidRDefault="00E36A40" w:rsidP="00E36A40">
            <w:pPr>
              <w:ind w:left="0"/>
              <w:rPr>
                <w:lang w:val="en-IN"/>
              </w:rPr>
            </w:pPr>
            <w:r w:rsidRPr="00E36A40">
              <w:rPr>
                <w:lang w:val="en-IN"/>
              </w:rPr>
              <w:t>Example</w:t>
            </w:r>
          </w:p>
        </w:tc>
      </w:tr>
      <w:tr w:rsidR="00E36A40" w:rsidRPr="00E36A40" w14:paraId="78D82362"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78D9AA05" w14:textId="77777777" w:rsidR="00E36A40" w:rsidRPr="00E36A40" w:rsidRDefault="00E36A40" w:rsidP="00E36A40">
            <w:pPr>
              <w:ind w:left="0"/>
              <w:rPr>
                <w:lang w:val="en-IN"/>
              </w:rPr>
            </w:pPr>
            <w:r w:rsidRPr="00E36A40">
              <w:rPr>
                <w:lang w:val="en-IN"/>
              </w:rPr>
              <w:t>-D&lt;name&gt;=&lt;value&gt;</w:t>
            </w:r>
          </w:p>
        </w:tc>
        <w:tc>
          <w:tcPr>
            <w:tcW w:w="0" w:type="auto"/>
            <w:tcBorders>
              <w:top w:val="single" w:sz="4" w:space="0" w:color="auto"/>
              <w:left w:val="single" w:sz="4" w:space="0" w:color="auto"/>
              <w:bottom w:val="single" w:sz="4" w:space="0" w:color="auto"/>
              <w:right w:val="single" w:sz="4" w:space="0" w:color="auto"/>
            </w:tcBorders>
            <w:vAlign w:val="center"/>
            <w:hideMark/>
          </w:tcPr>
          <w:p w14:paraId="515C7F78" w14:textId="77777777" w:rsidR="00E36A40" w:rsidRPr="00E36A40" w:rsidRDefault="00E36A40" w:rsidP="00E36A40">
            <w:pPr>
              <w:ind w:left="0"/>
              <w:rPr>
                <w:lang w:val="en-IN"/>
              </w:rPr>
            </w:pPr>
            <w:r w:rsidRPr="00E36A40">
              <w:rPr>
                <w:lang w:val="en-IN"/>
              </w:rPr>
              <w:t>Set system property</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64930FF5" w14:textId="77777777" w:rsidR="00E36A40" w:rsidRPr="00E36A40" w:rsidRDefault="00E36A40" w:rsidP="00E36A40">
            <w:pPr>
              <w:ind w:left="0"/>
              <w:rPr>
                <w:lang w:val="en-IN"/>
              </w:rPr>
            </w:pPr>
            <w:r w:rsidRPr="00E36A40">
              <w:rPr>
                <w:lang w:val="en-IN"/>
              </w:rPr>
              <w:t>-Denv=prod</w:t>
            </w:r>
          </w:p>
        </w:tc>
      </w:tr>
      <w:tr w:rsidR="00E36A40" w:rsidRPr="00E36A40" w14:paraId="2E03F248"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6D270B2" w14:textId="77777777" w:rsidR="00E36A40" w:rsidRPr="00E36A40" w:rsidRDefault="00E36A40" w:rsidP="00E36A40">
            <w:pPr>
              <w:ind w:left="0"/>
              <w:rPr>
                <w:lang w:val="en-IN"/>
              </w:rPr>
            </w:pPr>
            <w:r w:rsidRPr="00E36A40">
              <w:rPr>
                <w:lang w:val="en-IN"/>
              </w:rPr>
              <w:t>-Duser.timezone=UTC</w:t>
            </w:r>
          </w:p>
        </w:tc>
        <w:tc>
          <w:tcPr>
            <w:tcW w:w="0" w:type="auto"/>
            <w:tcBorders>
              <w:top w:val="single" w:sz="4" w:space="0" w:color="auto"/>
              <w:left w:val="single" w:sz="4" w:space="0" w:color="auto"/>
              <w:bottom w:val="single" w:sz="4" w:space="0" w:color="auto"/>
              <w:right w:val="single" w:sz="4" w:space="0" w:color="auto"/>
            </w:tcBorders>
            <w:vAlign w:val="center"/>
            <w:hideMark/>
          </w:tcPr>
          <w:p w14:paraId="223A2D84" w14:textId="77777777" w:rsidR="00E36A40" w:rsidRPr="00E36A40" w:rsidRDefault="00E36A40" w:rsidP="00E36A40">
            <w:pPr>
              <w:ind w:left="0"/>
              <w:rPr>
                <w:lang w:val="en-IN"/>
              </w:rPr>
            </w:pPr>
            <w:r w:rsidRPr="00E36A40">
              <w:rPr>
                <w:lang w:val="en-IN"/>
              </w:rPr>
              <w:t>Set timezone</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CF0D40E" w14:textId="77777777" w:rsidR="00E36A40" w:rsidRPr="00E36A40" w:rsidRDefault="00E36A40" w:rsidP="00E36A40">
            <w:pPr>
              <w:ind w:left="0"/>
              <w:rPr>
                <w:lang w:val="en-IN"/>
              </w:rPr>
            </w:pPr>
            <w:r w:rsidRPr="00E36A40">
              <w:rPr>
                <w:lang w:val="en-IN"/>
              </w:rPr>
              <w:t>-Duser.timezone=UTC</w:t>
            </w:r>
          </w:p>
        </w:tc>
      </w:tr>
      <w:tr w:rsidR="00E36A40" w:rsidRPr="00E36A40" w14:paraId="3B16184F"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68727BC9" w14:textId="77777777" w:rsidR="00E36A40" w:rsidRPr="00E36A40" w:rsidRDefault="00E36A40" w:rsidP="00E36A40">
            <w:pPr>
              <w:ind w:left="0"/>
              <w:rPr>
                <w:lang w:val="en-IN"/>
              </w:rPr>
            </w:pPr>
            <w:r w:rsidRPr="00E36A40">
              <w:rPr>
                <w:lang w:val="en-IN"/>
              </w:rPr>
              <w:t>-Dfile.encoding=UTF-8</w:t>
            </w:r>
          </w:p>
        </w:tc>
        <w:tc>
          <w:tcPr>
            <w:tcW w:w="0" w:type="auto"/>
            <w:tcBorders>
              <w:top w:val="single" w:sz="4" w:space="0" w:color="auto"/>
              <w:left w:val="single" w:sz="4" w:space="0" w:color="auto"/>
              <w:bottom w:val="single" w:sz="4" w:space="0" w:color="auto"/>
              <w:right w:val="single" w:sz="4" w:space="0" w:color="auto"/>
            </w:tcBorders>
            <w:vAlign w:val="center"/>
            <w:hideMark/>
          </w:tcPr>
          <w:p w14:paraId="0B03C0BD" w14:textId="77777777" w:rsidR="00E36A40" w:rsidRPr="00E36A40" w:rsidRDefault="00E36A40" w:rsidP="00E36A40">
            <w:pPr>
              <w:ind w:left="0"/>
              <w:rPr>
                <w:lang w:val="en-IN"/>
              </w:rPr>
            </w:pPr>
            <w:r w:rsidRPr="00E36A40">
              <w:rPr>
                <w:lang w:val="en-IN"/>
              </w:rPr>
              <w:t>Set default file encoding</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A05C9A9" w14:textId="77777777" w:rsidR="00E36A40" w:rsidRPr="00E36A40" w:rsidRDefault="00E36A40" w:rsidP="00E36A40">
            <w:pPr>
              <w:ind w:left="0"/>
              <w:rPr>
                <w:lang w:val="en-IN"/>
              </w:rPr>
            </w:pPr>
            <w:r w:rsidRPr="00E36A40">
              <w:rPr>
                <w:lang w:val="en-IN"/>
              </w:rPr>
              <w:t>-Dfile.encoding=UTF-8</w:t>
            </w:r>
          </w:p>
        </w:tc>
      </w:tr>
      <w:tr w:rsidR="00E36A40" w:rsidRPr="00E36A40" w14:paraId="4815D946"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79288F2D" w14:textId="77777777" w:rsidR="00E36A40" w:rsidRPr="00E36A40" w:rsidRDefault="00E36A40" w:rsidP="00E36A40">
            <w:pPr>
              <w:ind w:left="0"/>
              <w:rPr>
                <w:lang w:val="en-IN"/>
              </w:rPr>
            </w:pPr>
            <w:r w:rsidRPr="00E36A40">
              <w:rPr>
                <w:lang w:val="en-IN"/>
              </w:rPr>
              <w:t>Option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4099FF2" w14:textId="77777777" w:rsidR="00E36A40" w:rsidRPr="00E36A40" w:rsidRDefault="00E36A40" w:rsidP="00E36A40">
            <w:pPr>
              <w:ind w:left="0"/>
              <w:rPr>
                <w:lang w:val="en-IN"/>
              </w:rPr>
            </w:pPr>
            <w:r w:rsidRPr="00E36A40">
              <w:rPr>
                <w:lang w:val="en-IN"/>
              </w:rPr>
              <w:t>Description</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049BE4A" w14:textId="77777777" w:rsidR="00E36A40" w:rsidRPr="00E36A40" w:rsidRDefault="00E36A40" w:rsidP="00E36A40">
            <w:pPr>
              <w:ind w:left="0"/>
              <w:rPr>
                <w:lang w:val="en-IN"/>
              </w:rPr>
            </w:pPr>
            <w:r w:rsidRPr="00E36A40">
              <w:rPr>
                <w:lang w:val="en-IN"/>
              </w:rPr>
              <w:t>Example</w:t>
            </w:r>
          </w:p>
        </w:tc>
      </w:tr>
      <w:tr w:rsidR="00E36A40" w:rsidRPr="00E36A40" w14:paraId="2F3C8AB8"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093D3BB5" w14:textId="77777777" w:rsidR="00E36A40" w:rsidRPr="00E36A40" w:rsidRDefault="00E36A40" w:rsidP="00E36A40">
            <w:pPr>
              <w:ind w:left="0"/>
              <w:rPr>
                <w:lang w:val="en-IN"/>
              </w:rPr>
            </w:pPr>
            <w:r w:rsidRPr="00E36A40">
              <w:rPr>
                <w:lang w:val="en-IN"/>
              </w:rPr>
              <w:t>-cp or -classpath</w:t>
            </w:r>
          </w:p>
        </w:tc>
        <w:tc>
          <w:tcPr>
            <w:tcW w:w="0" w:type="auto"/>
            <w:tcBorders>
              <w:top w:val="single" w:sz="4" w:space="0" w:color="auto"/>
              <w:left w:val="single" w:sz="4" w:space="0" w:color="auto"/>
              <w:bottom w:val="single" w:sz="4" w:space="0" w:color="auto"/>
              <w:right w:val="single" w:sz="4" w:space="0" w:color="auto"/>
            </w:tcBorders>
            <w:vAlign w:val="center"/>
            <w:hideMark/>
          </w:tcPr>
          <w:p w14:paraId="0D284A1A" w14:textId="77777777" w:rsidR="00E36A40" w:rsidRPr="00E36A40" w:rsidRDefault="00E36A40" w:rsidP="00E36A40">
            <w:pPr>
              <w:ind w:left="0"/>
              <w:rPr>
                <w:lang w:val="en-IN"/>
              </w:rPr>
            </w:pPr>
            <w:r w:rsidRPr="00E36A40">
              <w:rPr>
                <w:lang w:val="en-IN"/>
              </w:rPr>
              <w:t>Set classpath</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DAF7586" w14:textId="77777777" w:rsidR="00E36A40" w:rsidRPr="00E36A40" w:rsidRDefault="00E36A40" w:rsidP="00E36A40">
            <w:pPr>
              <w:ind w:left="0"/>
              <w:rPr>
                <w:lang w:val="en-IN"/>
              </w:rPr>
            </w:pPr>
            <w:r w:rsidRPr="00E36A40">
              <w:rPr>
                <w:lang w:val="en-IN"/>
              </w:rPr>
              <w:t>-cp app.jar:lib/*</w:t>
            </w:r>
          </w:p>
        </w:tc>
      </w:tr>
      <w:tr w:rsidR="00E36A40" w:rsidRPr="00E36A40" w14:paraId="12BB403A"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40A2840B" w14:textId="77777777" w:rsidR="00E36A40" w:rsidRPr="00E36A40" w:rsidRDefault="00E36A40" w:rsidP="00E36A40">
            <w:pPr>
              <w:ind w:left="0"/>
              <w:rPr>
                <w:lang w:val="en-IN"/>
              </w:rPr>
            </w:pPr>
            <w:r w:rsidRPr="00E36A40">
              <w:rPr>
                <w:lang w:val="en-IN"/>
              </w:rPr>
              <w:t>-XX:+TraceClassLoading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0739C" w14:textId="77777777" w:rsidR="00E36A40" w:rsidRPr="00E36A40" w:rsidRDefault="00E36A40" w:rsidP="00E36A40">
            <w:pPr>
              <w:ind w:left="0"/>
              <w:rPr>
                <w:lang w:val="en-IN"/>
              </w:rPr>
            </w:pPr>
            <w:r w:rsidRPr="00E36A40">
              <w:rPr>
                <w:lang w:val="en-IN"/>
              </w:rPr>
              <w:t xml:space="preserve">Trace class </w:t>
            </w:r>
            <w:r w:rsidRPr="00E36A40">
              <w:rPr>
                <w:lang w:val="en-IN"/>
              </w:rPr>
              <w:lastRenderedPageBreak/>
              <w:t>loading</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4D500ACD" w14:textId="77777777" w:rsidR="00E36A40" w:rsidRPr="00E36A40" w:rsidRDefault="00E36A40" w:rsidP="00E36A40">
            <w:pPr>
              <w:ind w:left="0"/>
              <w:rPr>
                <w:lang w:val="en-IN"/>
              </w:rPr>
            </w:pPr>
          </w:p>
        </w:tc>
      </w:tr>
      <w:tr w:rsidR="00E36A40" w:rsidRPr="00E36A40" w14:paraId="0D1BF7AF"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49BBE2C" w14:textId="77777777" w:rsidR="00E36A40" w:rsidRPr="00E36A40" w:rsidRDefault="00E36A40" w:rsidP="00E36A40">
            <w:pPr>
              <w:ind w:left="0"/>
              <w:rPr>
                <w:lang w:val="en-IN"/>
              </w:rPr>
            </w:pPr>
            <w:r w:rsidRPr="00E36A40">
              <w:rPr>
                <w:lang w:val="en-IN"/>
              </w:rPr>
              <w:t>-XX:+PrintCompilation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5DB744D" w14:textId="77777777" w:rsidR="00E36A40" w:rsidRPr="00E36A40" w:rsidRDefault="00E36A40" w:rsidP="00E36A40">
            <w:pPr>
              <w:ind w:left="0"/>
              <w:rPr>
                <w:lang w:val="en-IN"/>
              </w:rPr>
            </w:pPr>
            <w:r w:rsidRPr="00E36A40">
              <w:rPr>
                <w:lang w:val="en-IN"/>
              </w:rPr>
              <w:t>Print JIT compilation activity</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F099167" w14:textId="77777777" w:rsidR="00E36A40" w:rsidRPr="00E36A40" w:rsidRDefault="00E36A40" w:rsidP="00E36A40">
            <w:pPr>
              <w:ind w:left="0"/>
              <w:rPr>
                <w:lang w:val="en-IN"/>
              </w:rPr>
            </w:pPr>
          </w:p>
        </w:tc>
      </w:tr>
      <w:tr w:rsidR="00E36A40" w:rsidRPr="00E36A40" w14:paraId="2B6CE4AB"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04F9B132" w14:textId="77777777" w:rsidR="00E36A40" w:rsidRPr="00E36A40" w:rsidRDefault="00E36A40" w:rsidP="00E36A40">
            <w:pPr>
              <w:ind w:left="0"/>
              <w:rPr>
                <w:lang w:val="en-IN"/>
              </w:rPr>
            </w:pPr>
            <w:r w:rsidRPr="00E36A40">
              <w:rPr>
                <w:lang w:val="en-IN"/>
              </w:rPr>
              <w:t>-Xnoclassgc</w:t>
            </w:r>
          </w:p>
        </w:tc>
        <w:tc>
          <w:tcPr>
            <w:tcW w:w="0" w:type="auto"/>
            <w:tcBorders>
              <w:top w:val="single" w:sz="4" w:space="0" w:color="auto"/>
              <w:left w:val="single" w:sz="4" w:space="0" w:color="auto"/>
              <w:bottom w:val="single" w:sz="4" w:space="0" w:color="auto"/>
              <w:right w:val="single" w:sz="4" w:space="0" w:color="auto"/>
            </w:tcBorders>
            <w:vAlign w:val="center"/>
            <w:hideMark/>
          </w:tcPr>
          <w:p w14:paraId="7A0F7C9D" w14:textId="77777777" w:rsidR="00E36A40" w:rsidRPr="00E36A40" w:rsidRDefault="00E36A40" w:rsidP="00E36A40">
            <w:pPr>
              <w:ind w:left="0"/>
              <w:rPr>
                <w:lang w:val="en-IN"/>
              </w:rPr>
            </w:pPr>
            <w:r w:rsidRPr="00E36A40">
              <w:rPr>
                <w:lang w:val="en-IN"/>
              </w:rPr>
              <w:t>Disable class garbage collection</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F2C8EBE" w14:textId="77777777" w:rsidR="00E36A40" w:rsidRPr="00E36A40" w:rsidRDefault="00E36A40" w:rsidP="00E36A40">
            <w:pPr>
              <w:ind w:left="0"/>
              <w:rPr>
                <w:lang w:val="en-IN"/>
              </w:rPr>
            </w:pPr>
          </w:p>
        </w:tc>
      </w:tr>
      <w:tr w:rsidR="00E36A40" w:rsidRPr="00E36A40" w14:paraId="2585C0D3"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138075A" w14:textId="77777777" w:rsidR="00E36A40" w:rsidRPr="00E36A40" w:rsidRDefault="00E36A40" w:rsidP="00E36A40">
            <w:pPr>
              <w:ind w:left="0"/>
              <w:rPr>
                <w:lang w:val="en-IN"/>
              </w:rPr>
            </w:pPr>
            <w:r w:rsidRPr="00E36A40">
              <w:rPr>
                <w:lang w:val="en-IN"/>
              </w:rPr>
              <w:t>Option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D7EBAF1" w14:textId="77777777" w:rsidR="00E36A40" w:rsidRPr="00E36A40" w:rsidRDefault="00E36A40" w:rsidP="00E36A40">
            <w:pPr>
              <w:ind w:left="0"/>
              <w:rPr>
                <w:lang w:val="en-IN"/>
              </w:rPr>
            </w:pPr>
            <w:r w:rsidRPr="00E36A40">
              <w:rPr>
                <w:lang w:val="en-IN"/>
              </w:rPr>
              <w:t>Description</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01D6B90C" w14:textId="77777777" w:rsidR="00E36A40" w:rsidRPr="00E36A40" w:rsidRDefault="00E36A40" w:rsidP="00E36A40">
            <w:pPr>
              <w:ind w:left="0"/>
              <w:rPr>
                <w:lang w:val="en-IN"/>
              </w:rPr>
            </w:pPr>
            <w:r w:rsidRPr="00E36A40">
              <w:rPr>
                <w:lang w:val="en-IN"/>
              </w:rPr>
              <w:t>Example</w:t>
            </w:r>
          </w:p>
        </w:tc>
      </w:tr>
      <w:tr w:rsidR="00490F44" w:rsidRPr="00E36A40" w14:paraId="06F6A2E3" w14:textId="77777777" w:rsidTr="00490F44">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74332BA" w14:textId="77777777" w:rsidR="00490F44" w:rsidRPr="00E36A40" w:rsidRDefault="00490F44" w:rsidP="00490F44">
            <w:pPr>
              <w:ind w:left="0"/>
              <w:rPr>
                <w:lang w:val="en-IN"/>
              </w:rPr>
            </w:pPr>
            <w:r w:rsidRPr="00E36A40">
              <w:rPr>
                <w:lang w:val="en-IN"/>
              </w:rPr>
              <w:t>-server / -client</w:t>
            </w:r>
          </w:p>
        </w:tc>
        <w:tc>
          <w:tcPr>
            <w:tcW w:w="0" w:type="auto"/>
            <w:tcBorders>
              <w:top w:val="single" w:sz="4" w:space="0" w:color="auto"/>
              <w:left w:val="single" w:sz="4" w:space="0" w:color="auto"/>
              <w:bottom w:val="single" w:sz="4" w:space="0" w:color="auto"/>
              <w:right w:val="single" w:sz="4" w:space="0" w:color="auto"/>
            </w:tcBorders>
            <w:vAlign w:val="center"/>
          </w:tcPr>
          <w:p w14:paraId="07FDCC69" w14:textId="22E39DE7" w:rsidR="00490F44" w:rsidRPr="00E36A40" w:rsidRDefault="00490F44" w:rsidP="00490F44">
            <w:pPr>
              <w:ind w:left="0"/>
              <w:rPr>
                <w:lang w:val="en-IN"/>
              </w:rPr>
            </w:pP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E978C85" w14:textId="22220B45" w:rsidR="00490F44" w:rsidRPr="00E36A40" w:rsidRDefault="00490F44" w:rsidP="00490F44">
            <w:pPr>
              <w:ind w:left="0"/>
              <w:rPr>
                <w:lang w:val="en-IN"/>
              </w:rPr>
            </w:pPr>
            <w:r w:rsidRPr="00E36A40">
              <w:rPr>
                <w:lang w:val="en-IN"/>
              </w:rPr>
              <w:t>Choose JVM mode</w:t>
            </w:r>
            <w:r>
              <w:rPr>
                <w:lang w:val="en-IN"/>
              </w:rPr>
              <w:t xml:space="preserve"> -server</w:t>
            </w:r>
          </w:p>
        </w:tc>
      </w:tr>
      <w:tr w:rsidR="00490F44" w:rsidRPr="00E36A40" w14:paraId="740E1E14"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ED38667" w14:textId="77777777" w:rsidR="00490F44" w:rsidRPr="00E36A40" w:rsidRDefault="00490F44" w:rsidP="00490F44">
            <w:pPr>
              <w:ind w:left="0"/>
              <w:rPr>
                <w:lang w:val="en-IN"/>
              </w:rPr>
            </w:pPr>
            <w:r w:rsidRPr="00E36A40">
              <w:rPr>
                <w:lang w:val="en-IN"/>
              </w:rPr>
              <w:t>-jar</w:t>
            </w:r>
          </w:p>
        </w:tc>
        <w:tc>
          <w:tcPr>
            <w:tcW w:w="0" w:type="auto"/>
            <w:tcBorders>
              <w:top w:val="single" w:sz="4" w:space="0" w:color="auto"/>
              <w:left w:val="single" w:sz="4" w:space="0" w:color="auto"/>
              <w:bottom w:val="single" w:sz="4" w:space="0" w:color="auto"/>
              <w:right w:val="single" w:sz="4" w:space="0" w:color="auto"/>
            </w:tcBorders>
            <w:vAlign w:val="center"/>
            <w:hideMark/>
          </w:tcPr>
          <w:p w14:paraId="53D7F023" w14:textId="77777777" w:rsidR="00490F44" w:rsidRPr="00E36A40" w:rsidRDefault="00490F44" w:rsidP="00490F44">
            <w:pPr>
              <w:ind w:left="0"/>
              <w:rPr>
                <w:lang w:val="en-IN"/>
              </w:rPr>
            </w:pPr>
            <w:r w:rsidRPr="00E36A40">
              <w:rPr>
                <w:lang w:val="en-IN"/>
              </w:rPr>
              <w:t>Run JAR file</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E245CF0" w14:textId="77777777" w:rsidR="00490F44" w:rsidRPr="00E36A40" w:rsidRDefault="00490F44" w:rsidP="00490F44">
            <w:pPr>
              <w:ind w:left="0"/>
              <w:rPr>
                <w:lang w:val="en-IN"/>
              </w:rPr>
            </w:pPr>
            <w:r w:rsidRPr="00E36A40">
              <w:rPr>
                <w:lang w:val="en-IN"/>
              </w:rPr>
              <w:t>-jar app.jar</w:t>
            </w:r>
          </w:p>
        </w:tc>
      </w:tr>
      <w:tr w:rsidR="00490F44" w:rsidRPr="00E36A40" w14:paraId="23ACE8E9"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CA4DCA0" w14:textId="77777777" w:rsidR="00490F44" w:rsidRPr="00E36A40" w:rsidRDefault="00490F44" w:rsidP="00490F44">
            <w:pPr>
              <w:ind w:left="0"/>
              <w:rPr>
                <w:lang w:val="en-IN"/>
              </w:rPr>
            </w:pPr>
            <w:r w:rsidRPr="00E36A40">
              <w:rPr>
                <w:lang w:val="en-IN"/>
              </w:rPr>
              <w:t>--enable-preview</w:t>
            </w:r>
          </w:p>
        </w:tc>
        <w:tc>
          <w:tcPr>
            <w:tcW w:w="0" w:type="auto"/>
            <w:tcBorders>
              <w:top w:val="single" w:sz="4" w:space="0" w:color="auto"/>
              <w:left w:val="single" w:sz="4" w:space="0" w:color="auto"/>
              <w:bottom w:val="single" w:sz="4" w:space="0" w:color="auto"/>
              <w:right w:val="single" w:sz="4" w:space="0" w:color="auto"/>
            </w:tcBorders>
            <w:vAlign w:val="center"/>
            <w:hideMark/>
          </w:tcPr>
          <w:p w14:paraId="3BB0CD9A" w14:textId="742EF3EC" w:rsidR="00490F44" w:rsidRPr="00E36A40" w:rsidRDefault="00490F44" w:rsidP="00490F44">
            <w:pPr>
              <w:ind w:left="0"/>
              <w:rPr>
                <w:lang w:val="en-IN"/>
              </w:rPr>
            </w:pP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08CC60DE" w14:textId="485095E0" w:rsidR="00490F44" w:rsidRPr="00E36A40" w:rsidRDefault="00490F44" w:rsidP="00490F44">
            <w:pPr>
              <w:ind w:left="0"/>
              <w:rPr>
                <w:lang w:val="en-IN"/>
              </w:rPr>
            </w:pPr>
            <w:r w:rsidRPr="00E36A40">
              <w:rPr>
                <w:lang w:val="en-IN"/>
              </w:rPr>
              <w:t>Enable Java preview features</w:t>
            </w:r>
          </w:p>
        </w:tc>
      </w:tr>
      <w:tr w:rsidR="00490F44" w:rsidRPr="00E36A40" w14:paraId="2C22137B" w14:textId="77777777" w:rsidTr="00E36A40">
        <w:trPr>
          <w:tblCellSpacing w:w="15" w:type="dxa"/>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B6FF854" w14:textId="77777777" w:rsidR="00490F44" w:rsidRPr="00E36A40" w:rsidRDefault="00490F44" w:rsidP="00490F44">
            <w:pPr>
              <w:ind w:left="0"/>
              <w:rPr>
                <w:lang w:val="en-IN"/>
              </w:rPr>
            </w:pPr>
            <w:r w:rsidRPr="00E36A40">
              <w:rPr>
                <w:lang w:val="en-IN"/>
              </w:rPr>
              <w:t>--add-opens / --add-exports</w:t>
            </w:r>
          </w:p>
        </w:tc>
        <w:tc>
          <w:tcPr>
            <w:tcW w:w="0" w:type="auto"/>
            <w:tcBorders>
              <w:top w:val="single" w:sz="4" w:space="0" w:color="auto"/>
              <w:left w:val="single" w:sz="4" w:space="0" w:color="auto"/>
              <w:bottom w:val="single" w:sz="4" w:space="0" w:color="auto"/>
              <w:right w:val="single" w:sz="4" w:space="0" w:color="auto"/>
            </w:tcBorders>
            <w:vAlign w:val="center"/>
            <w:hideMark/>
          </w:tcPr>
          <w:p w14:paraId="51968582" w14:textId="380DCF50" w:rsidR="00490F44" w:rsidRPr="00E36A40" w:rsidRDefault="00490F44" w:rsidP="00490F44">
            <w:pPr>
              <w:ind w:left="0"/>
              <w:rPr>
                <w:lang w:val="en-IN"/>
              </w:rPr>
            </w:pP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68CA1A6" w14:textId="04D70DE0" w:rsidR="00490F44" w:rsidRPr="00E36A40" w:rsidRDefault="00490F44" w:rsidP="00490F44">
            <w:pPr>
              <w:ind w:left="0"/>
              <w:rPr>
                <w:lang w:val="en-IN"/>
              </w:rPr>
            </w:pPr>
            <w:r w:rsidRPr="00E36A40">
              <w:rPr>
                <w:lang w:val="en-IN"/>
              </w:rPr>
              <w:t>Open modules (Java 9+)</w:t>
            </w:r>
          </w:p>
        </w:tc>
      </w:tr>
      <w:tr w:rsidR="00490F44" w:rsidRPr="00E36A40" w14:paraId="26936105" w14:textId="77777777" w:rsidTr="00E36A4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7CBFC91" w14:textId="77777777" w:rsidR="00490F44" w:rsidRPr="00E36A40" w:rsidRDefault="00490F44" w:rsidP="00490F44">
            <w:pPr>
              <w:ind w:left="0"/>
              <w:rPr>
                <w:b/>
                <w:bCs/>
                <w:lang w:val="en-IN"/>
              </w:rPr>
            </w:pPr>
            <w:r w:rsidRPr="00E36A40">
              <w:rPr>
                <w:b/>
                <w:bCs/>
                <w:lang w:val="en-IN"/>
              </w:rPr>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57A509E3" w14:textId="77777777" w:rsidR="00490F44" w:rsidRPr="00E36A40" w:rsidRDefault="00490F44" w:rsidP="00490F44">
            <w:pPr>
              <w:ind w:left="0"/>
              <w:rPr>
                <w:b/>
                <w:bCs/>
                <w:lang w:val="en-IN"/>
              </w:rPr>
            </w:pPr>
            <w:r w:rsidRPr="00E36A40">
              <w:rPr>
                <w:b/>
                <w:bCs/>
                <w:lang w:val="en-IN"/>
              </w:rPr>
              <w:t>Startup Time</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717920AE" w14:textId="77777777" w:rsidR="00490F44" w:rsidRPr="00E36A40" w:rsidRDefault="00490F44" w:rsidP="00490F44">
            <w:pPr>
              <w:ind w:left="0"/>
              <w:rPr>
                <w:b/>
                <w:bCs/>
                <w:lang w:val="en-IN"/>
              </w:rPr>
            </w:pPr>
            <w:r w:rsidRPr="00E36A40">
              <w:rPr>
                <w:b/>
                <w:bCs/>
                <w:lang w:val="en-IN"/>
              </w:rPr>
              <w:t>Optimization Level</w:t>
            </w:r>
          </w:p>
        </w:tc>
        <w:tc>
          <w:tcPr>
            <w:tcW w:w="0" w:type="auto"/>
            <w:tcBorders>
              <w:top w:val="single" w:sz="4" w:space="0" w:color="auto"/>
              <w:left w:val="single" w:sz="4" w:space="0" w:color="auto"/>
              <w:bottom w:val="single" w:sz="4" w:space="0" w:color="auto"/>
              <w:right w:val="single" w:sz="4" w:space="0" w:color="auto"/>
            </w:tcBorders>
            <w:vAlign w:val="center"/>
            <w:hideMark/>
          </w:tcPr>
          <w:p w14:paraId="4EE79D89" w14:textId="77777777" w:rsidR="00490F44" w:rsidRPr="00E36A40" w:rsidRDefault="00490F44" w:rsidP="00490F44">
            <w:pPr>
              <w:ind w:left="0"/>
              <w:rPr>
                <w:b/>
                <w:bCs/>
                <w:lang w:val="en-IN"/>
              </w:rPr>
            </w:pPr>
            <w:r w:rsidRPr="00E36A40">
              <w:rPr>
                <w:b/>
                <w:bCs/>
                <w:lang w:val="en-IN"/>
              </w:rPr>
              <w:t>Use Case</w:t>
            </w:r>
          </w:p>
        </w:tc>
      </w:tr>
      <w:tr w:rsidR="00490F44" w:rsidRPr="00E36A40" w14:paraId="234D2D4B" w14:textId="77777777" w:rsidTr="00E36A4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EFDC4E5" w14:textId="77777777" w:rsidR="00490F44" w:rsidRPr="00E36A40" w:rsidRDefault="00490F44" w:rsidP="00490F44">
            <w:pPr>
              <w:ind w:left="0"/>
              <w:rPr>
                <w:lang w:val="en-IN"/>
              </w:rPr>
            </w:pPr>
            <w:r w:rsidRPr="00E36A40">
              <w:rPr>
                <w:lang w:val="en-IN"/>
              </w:rPr>
              <w:t>-client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68777B5A" w14:textId="77777777" w:rsidR="00490F44" w:rsidRPr="00E36A40" w:rsidRDefault="00490F44" w:rsidP="00490F44">
            <w:pPr>
              <w:ind w:left="0"/>
              <w:rPr>
                <w:lang w:val="en-IN"/>
              </w:rPr>
            </w:pPr>
            <w:r w:rsidRPr="00E36A40">
              <w:rPr>
                <w:lang w:val="en-IN"/>
              </w:rPr>
              <w:t>Fast</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4AC416C4" w14:textId="77777777" w:rsidR="00490F44" w:rsidRPr="00E36A40" w:rsidRDefault="00490F44" w:rsidP="00490F44">
            <w:pPr>
              <w:ind w:left="0"/>
              <w:rPr>
                <w:lang w:val="en-IN"/>
              </w:rPr>
            </w:pPr>
            <w:r w:rsidRPr="00E36A40">
              <w:rPr>
                <w:lang w:val="en-IN"/>
              </w:rPr>
              <w:t>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A4CB2" w14:textId="77777777" w:rsidR="00490F44" w:rsidRPr="00E36A40" w:rsidRDefault="00490F44" w:rsidP="00490F44">
            <w:pPr>
              <w:ind w:left="0"/>
              <w:rPr>
                <w:lang w:val="en-IN"/>
              </w:rPr>
            </w:pPr>
            <w:r w:rsidRPr="00E36A40">
              <w:rPr>
                <w:lang w:val="en-IN"/>
              </w:rPr>
              <w:t>GUI/Desktop apps</w:t>
            </w:r>
          </w:p>
        </w:tc>
      </w:tr>
      <w:tr w:rsidR="00490F44" w:rsidRPr="00E36A40" w14:paraId="1F4F44F6" w14:textId="77777777" w:rsidTr="00E36A4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2CF6DE9" w14:textId="77777777" w:rsidR="00490F44" w:rsidRPr="00E36A40" w:rsidRDefault="00490F44" w:rsidP="00490F44">
            <w:pPr>
              <w:ind w:left="0"/>
              <w:rPr>
                <w:lang w:val="en-IN"/>
              </w:rPr>
            </w:pPr>
            <w:r w:rsidRPr="00E36A40">
              <w:rPr>
                <w:lang w:val="en-IN"/>
              </w:rPr>
              <w:t>-server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AB8716A" w14:textId="77777777" w:rsidR="00490F44" w:rsidRPr="00E36A40" w:rsidRDefault="00490F44" w:rsidP="00490F44">
            <w:pPr>
              <w:ind w:left="0"/>
              <w:rPr>
                <w:lang w:val="en-IN"/>
              </w:rPr>
            </w:pPr>
            <w:r w:rsidRPr="00E36A40">
              <w:rPr>
                <w:lang w:val="en-IN"/>
              </w:rPr>
              <w:t>Slower</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0E3CD52" w14:textId="77777777" w:rsidR="00490F44" w:rsidRPr="00E36A40" w:rsidRDefault="00490F44" w:rsidP="00490F44">
            <w:pPr>
              <w:ind w:left="0"/>
              <w:rPr>
                <w:lang w:val="en-IN"/>
              </w:rPr>
            </w:pPr>
            <w:r w:rsidRPr="00E36A40">
              <w:rPr>
                <w:lang w:val="en-IN"/>
              </w:rPr>
              <w:t>High</w:t>
            </w:r>
          </w:p>
        </w:tc>
        <w:tc>
          <w:tcPr>
            <w:tcW w:w="0" w:type="auto"/>
            <w:tcBorders>
              <w:top w:val="single" w:sz="4" w:space="0" w:color="auto"/>
              <w:left w:val="single" w:sz="4" w:space="0" w:color="auto"/>
              <w:bottom w:val="single" w:sz="4" w:space="0" w:color="auto"/>
              <w:right w:val="single" w:sz="4" w:space="0" w:color="auto"/>
            </w:tcBorders>
            <w:vAlign w:val="center"/>
            <w:hideMark/>
          </w:tcPr>
          <w:p w14:paraId="5E488626" w14:textId="77777777" w:rsidR="00490F44" w:rsidRPr="00E36A40" w:rsidRDefault="00490F44" w:rsidP="00490F44">
            <w:pPr>
              <w:ind w:left="0"/>
              <w:rPr>
                <w:lang w:val="en-IN"/>
              </w:rPr>
            </w:pPr>
            <w:r w:rsidRPr="00E36A40">
              <w:rPr>
                <w:lang w:val="en-IN"/>
              </w:rPr>
              <w:t>Servers, services, APIs</w:t>
            </w:r>
          </w:p>
        </w:tc>
      </w:tr>
    </w:tbl>
    <w:p w14:paraId="1A9FCF6E" w14:textId="5E25BC43" w:rsidR="00490F44" w:rsidRDefault="00490F44" w:rsidP="00490F44">
      <w:pPr>
        <w:pStyle w:val="Heading3"/>
        <w:numPr>
          <w:ilvl w:val="1"/>
          <w:numId w:val="50"/>
        </w:numPr>
        <w:rPr>
          <w:color w:val="FF0000"/>
        </w:rPr>
      </w:pPr>
      <w:r w:rsidRPr="00123CAC">
        <w:rPr>
          <w:color w:val="FF0000"/>
        </w:rPr>
        <w:t>J</w:t>
      </w:r>
      <w:r>
        <w:rPr>
          <w:color w:val="FF0000"/>
        </w:rPr>
        <w:t>AVA_INTERVIEW_QUESTIONS</w:t>
      </w:r>
    </w:p>
    <w:p w14:paraId="3707F8E0" w14:textId="794BA99C" w:rsidR="000770A6" w:rsidRPr="000770A6" w:rsidRDefault="000770A6" w:rsidP="000770A6">
      <w:pPr>
        <w:pStyle w:val="Heading3"/>
        <w:numPr>
          <w:ilvl w:val="2"/>
          <w:numId w:val="50"/>
        </w:numPr>
        <w:rPr>
          <w:color w:val="FF0000"/>
        </w:rPr>
      </w:pPr>
      <w:r w:rsidRPr="000770A6">
        <w:rPr>
          <w:color w:val="FF0000"/>
        </w:rPr>
        <w:t>JVM</w:t>
      </w:r>
    </w:p>
    <w:p w14:paraId="2C7E8BF3" w14:textId="7400D88B" w:rsidR="00490F44" w:rsidRDefault="00490F44" w:rsidP="00490F44">
      <w:r w:rsidRPr="00490F44">
        <w:t xml:space="preserve">The </w:t>
      </w:r>
      <w:r w:rsidRPr="00490F44">
        <w:rPr>
          <w:b/>
          <w:bCs/>
        </w:rPr>
        <w:t>Java Virtual Machine (JVM)</w:t>
      </w:r>
      <w:r w:rsidRPr="00490F44">
        <w:t xml:space="preserve"> memory model is a crucial concept for understanding how Java applications run. It manages memory in several distinct regions, each serving a specific purpose. Here's an overview of the key memory areas: </w:t>
      </w:r>
      <w:r w:rsidRPr="00490F44">
        <w:rPr>
          <w:b/>
          <w:bCs/>
        </w:rPr>
        <w:t>Heap</w:t>
      </w:r>
      <w:r w:rsidRPr="00490F44">
        <w:t xml:space="preserve">, </w:t>
      </w:r>
      <w:r w:rsidRPr="00490F44">
        <w:rPr>
          <w:b/>
          <w:bCs/>
        </w:rPr>
        <w:t>Stack</w:t>
      </w:r>
      <w:r w:rsidRPr="00490F44">
        <w:t xml:space="preserve">, and </w:t>
      </w:r>
      <w:r w:rsidRPr="00490F44">
        <w:rPr>
          <w:b/>
          <w:bCs/>
        </w:rPr>
        <w:t>Metaspace</w:t>
      </w:r>
      <w:r w:rsidRPr="00490F44">
        <w:t>.</w:t>
      </w:r>
    </w:p>
    <w:p w14:paraId="283152B1" w14:textId="77777777" w:rsidR="00490F44" w:rsidRDefault="00490F44" w:rsidP="00490F44">
      <w:r>
        <w:t>+------------------------------+</w:t>
      </w:r>
    </w:p>
    <w:p w14:paraId="073E0774" w14:textId="77777777" w:rsidR="00490F44" w:rsidRDefault="00490F44" w:rsidP="00490F44">
      <w:r>
        <w:t>|     Method Area (Metaspace) |</w:t>
      </w:r>
    </w:p>
    <w:p w14:paraId="71B094A0" w14:textId="77777777" w:rsidR="00490F44" w:rsidRDefault="00490F44" w:rsidP="00490F44">
      <w:r>
        <w:t>+------------------------------+</w:t>
      </w:r>
    </w:p>
    <w:p w14:paraId="1E42B3C4" w14:textId="77777777" w:rsidR="00490F44" w:rsidRDefault="00490F44" w:rsidP="00490F44">
      <w:r>
        <w:t>|          Heap               |</w:t>
      </w:r>
    </w:p>
    <w:p w14:paraId="7FF72092" w14:textId="77777777" w:rsidR="00490F44" w:rsidRDefault="00490F44" w:rsidP="00490F44">
      <w:r>
        <w:t>+------------------------------+</w:t>
      </w:r>
    </w:p>
    <w:p w14:paraId="46A96DFC" w14:textId="77777777" w:rsidR="00490F44" w:rsidRDefault="00490F44" w:rsidP="00490F44">
      <w:r>
        <w:t>|          Stack              |</w:t>
      </w:r>
    </w:p>
    <w:p w14:paraId="6CED3A94" w14:textId="77777777" w:rsidR="00490F44" w:rsidRDefault="00490F44" w:rsidP="00490F44">
      <w:r>
        <w:lastRenderedPageBreak/>
        <w:t>+------------------------------+</w:t>
      </w:r>
    </w:p>
    <w:p w14:paraId="63ED3E65" w14:textId="77777777" w:rsidR="00490F44" w:rsidRDefault="00490F44" w:rsidP="00490F44">
      <w:r>
        <w:t>|     Program Counter (PC)    |</w:t>
      </w:r>
    </w:p>
    <w:p w14:paraId="1F7F81A2" w14:textId="77777777" w:rsidR="00490F44" w:rsidRDefault="00490F44" w:rsidP="00490F44">
      <w:r>
        <w:t>+------------------------------+</w:t>
      </w:r>
    </w:p>
    <w:p w14:paraId="799CEEA0" w14:textId="77777777" w:rsidR="00490F44" w:rsidRDefault="00490F44" w:rsidP="00490F44">
      <w:r>
        <w:t>|     Native Method Stack     |</w:t>
      </w:r>
    </w:p>
    <w:p w14:paraId="552D5586" w14:textId="147B7AF8" w:rsidR="00490F44" w:rsidRDefault="00490F44" w:rsidP="00490F44">
      <w:r>
        <w:t>+------------------------------+</w:t>
      </w:r>
    </w:p>
    <w:p w14:paraId="200FE66D" w14:textId="77777777" w:rsidR="001171D3" w:rsidRDefault="001171D3" w:rsidP="00490F44"/>
    <w:p w14:paraId="48BE9A0C" w14:textId="77777777" w:rsidR="001171D3" w:rsidRDefault="001171D3" w:rsidP="00490F44"/>
    <w:p w14:paraId="58CDDDE7" w14:textId="77777777" w:rsidR="001171D3" w:rsidRPr="00490F44" w:rsidRDefault="001171D3" w:rsidP="00490F44"/>
    <w:p w14:paraId="3234474B" w14:textId="04BF15FB" w:rsidR="00490F44" w:rsidRDefault="001171D3" w:rsidP="001171D3">
      <w:pPr>
        <w:pStyle w:val="Heading3"/>
        <w:numPr>
          <w:ilvl w:val="2"/>
          <w:numId w:val="50"/>
        </w:numPr>
        <w:rPr>
          <w:color w:val="FF0000"/>
        </w:rPr>
      </w:pPr>
      <w:r w:rsidRPr="001171D3">
        <w:rPr>
          <w:color w:val="FF0000"/>
        </w:rPr>
        <w:t>Heap (Runtime Data Area)</w:t>
      </w:r>
    </w:p>
    <w:p w14:paraId="2DFD3A38" w14:textId="71E3DBC6" w:rsidR="001171D3" w:rsidRPr="001171D3" w:rsidRDefault="001171D3" w:rsidP="001171D3">
      <w:pPr>
        <w:pStyle w:val="ListParagraph"/>
        <w:widowControl/>
        <w:numPr>
          <w:ilvl w:val="0"/>
          <w:numId w:val="82"/>
        </w:numPr>
        <w:spacing w:before="100" w:beforeAutospacing="1" w:after="100" w:afterAutospacing="1" w:line="240" w:lineRule="auto"/>
        <w:rPr>
          <w:rFonts w:ascii="Times New Roman" w:hAnsi="Times New Roman" w:cs="Times New Roman"/>
          <w:sz w:val="24"/>
          <w:szCs w:val="24"/>
          <w:lang w:val="en-IN" w:eastAsia="en-IN"/>
        </w:rPr>
      </w:pPr>
      <w:r w:rsidRPr="001171D3">
        <w:rPr>
          <w:rFonts w:ascii="Times New Roman" w:hAnsi="Times New Roman" w:cs="Times New Roman"/>
          <w:b/>
          <w:bCs/>
          <w:sz w:val="24"/>
          <w:szCs w:val="24"/>
          <w:lang w:val="en-IN" w:eastAsia="en-IN"/>
        </w:rPr>
        <w:t>Purpose</w:t>
      </w:r>
      <w:r w:rsidRPr="001171D3">
        <w:rPr>
          <w:rFonts w:ascii="Times New Roman" w:hAnsi="Times New Roman" w:cs="Times New Roman"/>
          <w:sz w:val="24"/>
          <w:szCs w:val="24"/>
          <w:lang w:val="en-IN" w:eastAsia="en-IN"/>
        </w:rPr>
        <w:t xml:space="preserve">: Stores </w:t>
      </w:r>
      <w:r w:rsidRPr="001171D3">
        <w:rPr>
          <w:rFonts w:ascii="Times New Roman" w:hAnsi="Times New Roman" w:cs="Times New Roman"/>
          <w:b/>
          <w:bCs/>
          <w:sz w:val="24"/>
          <w:szCs w:val="24"/>
          <w:lang w:val="en-IN" w:eastAsia="en-IN"/>
        </w:rPr>
        <w:t>objects</w:t>
      </w:r>
      <w:r w:rsidRPr="001171D3">
        <w:rPr>
          <w:rFonts w:ascii="Times New Roman" w:hAnsi="Times New Roman" w:cs="Times New Roman"/>
          <w:sz w:val="24"/>
          <w:szCs w:val="24"/>
          <w:lang w:val="en-IN" w:eastAsia="en-IN"/>
        </w:rPr>
        <w:t xml:space="preserve"> and </w:t>
      </w:r>
      <w:r w:rsidRPr="001171D3">
        <w:rPr>
          <w:rFonts w:ascii="Times New Roman" w:hAnsi="Times New Roman" w:cs="Times New Roman"/>
          <w:b/>
          <w:bCs/>
          <w:sz w:val="24"/>
          <w:szCs w:val="24"/>
          <w:lang w:val="en-IN" w:eastAsia="en-IN"/>
        </w:rPr>
        <w:t>class instances</w:t>
      </w:r>
      <w:r w:rsidRPr="001171D3">
        <w:rPr>
          <w:rFonts w:ascii="Times New Roman" w:hAnsi="Times New Roman" w:cs="Times New Roman"/>
          <w:sz w:val="24"/>
          <w:szCs w:val="24"/>
          <w:lang w:val="en-IN" w:eastAsia="en-IN"/>
        </w:rPr>
        <w:t>.</w:t>
      </w:r>
    </w:p>
    <w:p w14:paraId="66AF532E" w14:textId="63915D44" w:rsidR="001171D3" w:rsidRPr="001171D3" w:rsidRDefault="001171D3" w:rsidP="001171D3">
      <w:pPr>
        <w:pStyle w:val="ListParagraph"/>
        <w:widowControl/>
        <w:numPr>
          <w:ilvl w:val="0"/>
          <w:numId w:val="82"/>
        </w:numPr>
        <w:spacing w:before="100" w:beforeAutospacing="1" w:after="100" w:afterAutospacing="1" w:line="240" w:lineRule="auto"/>
        <w:rPr>
          <w:rFonts w:ascii="Times New Roman" w:hAnsi="Times New Roman" w:cs="Times New Roman"/>
          <w:sz w:val="24"/>
          <w:szCs w:val="24"/>
          <w:lang w:val="en-IN" w:eastAsia="en-IN"/>
        </w:rPr>
      </w:pPr>
      <w:r w:rsidRPr="001171D3">
        <w:rPr>
          <w:rFonts w:ascii="Times New Roman" w:hAnsi="Times New Roman" w:cs="Times New Roman"/>
          <w:b/>
          <w:bCs/>
          <w:sz w:val="24"/>
          <w:szCs w:val="24"/>
          <w:lang w:val="en-IN" w:eastAsia="en-IN"/>
        </w:rPr>
        <w:t>Shared</w:t>
      </w:r>
      <w:r w:rsidRPr="001171D3">
        <w:rPr>
          <w:rFonts w:ascii="Times New Roman" w:hAnsi="Times New Roman" w:cs="Times New Roman"/>
          <w:sz w:val="24"/>
          <w:szCs w:val="24"/>
          <w:lang w:val="en-IN" w:eastAsia="en-IN"/>
        </w:rPr>
        <w:t xml:space="preserve"> among all threads.</w:t>
      </w:r>
    </w:p>
    <w:p w14:paraId="6F16E792" w14:textId="166C5B36" w:rsidR="001171D3" w:rsidRPr="001171D3" w:rsidRDefault="001171D3" w:rsidP="001171D3">
      <w:pPr>
        <w:pStyle w:val="ListParagraph"/>
        <w:widowControl/>
        <w:numPr>
          <w:ilvl w:val="0"/>
          <w:numId w:val="82"/>
        </w:numPr>
        <w:spacing w:before="100" w:beforeAutospacing="1" w:after="100" w:afterAutospacing="1" w:line="240" w:lineRule="auto"/>
        <w:rPr>
          <w:rFonts w:ascii="Times New Roman" w:hAnsi="Times New Roman" w:cs="Times New Roman"/>
          <w:sz w:val="24"/>
          <w:szCs w:val="24"/>
          <w:lang w:val="en-IN" w:eastAsia="en-IN"/>
        </w:rPr>
      </w:pPr>
      <w:r w:rsidRPr="001171D3">
        <w:rPr>
          <w:rFonts w:ascii="Times New Roman" w:hAnsi="Times New Roman" w:cs="Times New Roman"/>
          <w:sz w:val="24"/>
          <w:szCs w:val="24"/>
          <w:lang w:val="en-IN" w:eastAsia="en-IN"/>
        </w:rPr>
        <w:t xml:space="preserve">Managed by the </w:t>
      </w:r>
      <w:r w:rsidRPr="001171D3">
        <w:rPr>
          <w:rFonts w:ascii="Times New Roman" w:hAnsi="Times New Roman" w:cs="Times New Roman"/>
          <w:b/>
          <w:bCs/>
          <w:sz w:val="24"/>
          <w:szCs w:val="24"/>
          <w:lang w:val="en-IN" w:eastAsia="en-IN"/>
        </w:rPr>
        <w:t>Garbage Collector (GC)</w:t>
      </w:r>
      <w:r w:rsidRPr="001171D3">
        <w:rPr>
          <w:rFonts w:ascii="Times New Roman" w:hAnsi="Times New Roman" w:cs="Times New Roman"/>
          <w:sz w:val="24"/>
          <w:szCs w:val="24"/>
          <w:lang w:val="en-IN" w:eastAsia="en-IN"/>
        </w:rPr>
        <w:t>.</w:t>
      </w:r>
    </w:p>
    <w:p w14:paraId="22788626" w14:textId="3DCCDD51" w:rsidR="001171D3" w:rsidRDefault="002F2BAF" w:rsidP="002F2BAF">
      <w:pPr>
        <w:ind w:left="360"/>
      </w:pPr>
      <w:r w:rsidRPr="002F2BAF">
        <w:t>What goes into the Heap?</w:t>
      </w:r>
    </w:p>
    <w:p w14:paraId="58E58B0A" w14:textId="29137836" w:rsidR="002F2BAF" w:rsidRDefault="002F2BAF" w:rsidP="002F2BAF">
      <w:pPr>
        <w:ind w:left="360"/>
      </w:pPr>
      <w:r w:rsidRPr="002F2BAF">
        <w:t>Objects (e.g., new instances)</w:t>
      </w:r>
    </w:p>
    <w:p w14:paraId="58319769" w14:textId="556C1103" w:rsidR="002F2BAF" w:rsidRDefault="002F2BAF" w:rsidP="002F2BAF">
      <w:pPr>
        <w:ind w:left="360"/>
      </w:pPr>
      <w:r w:rsidRPr="002F2BAF">
        <w:t>Arrays</w:t>
      </w:r>
    </w:p>
    <w:p w14:paraId="4C572BF6" w14:textId="1FEB7C8D" w:rsidR="002F2BAF" w:rsidRDefault="002F2BAF" w:rsidP="002F2BAF">
      <w:pPr>
        <w:ind w:left="360"/>
      </w:pPr>
      <w:r w:rsidRPr="002F2BAF">
        <w:t>Class variables (if part of an object)</w:t>
      </w:r>
    </w:p>
    <w:p w14:paraId="159FD84A" w14:textId="4BEF1E40" w:rsidR="002F2BAF" w:rsidRDefault="002F2BAF" w:rsidP="002F2BAF">
      <w:pPr>
        <w:ind w:left="360"/>
      </w:pPr>
      <w:r w:rsidRPr="002F2BAF">
        <w:t>Garbage Collection:</w:t>
      </w:r>
    </w:p>
    <w:p w14:paraId="52A6631F" w14:textId="2AFD08A5" w:rsidR="002F2BAF" w:rsidRPr="002F2BAF" w:rsidRDefault="002F2BAF" w:rsidP="002F2BAF">
      <w:pPr>
        <w:pStyle w:val="ListParagraph"/>
        <w:numPr>
          <w:ilvl w:val="0"/>
          <w:numId w:val="84"/>
        </w:numPr>
        <w:rPr>
          <w:lang w:val="en-IN"/>
        </w:rPr>
      </w:pPr>
      <w:r w:rsidRPr="002F2BAF">
        <w:rPr>
          <w:lang w:val="en-IN"/>
        </w:rPr>
        <w:t xml:space="preserve">VM automatically frees up heap memory using </w:t>
      </w:r>
      <w:r w:rsidRPr="002F2BAF">
        <w:rPr>
          <w:b/>
          <w:bCs/>
          <w:lang w:val="en-IN"/>
        </w:rPr>
        <w:t>GC algorithms</w:t>
      </w:r>
      <w:r w:rsidRPr="002F2BAF">
        <w:rPr>
          <w:lang w:val="en-IN"/>
        </w:rPr>
        <w:t xml:space="preserve"> (e.g., G1GC, CMS).</w:t>
      </w:r>
    </w:p>
    <w:p w14:paraId="54357533" w14:textId="75EA8FF2" w:rsidR="002F2BAF" w:rsidRPr="002F2BAF" w:rsidRDefault="002F2BAF" w:rsidP="002F2BAF">
      <w:pPr>
        <w:pStyle w:val="ListParagraph"/>
        <w:numPr>
          <w:ilvl w:val="0"/>
          <w:numId w:val="84"/>
        </w:numPr>
        <w:rPr>
          <w:lang w:val="en-IN"/>
        </w:rPr>
      </w:pPr>
      <w:r w:rsidRPr="002F2BAF">
        <w:rPr>
          <w:lang w:val="en-IN"/>
        </w:rPr>
        <w:t>Heap is divided into:</w:t>
      </w:r>
    </w:p>
    <w:p w14:paraId="21DE16AC" w14:textId="77777777" w:rsidR="002F2BAF" w:rsidRPr="002F2BAF" w:rsidRDefault="002F2BAF" w:rsidP="002F2BAF">
      <w:pPr>
        <w:numPr>
          <w:ilvl w:val="0"/>
          <w:numId w:val="85"/>
        </w:numPr>
        <w:rPr>
          <w:lang w:val="en-IN"/>
        </w:rPr>
      </w:pPr>
      <w:r w:rsidRPr="002F2BAF">
        <w:rPr>
          <w:b/>
          <w:bCs/>
          <w:lang w:val="en-IN"/>
        </w:rPr>
        <w:t>Young Generation</w:t>
      </w:r>
      <w:r w:rsidRPr="002F2BAF">
        <w:rPr>
          <w:lang w:val="en-IN"/>
        </w:rPr>
        <w:t xml:space="preserve"> (Eden + Survivor spaces)</w:t>
      </w:r>
    </w:p>
    <w:p w14:paraId="60188299" w14:textId="77777777" w:rsidR="002F2BAF" w:rsidRDefault="002F2BAF" w:rsidP="002F2BAF">
      <w:pPr>
        <w:numPr>
          <w:ilvl w:val="0"/>
          <w:numId w:val="85"/>
        </w:numPr>
        <w:rPr>
          <w:lang w:val="en-IN"/>
        </w:rPr>
      </w:pPr>
      <w:r w:rsidRPr="002F2BAF">
        <w:rPr>
          <w:b/>
          <w:bCs/>
          <w:lang w:val="en-IN"/>
        </w:rPr>
        <w:t>Old Generation</w:t>
      </w:r>
      <w:r w:rsidRPr="002F2BAF">
        <w:rPr>
          <w:lang w:val="en-IN"/>
        </w:rPr>
        <w:t xml:space="preserve"> (Tenured space)</w:t>
      </w:r>
    </w:p>
    <w:p w14:paraId="72AC9E5E" w14:textId="77777777" w:rsidR="00E065A5" w:rsidRDefault="00E065A5" w:rsidP="00BB339B">
      <w:pPr>
        <w:rPr>
          <w:lang w:val="en-IN"/>
        </w:rPr>
      </w:pPr>
    </w:p>
    <w:p w14:paraId="752D45ED" w14:textId="0827AB26" w:rsidR="002F2BAF" w:rsidRPr="002F2BAF" w:rsidRDefault="00E065A5" w:rsidP="00E065A5">
      <w:pPr>
        <w:pStyle w:val="Heading3"/>
        <w:numPr>
          <w:ilvl w:val="2"/>
          <w:numId w:val="50"/>
        </w:numPr>
        <w:rPr>
          <w:color w:val="FF0000"/>
        </w:rPr>
      </w:pPr>
      <w:r w:rsidRPr="00E065A5">
        <w:rPr>
          <w:color w:val="FF0000"/>
        </w:rPr>
        <w:t>Stack (Java Stack or Thread Stack)</w:t>
      </w:r>
    </w:p>
    <w:p w14:paraId="29FC2DB0" w14:textId="505E0FDA" w:rsidR="00BB339B" w:rsidRPr="00BB339B" w:rsidRDefault="00BB339B" w:rsidP="00BB339B">
      <w:pPr>
        <w:pStyle w:val="ListParagraph"/>
        <w:widowControl/>
        <w:numPr>
          <w:ilvl w:val="0"/>
          <w:numId w:val="86"/>
        </w:numPr>
        <w:spacing w:before="100" w:beforeAutospacing="1" w:after="100" w:afterAutospacing="1" w:line="240" w:lineRule="auto"/>
        <w:rPr>
          <w:rFonts w:ascii="Times New Roman" w:hAnsi="Times New Roman" w:cs="Times New Roman"/>
          <w:sz w:val="24"/>
          <w:szCs w:val="24"/>
          <w:lang w:val="en-IN" w:eastAsia="en-IN"/>
        </w:rPr>
      </w:pPr>
      <w:r w:rsidRPr="00BB339B">
        <w:rPr>
          <w:rFonts w:ascii="Times New Roman" w:hAnsi="Times New Roman" w:cs="Times New Roman"/>
          <w:b/>
          <w:bCs/>
          <w:sz w:val="24"/>
          <w:szCs w:val="24"/>
          <w:lang w:val="en-IN" w:eastAsia="en-IN"/>
        </w:rPr>
        <w:t>Purpose</w:t>
      </w:r>
      <w:r w:rsidRPr="00BB339B">
        <w:rPr>
          <w:rFonts w:ascii="Times New Roman" w:hAnsi="Times New Roman" w:cs="Times New Roman"/>
          <w:sz w:val="24"/>
          <w:szCs w:val="24"/>
          <w:lang w:val="en-IN" w:eastAsia="en-IN"/>
        </w:rPr>
        <w:t xml:space="preserve">: Stores </w:t>
      </w:r>
      <w:r w:rsidRPr="00BB339B">
        <w:rPr>
          <w:rFonts w:ascii="Times New Roman" w:hAnsi="Times New Roman" w:cs="Times New Roman"/>
          <w:b/>
          <w:bCs/>
          <w:sz w:val="24"/>
          <w:szCs w:val="24"/>
          <w:lang w:val="en-IN" w:eastAsia="en-IN"/>
        </w:rPr>
        <w:t>method call frames</w:t>
      </w:r>
      <w:r w:rsidRPr="00BB339B">
        <w:rPr>
          <w:rFonts w:ascii="Times New Roman" w:hAnsi="Times New Roman" w:cs="Times New Roman"/>
          <w:sz w:val="24"/>
          <w:szCs w:val="24"/>
          <w:lang w:val="en-IN" w:eastAsia="en-IN"/>
        </w:rPr>
        <w:t>, local variables, and partial results.</w:t>
      </w:r>
    </w:p>
    <w:p w14:paraId="4A718B49" w14:textId="4392FFFA" w:rsidR="00BB339B" w:rsidRPr="00BB339B" w:rsidRDefault="00BB339B" w:rsidP="00BB339B">
      <w:pPr>
        <w:pStyle w:val="ListParagraph"/>
        <w:widowControl/>
        <w:numPr>
          <w:ilvl w:val="0"/>
          <w:numId w:val="86"/>
        </w:numPr>
        <w:spacing w:before="100" w:beforeAutospacing="1" w:after="100" w:afterAutospacing="1" w:line="240" w:lineRule="auto"/>
        <w:rPr>
          <w:rFonts w:ascii="Times New Roman" w:hAnsi="Times New Roman" w:cs="Times New Roman"/>
          <w:sz w:val="24"/>
          <w:szCs w:val="24"/>
          <w:lang w:val="en-IN" w:eastAsia="en-IN"/>
        </w:rPr>
      </w:pPr>
      <w:r w:rsidRPr="00BB339B">
        <w:rPr>
          <w:rFonts w:ascii="Times New Roman" w:hAnsi="Times New Roman" w:cs="Times New Roman"/>
          <w:b/>
          <w:bCs/>
          <w:sz w:val="24"/>
          <w:szCs w:val="24"/>
          <w:lang w:val="en-IN" w:eastAsia="en-IN"/>
        </w:rPr>
        <w:t>Private</w:t>
      </w:r>
      <w:r w:rsidRPr="00BB339B">
        <w:rPr>
          <w:rFonts w:ascii="Times New Roman" w:hAnsi="Times New Roman" w:cs="Times New Roman"/>
          <w:sz w:val="24"/>
          <w:szCs w:val="24"/>
          <w:lang w:val="en-IN" w:eastAsia="en-IN"/>
        </w:rPr>
        <w:t xml:space="preserve"> to each thread (each thread gets its own stack).</w:t>
      </w:r>
    </w:p>
    <w:p w14:paraId="00F93AE7" w14:textId="7972F53B" w:rsidR="00BB339B" w:rsidRPr="00BB339B" w:rsidRDefault="00BB339B" w:rsidP="00BB339B">
      <w:pPr>
        <w:pStyle w:val="ListParagraph"/>
        <w:widowControl/>
        <w:numPr>
          <w:ilvl w:val="0"/>
          <w:numId w:val="86"/>
        </w:numPr>
        <w:spacing w:before="100" w:beforeAutospacing="1" w:after="100" w:afterAutospacing="1" w:line="240" w:lineRule="auto"/>
        <w:rPr>
          <w:rFonts w:ascii="Times New Roman" w:hAnsi="Times New Roman" w:cs="Times New Roman"/>
          <w:sz w:val="24"/>
          <w:szCs w:val="24"/>
          <w:lang w:val="en-IN" w:eastAsia="en-IN"/>
        </w:rPr>
      </w:pPr>
      <w:r w:rsidRPr="00BB339B">
        <w:rPr>
          <w:rFonts w:ascii="Times New Roman" w:hAnsi="Times New Roman" w:cs="Times New Roman"/>
          <w:sz w:val="24"/>
          <w:szCs w:val="24"/>
          <w:lang w:val="en-IN" w:eastAsia="en-IN"/>
        </w:rPr>
        <w:t xml:space="preserve">Stack memory is </w:t>
      </w:r>
      <w:r w:rsidRPr="00BB339B">
        <w:rPr>
          <w:rFonts w:ascii="Times New Roman" w:hAnsi="Times New Roman" w:cs="Times New Roman"/>
          <w:b/>
          <w:bCs/>
          <w:sz w:val="24"/>
          <w:szCs w:val="24"/>
          <w:lang w:val="en-IN" w:eastAsia="en-IN"/>
        </w:rPr>
        <w:t>fast</w:t>
      </w:r>
      <w:r w:rsidRPr="00BB339B">
        <w:rPr>
          <w:rFonts w:ascii="Times New Roman" w:hAnsi="Times New Roman" w:cs="Times New Roman"/>
          <w:sz w:val="24"/>
          <w:szCs w:val="24"/>
          <w:lang w:val="en-IN" w:eastAsia="en-IN"/>
        </w:rPr>
        <w:t xml:space="preserve"> and </w:t>
      </w:r>
      <w:r w:rsidRPr="00BB339B">
        <w:rPr>
          <w:rFonts w:ascii="Times New Roman" w:hAnsi="Times New Roman" w:cs="Times New Roman"/>
          <w:b/>
          <w:bCs/>
          <w:sz w:val="24"/>
          <w:szCs w:val="24"/>
          <w:lang w:val="en-IN" w:eastAsia="en-IN"/>
        </w:rPr>
        <w:t>LIFO</w:t>
      </w:r>
      <w:r w:rsidRPr="00BB339B">
        <w:rPr>
          <w:rFonts w:ascii="Times New Roman" w:hAnsi="Times New Roman" w:cs="Times New Roman"/>
          <w:sz w:val="24"/>
          <w:szCs w:val="24"/>
          <w:lang w:val="en-IN" w:eastAsia="en-IN"/>
        </w:rPr>
        <w:t xml:space="preserve"> (Last In, First Out).</w:t>
      </w:r>
    </w:p>
    <w:p w14:paraId="591AFFDA" w14:textId="5A21421E" w:rsidR="002F2BAF" w:rsidRDefault="00BB339B" w:rsidP="00BB339B">
      <w:pPr>
        <w:ind w:left="0"/>
      </w:pPr>
      <w:r w:rsidRPr="00BB339B">
        <w:t>Stack Frame Contains:</w:t>
      </w:r>
    </w:p>
    <w:p w14:paraId="50E1DF07" w14:textId="34862551" w:rsidR="00BB339B" w:rsidRPr="00BB339B" w:rsidRDefault="00BB339B" w:rsidP="00BB339B">
      <w:pPr>
        <w:pStyle w:val="ListParagraph"/>
        <w:numPr>
          <w:ilvl w:val="0"/>
          <w:numId w:val="87"/>
        </w:numPr>
        <w:rPr>
          <w:lang w:val="en-IN"/>
        </w:rPr>
      </w:pPr>
      <w:r w:rsidRPr="00BB339B">
        <w:rPr>
          <w:lang w:val="en-IN"/>
        </w:rPr>
        <w:t>Local variables</w:t>
      </w:r>
    </w:p>
    <w:p w14:paraId="0435E8F0" w14:textId="65D9F251" w:rsidR="00BB339B" w:rsidRPr="00BB339B" w:rsidRDefault="00BB339B" w:rsidP="00BB339B">
      <w:pPr>
        <w:pStyle w:val="ListParagraph"/>
        <w:numPr>
          <w:ilvl w:val="0"/>
          <w:numId w:val="87"/>
        </w:numPr>
        <w:rPr>
          <w:lang w:val="en-IN"/>
        </w:rPr>
      </w:pPr>
      <w:r w:rsidRPr="00BB339B">
        <w:rPr>
          <w:lang w:val="en-IN"/>
        </w:rPr>
        <w:t>Operand stack (for intermediate results)</w:t>
      </w:r>
    </w:p>
    <w:p w14:paraId="2335E70D" w14:textId="739588F9" w:rsidR="00BB339B" w:rsidRDefault="00BB339B" w:rsidP="00BB339B">
      <w:pPr>
        <w:pStyle w:val="ListParagraph"/>
        <w:numPr>
          <w:ilvl w:val="0"/>
          <w:numId w:val="87"/>
        </w:numPr>
        <w:rPr>
          <w:lang w:val="en-IN"/>
        </w:rPr>
      </w:pPr>
      <w:r w:rsidRPr="00BB339B">
        <w:rPr>
          <w:lang w:val="en-IN"/>
        </w:rPr>
        <w:t>Return address</w:t>
      </w:r>
    </w:p>
    <w:p w14:paraId="1900A3F7" w14:textId="73334E5E" w:rsidR="00BB339B" w:rsidRDefault="00F01C5C" w:rsidP="00BB339B">
      <w:pPr>
        <w:ind w:left="0"/>
      </w:pPr>
      <w:r w:rsidRPr="00F01C5C">
        <w:t>StackOverflowError:</w:t>
      </w:r>
      <w:r>
        <w:t xml:space="preserve"> </w:t>
      </w:r>
      <w:r w:rsidRPr="00F01C5C">
        <w:t>Occurs if recursion is too deep or if too many method calls are pushed without return.</w:t>
      </w:r>
    </w:p>
    <w:p w14:paraId="0BB69E94" w14:textId="4E594F1A" w:rsidR="00F01C5C" w:rsidRPr="00F01C5C" w:rsidRDefault="00F01C5C" w:rsidP="00F01C5C">
      <w:pPr>
        <w:pStyle w:val="Heading3"/>
        <w:numPr>
          <w:ilvl w:val="2"/>
          <w:numId w:val="50"/>
        </w:numPr>
        <w:rPr>
          <w:color w:val="FF0000"/>
        </w:rPr>
      </w:pPr>
      <w:r w:rsidRPr="00F01C5C">
        <w:rPr>
          <w:color w:val="FF0000"/>
        </w:rPr>
        <w:t>Metaspace (Replaces PermGen)</w:t>
      </w:r>
    </w:p>
    <w:p w14:paraId="41BE220F" w14:textId="1C9D9425" w:rsidR="00BB339B" w:rsidRDefault="00F01C5C" w:rsidP="00BB339B">
      <w:pPr>
        <w:ind w:left="0"/>
      </w:pPr>
      <w:r w:rsidRPr="00F01C5C">
        <w:rPr>
          <w:b/>
          <w:bCs/>
        </w:rPr>
        <w:t>Purpose</w:t>
      </w:r>
      <w:r w:rsidRPr="00F01C5C">
        <w:t xml:space="preserve">: Stores </w:t>
      </w:r>
      <w:r w:rsidRPr="00F01C5C">
        <w:rPr>
          <w:b/>
          <w:bCs/>
        </w:rPr>
        <w:t>class metadata</w:t>
      </w:r>
      <w:r w:rsidRPr="00F01C5C">
        <w:t>, such as structure of classes, methods, and annotations.</w:t>
      </w:r>
    </w:p>
    <w:p w14:paraId="6131E06C" w14:textId="717807F4" w:rsidR="00F01C5C" w:rsidRDefault="00F01C5C" w:rsidP="00BB339B">
      <w:pPr>
        <w:ind w:left="0"/>
      </w:pPr>
      <w:r>
        <w:t>I</w:t>
      </w:r>
      <w:r w:rsidRPr="00F01C5C">
        <w:t xml:space="preserve">ntroduced in </w:t>
      </w:r>
      <w:r w:rsidRPr="00F01C5C">
        <w:rPr>
          <w:b/>
          <w:bCs/>
        </w:rPr>
        <w:t>Java 8</w:t>
      </w:r>
      <w:r w:rsidRPr="00F01C5C">
        <w:t xml:space="preserve">, replaces </w:t>
      </w:r>
      <w:r w:rsidRPr="00F01C5C">
        <w:rPr>
          <w:b/>
          <w:bCs/>
        </w:rPr>
        <w:t>PermGen</w:t>
      </w:r>
      <w:r w:rsidRPr="00F01C5C">
        <w:t>.</w:t>
      </w:r>
    </w:p>
    <w:p w14:paraId="4275FBFB" w14:textId="2A4290A2" w:rsidR="00F01C5C" w:rsidRDefault="00F01C5C" w:rsidP="00BB339B">
      <w:pPr>
        <w:ind w:left="0"/>
      </w:pPr>
      <w:r w:rsidRPr="00F01C5C">
        <w:t xml:space="preserve">Grows dynamically </w:t>
      </w:r>
      <w:r w:rsidRPr="00F01C5C">
        <w:rPr>
          <w:b/>
          <w:bCs/>
        </w:rPr>
        <w:t>outside of heap</w:t>
      </w:r>
      <w:r w:rsidRPr="00F01C5C">
        <w:t>.</w:t>
      </w:r>
    </w:p>
    <w:p w14:paraId="51B9B710" w14:textId="5D42882D" w:rsidR="00F01C5C" w:rsidRDefault="00F01C5C" w:rsidP="00BB339B">
      <w:pPr>
        <w:ind w:left="0"/>
      </w:pPr>
      <w:r w:rsidRPr="00F01C5C">
        <w:lastRenderedPageBreak/>
        <w:t>What goes into Metaspace?</w:t>
      </w:r>
    </w:p>
    <w:p w14:paraId="41A97B44" w14:textId="78F05DD8" w:rsidR="00F01C5C" w:rsidRPr="00F01C5C" w:rsidRDefault="00F01C5C" w:rsidP="00F01C5C">
      <w:pPr>
        <w:pStyle w:val="ListParagraph"/>
        <w:numPr>
          <w:ilvl w:val="0"/>
          <w:numId w:val="88"/>
        </w:numPr>
        <w:rPr>
          <w:lang w:val="en-IN"/>
        </w:rPr>
      </w:pPr>
      <w:r w:rsidRPr="00F01C5C">
        <w:rPr>
          <w:lang w:val="en-IN"/>
        </w:rPr>
        <w:t>Class metadata (e.g., class name, method signatures)</w:t>
      </w:r>
    </w:p>
    <w:p w14:paraId="1DEAC409" w14:textId="190D99F4" w:rsidR="00F01C5C" w:rsidRDefault="00F01C5C" w:rsidP="00F01C5C">
      <w:pPr>
        <w:pStyle w:val="ListParagraph"/>
        <w:numPr>
          <w:ilvl w:val="0"/>
          <w:numId w:val="88"/>
        </w:numPr>
        <w:rPr>
          <w:lang w:val="en-IN"/>
        </w:rPr>
      </w:pPr>
      <w:r w:rsidRPr="00F01C5C">
        <w:rPr>
          <w:lang w:val="en-IN"/>
        </w:rPr>
        <w:t>Reflection data</w:t>
      </w:r>
    </w:p>
    <w:p w14:paraId="3BFC9C7F" w14:textId="77777777" w:rsidR="00F01C5C" w:rsidRPr="00F01C5C" w:rsidRDefault="00F01C5C" w:rsidP="00F01C5C">
      <w:pPr>
        <w:ind w:left="0"/>
        <w:rPr>
          <w:b/>
          <w:bCs/>
          <w:lang w:val="en-IN"/>
        </w:rPr>
      </w:pPr>
      <w:r w:rsidRPr="00F01C5C">
        <w:rPr>
          <w:b/>
          <w:bCs/>
          <w:lang w:val="en-IN"/>
        </w:rPr>
        <w:t>Key Feature:</w:t>
      </w:r>
    </w:p>
    <w:p w14:paraId="650C8488" w14:textId="77777777" w:rsidR="00F01C5C" w:rsidRDefault="00F01C5C" w:rsidP="00F01C5C">
      <w:pPr>
        <w:pStyle w:val="ListParagraph"/>
        <w:numPr>
          <w:ilvl w:val="0"/>
          <w:numId w:val="90"/>
        </w:numPr>
        <w:rPr>
          <w:lang w:val="en-IN"/>
        </w:rPr>
      </w:pPr>
      <w:r w:rsidRPr="00F01C5C">
        <w:rPr>
          <w:b/>
          <w:bCs/>
          <w:lang w:val="en-IN"/>
        </w:rPr>
        <w:t>Metaspace uses native memory</w:t>
      </w:r>
      <w:r w:rsidRPr="00F01C5C">
        <w:rPr>
          <w:lang w:val="en-IN"/>
        </w:rPr>
        <w:t>, so its size is only limited by the OS (unless explicitly set using -XX:MaxMetaspaceSize).</w:t>
      </w:r>
    </w:p>
    <w:p w14:paraId="69729D9C" w14:textId="77777777" w:rsidR="00B70E7D" w:rsidRDefault="00B70E7D" w:rsidP="00B70E7D">
      <w:pPr>
        <w:rPr>
          <w:lang w:val="en-IN"/>
        </w:rPr>
      </w:pPr>
    </w:p>
    <w:p w14:paraId="7E707B60" w14:textId="77777777" w:rsidR="00B70E7D" w:rsidRPr="00B70E7D" w:rsidRDefault="00B70E7D" w:rsidP="00B70E7D">
      <w:pPr>
        <w:rPr>
          <w:lang w:val="en-IN"/>
        </w:rPr>
      </w:pPr>
    </w:p>
    <w:p w14:paraId="571DA77C" w14:textId="65DCEE72" w:rsidR="00F01C5C" w:rsidRPr="00B70E7D" w:rsidRDefault="00B70E7D" w:rsidP="00B70E7D">
      <w:pPr>
        <w:pStyle w:val="Heading3"/>
        <w:numPr>
          <w:ilvl w:val="2"/>
          <w:numId w:val="50"/>
        </w:numPr>
        <w:rPr>
          <w:color w:val="FF0000"/>
        </w:rPr>
      </w:pPr>
      <w:r w:rsidRPr="00B70E7D">
        <w:rPr>
          <w:color w:val="FF0000"/>
        </w:rPr>
        <w:t>JVM Memory Areas Recap: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2"/>
        <w:gridCol w:w="6361"/>
      </w:tblGrid>
      <w:tr w:rsidR="00B70E7D" w:rsidRPr="00B70E7D" w14:paraId="496AB5EB" w14:textId="77777777" w:rsidTr="00B70E7D">
        <w:trPr>
          <w:tblHeader/>
          <w:tblCellSpacing w:w="15" w:type="dxa"/>
        </w:trPr>
        <w:tc>
          <w:tcPr>
            <w:tcW w:w="0" w:type="auto"/>
            <w:vAlign w:val="center"/>
            <w:hideMark/>
          </w:tcPr>
          <w:p w14:paraId="752578EA" w14:textId="77777777" w:rsidR="00B70E7D" w:rsidRPr="00B70E7D" w:rsidRDefault="00B70E7D" w:rsidP="00B70E7D">
            <w:pPr>
              <w:ind w:left="0"/>
              <w:rPr>
                <w:b/>
                <w:bCs/>
                <w:lang w:val="en-IN"/>
              </w:rPr>
            </w:pPr>
            <w:r w:rsidRPr="00B70E7D">
              <w:rPr>
                <w:b/>
                <w:bCs/>
                <w:lang w:val="en-IN"/>
              </w:rPr>
              <w:t>Area</w:t>
            </w:r>
          </w:p>
        </w:tc>
        <w:tc>
          <w:tcPr>
            <w:tcW w:w="0" w:type="auto"/>
            <w:vAlign w:val="center"/>
            <w:hideMark/>
          </w:tcPr>
          <w:p w14:paraId="399CA4CA" w14:textId="77777777" w:rsidR="00B70E7D" w:rsidRPr="00B70E7D" w:rsidRDefault="00B70E7D" w:rsidP="00B70E7D">
            <w:pPr>
              <w:ind w:left="0"/>
              <w:rPr>
                <w:b/>
                <w:bCs/>
                <w:lang w:val="en-IN"/>
              </w:rPr>
            </w:pPr>
            <w:r w:rsidRPr="00B70E7D">
              <w:rPr>
                <w:b/>
                <w:bCs/>
                <w:lang w:val="en-IN"/>
              </w:rPr>
              <w:t>Description</w:t>
            </w:r>
          </w:p>
        </w:tc>
      </w:tr>
      <w:tr w:rsidR="00B70E7D" w:rsidRPr="00B70E7D" w14:paraId="7BFD8B02" w14:textId="77777777" w:rsidTr="00B70E7D">
        <w:trPr>
          <w:tblCellSpacing w:w="15" w:type="dxa"/>
        </w:trPr>
        <w:tc>
          <w:tcPr>
            <w:tcW w:w="0" w:type="auto"/>
            <w:vAlign w:val="center"/>
            <w:hideMark/>
          </w:tcPr>
          <w:p w14:paraId="1DD1DEBA" w14:textId="77777777" w:rsidR="00B70E7D" w:rsidRPr="00B70E7D" w:rsidRDefault="00B70E7D" w:rsidP="00B70E7D">
            <w:pPr>
              <w:ind w:left="0"/>
              <w:rPr>
                <w:lang w:val="en-IN"/>
              </w:rPr>
            </w:pPr>
            <w:r w:rsidRPr="00B70E7D">
              <w:rPr>
                <w:b/>
                <w:bCs/>
                <w:lang w:val="en-IN"/>
              </w:rPr>
              <w:t>Heap</w:t>
            </w:r>
          </w:p>
        </w:tc>
        <w:tc>
          <w:tcPr>
            <w:tcW w:w="0" w:type="auto"/>
            <w:vAlign w:val="center"/>
            <w:hideMark/>
          </w:tcPr>
          <w:p w14:paraId="175A3DB2" w14:textId="77777777" w:rsidR="00B70E7D" w:rsidRPr="00B70E7D" w:rsidRDefault="00B70E7D" w:rsidP="00B70E7D">
            <w:pPr>
              <w:ind w:left="0"/>
              <w:rPr>
                <w:lang w:val="en-IN"/>
              </w:rPr>
            </w:pPr>
            <w:r w:rsidRPr="00B70E7D">
              <w:rPr>
                <w:lang w:val="en-IN"/>
              </w:rPr>
              <w:t>Stores objects and class instances.</w:t>
            </w:r>
          </w:p>
        </w:tc>
      </w:tr>
      <w:tr w:rsidR="00B70E7D" w:rsidRPr="00B70E7D" w14:paraId="6067BE3E" w14:textId="77777777" w:rsidTr="00B70E7D">
        <w:trPr>
          <w:tblCellSpacing w:w="15" w:type="dxa"/>
        </w:trPr>
        <w:tc>
          <w:tcPr>
            <w:tcW w:w="0" w:type="auto"/>
            <w:vAlign w:val="center"/>
            <w:hideMark/>
          </w:tcPr>
          <w:p w14:paraId="48CAD884" w14:textId="77777777" w:rsidR="00B70E7D" w:rsidRPr="00B70E7D" w:rsidRDefault="00B70E7D" w:rsidP="00B70E7D">
            <w:pPr>
              <w:ind w:left="0"/>
              <w:rPr>
                <w:lang w:val="en-IN"/>
              </w:rPr>
            </w:pPr>
            <w:r w:rsidRPr="00B70E7D">
              <w:rPr>
                <w:b/>
                <w:bCs/>
                <w:lang w:val="en-IN"/>
              </w:rPr>
              <w:t>Stack</w:t>
            </w:r>
          </w:p>
        </w:tc>
        <w:tc>
          <w:tcPr>
            <w:tcW w:w="0" w:type="auto"/>
            <w:vAlign w:val="center"/>
            <w:hideMark/>
          </w:tcPr>
          <w:p w14:paraId="28E1257C" w14:textId="77777777" w:rsidR="00B70E7D" w:rsidRPr="00B70E7D" w:rsidRDefault="00B70E7D" w:rsidP="00B70E7D">
            <w:pPr>
              <w:ind w:left="0"/>
              <w:rPr>
                <w:lang w:val="en-IN"/>
              </w:rPr>
            </w:pPr>
            <w:r w:rsidRPr="00B70E7D">
              <w:rPr>
                <w:lang w:val="en-IN"/>
              </w:rPr>
              <w:t>Stores method frames, local variables.</w:t>
            </w:r>
          </w:p>
        </w:tc>
      </w:tr>
      <w:tr w:rsidR="00B70E7D" w:rsidRPr="00B70E7D" w14:paraId="425E47FE" w14:textId="77777777" w:rsidTr="00B70E7D">
        <w:trPr>
          <w:tblCellSpacing w:w="15" w:type="dxa"/>
        </w:trPr>
        <w:tc>
          <w:tcPr>
            <w:tcW w:w="0" w:type="auto"/>
            <w:vAlign w:val="center"/>
            <w:hideMark/>
          </w:tcPr>
          <w:p w14:paraId="06FA3335" w14:textId="77777777" w:rsidR="00B70E7D" w:rsidRPr="00B70E7D" w:rsidRDefault="00B70E7D" w:rsidP="00B70E7D">
            <w:pPr>
              <w:ind w:left="0"/>
              <w:rPr>
                <w:lang w:val="en-IN"/>
              </w:rPr>
            </w:pPr>
            <w:r w:rsidRPr="00B70E7D">
              <w:rPr>
                <w:b/>
                <w:bCs/>
                <w:lang w:val="en-IN"/>
              </w:rPr>
              <w:t>Metaspace</w:t>
            </w:r>
            <w:r w:rsidRPr="00B70E7D">
              <w:rPr>
                <w:lang w:val="en-IN"/>
              </w:rPr>
              <w:t xml:space="preserve"> (Java 8+)</w:t>
            </w:r>
          </w:p>
        </w:tc>
        <w:tc>
          <w:tcPr>
            <w:tcW w:w="0" w:type="auto"/>
            <w:vAlign w:val="center"/>
            <w:hideMark/>
          </w:tcPr>
          <w:p w14:paraId="478B3432" w14:textId="77777777" w:rsidR="00B70E7D" w:rsidRPr="00B70E7D" w:rsidRDefault="00B70E7D" w:rsidP="00B70E7D">
            <w:pPr>
              <w:ind w:left="0"/>
              <w:rPr>
                <w:lang w:val="en-IN"/>
              </w:rPr>
            </w:pPr>
            <w:r w:rsidRPr="00B70E7D">
              <w:rPr>
                <w:lang w:val="en-IN"/>
              </w:rPr>
              <w:t>Stores class metadata, static methods, and constants.</w:t>
            </w:r>
          </w:p>
        </w:tc>
      </w:tr>
      <w:tr w:rsidR="00B70E7D" w:rsidRPr="00B70E7D" w14:paraId="516A5010" w14:textId="77777777" w:rsidTr="00B70E7D">
        <w:trPr>
          <w:tblCellSpacing w:w="15" w:type="dxa"/>
        </w:trPr>
        <w:tc>
          <w:tcPr>
            <w:tcW w:w="0" w:type="auto"/>
            <w:vAlign w:val="center"/>
            <w:hideMark/>
          </w:tcPr>
          <w:p w14:paraId="35FCAF58" w14:textId="77777777" w:rsidR="00B70E7D" w:rsidRPr="00B70E7D" w:rsidRDefault="00B70E7D" w:rsidP="00B70E7D">
            <w:pPr>
              <w:ind w:left="0"/>
              <w:rPr>
                <w:lang w:val="en-IN"/>
              </w:rPr>
            </w:pPr>
            <w:r w:rsidRPr="00B70E7D">
              <w:rPr>
                <w:b/>
                <w:bCs/>
                <w:lang w:val="en-IN"/>
              </w:rPr>
              <w:t>Method Area</w:t>
            </w:r>
            <w:r w:rsidRPr="00B70E7D">
              <w:rPr>
                <w:lang w:val="en-IN"/>
              </w:rPr>
              <w:t xml:space="preserve"> (part of Metaspace)</w:t>
            </w:r>
          </w:p>
        </w:tc>
        <w:tc>
          <w:tcPr>
            <w:tcW w:w="0" w:type="auto"/>
            <w:vAlign w:val="center"/>
            <w:hideMark/>
          </w:tcPr>
          <w:p w14:paraId="39DF952A" w14:textId="77777777" w:rsidR="00B70E7D" w:rsidRPr="00B70E7D" w:rsidRDefault="00B70E7D" w:rsidP="00B70E7D">
            <w:pPr>
              <w:ind w:left="0"/>
              <w:rPr>
                <w:lang w:val="en-IN"/>
              </w:rPr>
            </w:pPr>
            <w:r w:rsidRPr="00B70E7D">
              <w:rPr>
                <w:lang w:val="en-IN"/>
              </w:rPr>
              <w:t>Stores class-level data like static variables, method info, and the string constant pool.</w:t>
            </w:r>
          </w:p>
        </w:tc>
      </w:tr>
    </w:tbl>
    <w:p w14:paraId="5513BE4A" w14:textId="5D5AED45" w:rsidR="00F01C5C" w:rsidRDefault="00F11271" w:rsidP="00F11271">
      <w:pPr>
        <w:pStyle w:val="Heading3"/>
        <w:numPr>
          <w:ilvl w:val="2"/>
          <w:numId w:val="50"/>
        </w:numPr>
        <w:rPr>
          <w:color w:val="FF0000"/>
        </w:rPr>
      </w:pPr>
      <w:r>
        <w:rPr>
          <w:color w:val="FF0000"/>
        </w:rPr>
        <w:t>J</w:t>
      </w:r>
      <w:r w:rsidRPr="00F11271">
        <w:rPr>
          <w:color w:val="FF0000"/>
        </w:rPr>
        <w:t>VM Memory Diagram (Java 8+)</w:t>
      </w:r>
    </w:p>
    <w:p w14:paraId="681E87E7" w14:textId="77777777" w:rsidR="00F11271" w:rsidRDefault="00F11271" w:rsidP="00F11271">
      <w:r>
        <w:t>+----------------------------------------------+</w:t>
      </w:r>
    </w:p>
    <w:p w14:paraId="76508A19" w14:textId="77777777" w:rsidR="00F11271" w:rsidRDefault="00F11271" w:rsidP="00F11271">
      <w:r>
        <w:t>|                  JVM Memory                  |</w:t>
      </w:r>
    </w:p>
    <w:p w14:paraId="0ACED17A" w14:textId="77777777" w:rsidR="00F11271" w:rsidRDefault="00F11271" w:rsidP="00F11271">
      <w:r>
        <w:t>+----------------------+-----------------------+</w:t>
      </w:r>
    </w:p>
    <w:p w14:paraId="3B46FA7B" w14:textId="77777777" w:rsidR="00F11271" w:rsidRDefault="00F11271" w:rsidP="00F11271">
      <w:r>
        <w:t>|     Heap             |     Metaspace         |</w:t>
      </w:r>
    </w:p>
    <w:p w14:paraId="2D040D43" w14:textId="77777777" w:rsidR="00F11271" w:rsidRDefault="00F11271" w:rsidP="00F11271">
      <w:r>
        <w:t>| (for objects)        |  (replaces PermGen)   |</w:t>
      </w:r>
    </w:p>
    <w:p w14:paraId="0F7D8F3F" w14:textId="77777777" w:rsidR="00F11271" w:rsidRDefault="00F11271" w:rsidP="00F11271">
      <w:r>
        <w:t>|                      |                       |</w:t>
      </w:r>
    </w:p>
    <w:p w14:paraId="5EED1770" w14:textId="77777777" w:rsidR="00F11271" w:rsidRDefault="00F11271" w:rsidP="00F11271">
      <w:r>
        <w:t>|  +---------------+   |  +-----------------+  |</w:t>
      </w:r>
    </w:p>
    <w:p w14:paraId="48A8FC54" w14:textId="77777777" w:rsidR="00F11271" w:rsidRDefault="00F11271" w:rsidP="00F11271">
      <w:r>
        <w:t>|  | String Objects|   |  | String Constant |  |</w:t>
      </w:r>
    </w:p>
    <w:p w14:paraId="15E4F7C9" w14:textId="77777777" w:rsidR="00F11271" w:rsidRDefault="00F11271" w:rsidP="00F11271">
      <w:r>
        <w:t>|  | (e.g., new    |   |  |     Pool        |  |</w:t>
      </w:r>
    </w:p>
    <w:p w14:paraId="0C02A89F" w14:textId="77777777" w:rsidR="00F11271" w:rsidRDefault="00F11271" w:rsidP="00F11271">
      <w:r>
        <w:t>|  |  String("a")) |   |  | ("a", "b", etc) |  |</w:t>
      </w:r>
    </w:p>
    <w:p w14:paraId="5D0BA3FE" w14:textId="77777777" w:rsidR="00F11271" w:rsidRDefault="00F11271" w:rsidP="00F11271">
      <w:r>
        <w:t>|  +---------------+   |  +-----------------+  |</w:t>
      </w:r>
    </w:p>
    <w:p w14:paraId="229F2503" w14:textId="77777777" w:rsidR="00F11271" w:rsidRDefault="00F11271" w:rsidP="00F11271">
      <w:r>
        <w:t>|                      |                       |</w:t>
      </w:r>
    </w:p>
    <w:p w14:paraId="4E5BA07B" w14:textId="77777777" w:rsidR="00F11271" w:rsidRDefault="00F11271" w:rsidP="00F11271">
      <w:r>
        <w:t>|                      |  +-----------------+  |</w:t>
      </w:r>
    </w:p>
    <w:p w14:paraId="2C2877F6" w14:textId="77777777" w:rsidR="00F11271" w:rsidRDefault="00F11271" w:rsidP="00F11271">
      <w:r>
        <w:t>|                      |  | Static final     | |</w:t>
      </w:r>
    </w:p>
    <w:p w14:paraId="278ED3B6" w14:textId="77777777" w:rsidR="00F11271" w:rsidRDefault="00F11271" w:rsidP="00F11271">
      <w:r>
        <w:t>|                      |  | constants        | |</w:t>
      </w:r>
    </w:p>
    <w:p w14:paraId="2D5CC190" w14:textId="77777777" w:rsidR="00F11271" w:rsidRDefault="00F11271" w:rsidP="00F11271">
      <w:r>
        <w:t>|                      |  | (e.g. int MAX = 5| |</w:t>
      </w:r>
    </w:p>
    <w:p w14:paraId="5A7A7FFC" w14:textId="77777777" w:rsidR="00F11271" w:rsidRDefault="00F11271" w:rsidP="00F11271">
      <w:r>
        <w:t>|                      |  |  if inlined)     | |</w:t>
      </w:r>
    </w:p>
    <w:p w14:paraId="288CDC1C" w14:textId="77777777" w:rsidR="00F11271" w:rsidRDefault="00F11271" w:rsidP="00F11271">
      <w:r>
        <w:t>|                      |  +-----------------+  |</w:t>
      </w:r>
    </w:p>
    <w:p w14:paraId="099A1E56" w14:textId="3EE4F7C9" w:rsidR="00F11271" w:rsidRDefault="00F11271" w:rsidP="00F11271">
      <w:r>
        <w:lastRenderedPageBreak/>
        <w:t>+----------------------+-----------------------+</w:t>
      </w:r>
    </w:p>
    <w:p w14:paraId="666686D3" w14:textId="77777777" w:rsidR="00C325D0" w:rsidRDefault="00C325D0" w:rsidP="00F11271"/>
    <w:p w14:paraId="22D355B6" w14:textId="77777777" w:rsidR="00C325D0" w:rsidRDefault="00C325D0" w:rsidP="00F11271"/>
    <w:p w14:paraId="354171DC" w14:textId="77777777" w:rsidR="00C325D0" w:rsidRDefault="00C325D0" w:rsidP="00F11271"/>
    <w:p w14:paraId="356D69FD" w14:textId="77777777" w:rsidR="00C325D0" w:rsidRDefault="00C325D0" w:rsidP="00F11271"/>
    <w:p w14:paraId="16D63577" w14:textId="77777777" w:rsidR="00C325D0" w:rsidRDefault="00C325D0" w:rsidP="00F11271"/>
    <w:p w14:paraId="1FDEE6F7" w14:textId="77777777" w:rsidR="00C325D0" w:rsidRDefault="00C325D0" w:rsidP="00F11271"/>
    <w:p w14:paraId="1540D56A" w14:textId="695B1360" w:rsidR="00C325D0" w:rsidRDefault="00C325D0" w:rsidP="00C325D0">
      <w:pPr>
        <w:pStyle w:val="Heading3"/>
        <w:numPr>
          <w:ilvl w:val="2"/>
          <w:numId w:val="50"/>
        </w:numPr>
        <w:rPr>
          <w:color w:val="FF0000"/>
        </w:rPr>
      </w:pPr>
      <w:r w:rsidRPr="00C325D0">
        <w:rPr>
          <w:color w:val="FF0000"/>
        </w:rPr>
        <w:t>Garbage Collection algorithms in Java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7"/>
        <w:gridCol w:w="1216"/>
        <w:gridCol w:w="1542"/>
        <w:gridCol w:w="1410"/>
        <w:gridCol w:w="1692"/>
        <w:gridCol w:w="1646"/>
      </w:tblGrid>
      <w:tr w:rsidR="00C325D0" w:rsidRPr="00C325D0" w14:paraId="619BF749" w14:textId="77777777" w:rsidTr="00C325D0">
        <w:trPr>
          <w:tblHeader/>
          <w:tblCellSpacing w:w="15" w:type="dxa"/>
        </w:trPr>
        <w:tc>
          <w:tcPr>
            <w:tcW w:w="0" w:type="auto"/>
            <w:vAlign w:val="center"/>
            <w:hideMark/>
          </w:tcPr>
          <w:p w14:paraId="0225CEAA" w14:textId="77777777" w:rsidR="00C325D0" w:rsidRPr="00C325D0" w:rsidRDefault="00C325D0" w:rsidP="00C325D0">
            <w:pPr>
              <w:rPr>
                <w:b/>
                <w:bCs/>
                <w:lang w:val="en-IN"/>
              </w:rPr>
            </w:pPr>
            <w:r w:rsidRPr="00C325D0">
              <w:rPr>
                <w:b/>
                <w:bCs/>
                <w:lang w:val="en-IN"/>
              </w:rPr>
              <w:t>GC Algorithm</w:t>
            </w:r>
          </w:p>
        </w:tc>
        <w:tc>
          <w:tcPr>
            <w:tcW w:w="0" w:type="auto"/>
            <w:vAlign w:val="center"/>
            <w:hideMark/>
          </w:tcPr>
          <w:p w14:paraId="7F760A20" w14:textId="77777777" w:rsidR="00C325D0" w:rsidRPr="00C325D0" w:rsidRDefault="00C325D0" w:rsidP="00C325D0">
            <w:pPr>
              <w:rPr>
                <w:b/>
                <w:bCs/>
                <w:lang w:val="en-IN"/>
              </w:rPr>
            </w:pPr>
            <w:r w:rsidRPr="00C325D0">
              <w:rPr>
                <w:b/>
                <w:bCs/>
                <w:lang w:val="en-IN"/>
              </w:rPr>
              <w:t>Pause Time</w:t>
            </w:r>
          </w:p>
        </w:tc>
        <w:tc>
          <w:tcPr>
            <w:tcW w:w="0" w:type="auto"/>
            <w:vAlign w:val="center"/>
            <w:hideMark/>
          </w:tcPr>
          <w:p w14:paraId="6E6F5A92" w14:textId="77777777" w:rsidR="00C325D0" w:rsidRPr="00C325D0" w:rsidRDefault="00C325D0" w:rsidP="00C325D0">
            <w:pPr>
              <w:rPr>
                <w:b/>
                <w:bCs/>
                <w:lang w:val="en-IN"/>
              </w:rPr>
            </w:pPr>
            <w:r w:rsidRPr="00C325D0">
              <w:rPr>
                <w:b/>
                <w:bCs/>
                <w:lang w:val="en-IN"/>
              </w:rPr>
              <w:t>Throughput</w:t>
            </w:r>
          </w:p>
        </w:tc>
        <w:tc>
          <w:tcPr>
            <w:tcW w:w="0" w:type="auto"/>
            <w:vAlign w:val="center"/>
            <w:hideMark/>
          </w:tcPr>
          <w:p w14:paraId="40F28801" w14:textId="77777777" w:rsidR="00C325D0" w:rsidRPr="00C325D0" w:rsidRDefault="00C325D0" w:rsidP="00C325D0">
            <w:pPr>
              <w:rPr>
                <w:b/>
                <w:bCs/>
                <w:lang w:val="en-IN"/>
              </w:rPr>
            </w:pPr>
            <w:r w:rsidRPr="00C325D0">
              <w:rPr>
                <w:b/>
                <w:bCs/>
                <w:lang w:val="en-IN"/>
              </w:rPr>
              <w:t>Heap Size Suitability</w:t>
            </w:r>
          </w:p>
        </w:tc>
        <w:tc>
          <w:tcPr>
            <w:tcW w:w="0" w:type="auto"/>
            <w:vAlign w:val="center"/>
            <w:hideMark/>
          </w:tcPr>
          <w:p w14:paraId="335856AC" w14:textId="77777777" w:rsidR="00C325D0" w:rsidRPr="00C325D0" w:rsidRDefault="00C325D0" w:rsidP="00C325D0">
            <w:pPr>
              <w:rPr>
                <w:b/>
                <w:bCs/>
                <w:lang w:val="en-IN"/>
              </w:rPr>
            </w:pPr>
            <w:r w:rsidRPr="00C325D0">
              <w:rPr>
                <w:b/>
                <w:bCs/>
                <w:lang w:val="en-IN"/>
              </w:rPr>
              <w:t>Multithreaded</w:t>
            </w:r>
          </w:p>
        </w:tc>
        <w:tc>
          <w:tcPr>
            <w:tcW w:w="0" w:type="auto"/>
            <w:vAlign w:val="center"/>
            <w:hideMark/>
          </w:tcPr>
          <w:p w14:paraId="5F01C2D3" w14:textId="77777777" w:rsidR="00C325D0" w:rsidRPr="00C325D0" w:rsidRDefault="00C325D0" w:rsidP="00C325D0">
            <w:pPr>
              <w:rPr>
                <w:b/>
                <w:bCs/>
                <w:lang w:val="en-IN"/>
              </w:rPr>
            </w:pPr>
            <w:r w:rsidRPr="00C325D0">
              <w:rPr>
                <w:b/>
                <w:bCs/>
                <w:lang w:val="en-IN"/>
              </w:rPr>
              <w:t>Concurrency</w:t>
            </w:r>
          </w:p>
        </w:tc>
      </w:tr>
      <w:tr w:rsidR="00C325D0" w:rsidRPr="00C325D0" w14:paraId="2C7B2ED2" w14:textId="77777777" w:rsidTr="00C325D0">
        <w:trPr>
          <w:tblCellSpacing w:w="15" w:type="dxa"/>
        </w:trPr>
        <w:tc>
          <w:tcPr>
            <w:tcW w:w="0" w:type="auto"/>
            <w:vAlign w:val="center"/>
            <w:hideMark/>
          </w:tcPr>
          <w:p w14:paraId="376A952B" w14:textId="77777777" w:rsidR="00C325D0" w:rsidRPr="00C325D0" w:rsidRDefault="00C325D0" w:rsidP="00C325D0">
            <w:pPr>
              <w:rPr>
                <w:lang w:val="en-IN"/>
              </w:rPr>
            </w:pPr>
            <w:r w:rsidRPr="00C325D0">
              <w:rPr>
                <w:lang w:val="en-IN"/>
              </w:rPr>
              <w:t>Serial</w:t>
            </w:r>
          </w:p>
        </w:tc>
        <w:tc>
          <w:tcPr>
            <w:tcW w:w="0" w:type="auto"/>
            <w:vAlign w:val="center"/>
            <w:hideMark/>
          </w:tcPr>
          <w:p w14:paraId="0EE970CF" w14:textId="77777777" w:rsidR="00C325D0" w:rsidRPr="00C325D0" w:rsidRDefault="00C325D0" w:rsidP="00C325D0">
            <w:pPr>
              <w:rPr>
                <w:lang w:val="en-IN"/>
              </w:rPr>
            </w:pPr>
            <w:r w:rsidRPr="00C325D0">
              <w:rPr>
                <w:lang w:val="en-IN"/>
              </w:rPr>
              <w:t>High</w:t>
            </w:r>
          </w:p>
        </w:tc>
        <w:tc>
          <w:tcPr>
            <w:tcW w:w="0" w:type="auto"/>
            <w:vAlign w:val="center"/>
            <w:hideMark/>
          </w:tcPr>
          <w:p w14:paraId="2C99750A" w14:textId="77777777" w:rsidR="00C325D0" w:rsidRPr="00C325D0" w:rsidRDefault="00C325D0" w:rsidP="00C325D0">
            <w:pPr>
              <w:rPr>
                <w:lang w:val="en-IN"/>
              </w:rPr>
            </w:pPr>
            <w:r w:rsidRPr="00C325D0">
              <w:rPr>
                <w:lang w:val="en-IN"/>
              </w:rPr>
              <w:t>Low</w:t>
            </w:r>
          </w:p>
        </w:tc>
        <w:tc>
          <w:tcPr>
            <w:tcW w:w="0" w:type="auto"/>
            <w:vAlign w:val="center"/>
            <w:hideMark/>
          </w:tcPr>
          <w:p w14:paraId="162BD12F" w14:textId="77777777" w:rsidR="00C325D0" w:rsidRPr="00C325D0" w:rsidRDefault="00C325D0" w:rsidP="00C325D0">
            <w:pPr>
              <w:rPr>
                <w:lang w:val="en-IN"/>
              </w:rPr>
            </w:pPr>
            <w:r w:rsidRPr="00C325D0">
              <w:rPr>
                <w:lang w:val="en-IN"/>
              </w:rPr>
              <w:t>Small</w:t>
            </w:r>
          </w:p>
        </w:tc>
        <w:tc>
          <w:tcPr>
            <w:tcW w:w="0" w:type="auto"/>
            <w:vAlign w:val="center"/>
            <w:hideMark/>
          </w:tcPr>
          <w:p w14:paraId="2A04B5AB" w14:textId="77777777" w:rsidR="00C325D0" w:rsidRPr="00C325D0" w:rsidRDefault="00C325D0" w:rsidP="00C325D0">
            <w:pPr>
              <w:rPr>
                <w:lang w:val="en-IN"/>
              </w:rPr>
            </w:pPr>
            <w:r w:rsidRPr="00C325D0">
              <w:rPr>
                <w:rFonts w:ascii="Segoe UI Emoji" w:hAnsi="Segoe UI Emoji" w:cs="Segoe UI Emoji"/>
                <w:lang w:val="en-IN"/>
              </w:rPr>
              <w:t>❌</w:t>
            </w:r>
            <w:r w:rsidRPr="00C325D0">
              <w:rPr>
                <w:lang w:val="en-IN"/>
              </w:rPr>
              <w:t xml:space="preserve"> No</w:t>
            </w:r>
          </w:p>
        </w:tc>
        <w:tc>
          <w:tcPr>
            <w:tcW w:w="0" w:type="auto"/>
            <w:vAlign w:val="center"/>
            <w:hideMark/>
          </w:tcPr>
          <w:p w14:paraId="11BA2070" w14:textId="77777777" w:rsidR="00C325D0" w:rsidRPr="00C325D0" w:rsidRDefault="00C325D0" w:rsidP="00C325D0">
            <w:pPr>
              <w:rPr>
                <w:lang w:val="en-IN"/>
              </w:rPr>
            </w:pPr>
            <w:r w:rsidRPr="00C325D0">
              <w:rPr>
                <w:rFonts w:ascii="Segoe UI Emoji" w:hAnsi="Segoe UI Emoji" w:cs="Segoe UI Emoji"/>
                <w:lang w:val="en-IN"/>
              </w:rPr>
              <w:t>❌</w:t>
            </w:r>
            <w:r w:rsidRPr="00C325D0">
              <w:rPr>
                <w:lang w:val="en-IN"/>
              </w:rPr>
              <w:t xml:space="preserve"> No</w:t>
            </w:r>
          </w:p>
        </w:tc>
      </w:tr>
      <w:tr w:rsidR="00C325D0" w:rsidRPr="00C325D0" w14:paraId="4EFC8493" w14:textId="77777777" w:rsidTr="00C325D0">
        <w:trPr>
          <w:tblCellSpacing w:w="15" w:type="dxa"/>
        </w:trPr>
        <w:tc>
          <w:tcPr>
            <w:tcW w:w="0" w:type="auto"/>
            <w:vAlign w:val="center"/>
            <w:hideMark/>
          </w:tcPr>
          <w:p w14:paraId="0CC008BB" w14:textId="77777777" w:rsidR="00C325D0" w:rsidRPr="00C325D0" w:rsidRDefault="00C325D0" w:rsidP="00C325D0">
            <w:pPr>
              <w:rPr>
                <w:lang w:val="en-IN"/>
              </w:rPr>
            </w:pPr>
            <w:r w:rsidRPr="00C325D0">
              <w:rPr>
                <w:lang w:val="en-IN"/>
              </w:rPr>
              <w:t>Parallel</w:t>
            </w:r>
          </w:p>
        </w:tc>
        <w:tc>
          <w:tcPr>
            <w:tcW w:w="0" w:type="auto"/>
            <w:vAlign w:val="center"/>
            <w:hideMark/>
          </w:tcPr>
          <w:p w14:paraId="3E1BAAA0" w14:textId="77777777" w:rsidR="00C325D0" w:rsidRPr="00C325D0" w:rsidRDefault="00C325D0" w:rsidP="00C325D0">
            <w:pPr>
              <w:rPr>
                <w:lang w:val="en-IN"/>
              </w:rPr>
            </w:pPr>
            <w:r w:rsidRPr="00C325D0">
              <w:rPr>
                <w:lang w:val="en-IN"/>
              </w:rPr>
              <w:t>Medium</w:t>
            </w:r>
          </w:p>
        </w:tc>
        <w:tc>
          <w:tcPr>
            <w:tcW w:w="0" w:type="auto"/>
            <w:vAlign w:val="center"/>
            <w:hideMark/>
          </w:tcPr>
          <w:p w14:paraId="466D9AE9" w14:textId="77777777" w:rsidR="00C325D0" w:rsidRPr="00C325D0" w:rsidRDefault="00C325D0" w:rsidP="00C325D0">
            <w:pPr>
              <w:rPr>
                <w:lang w:val="en-IN"/>
              </w:rPr>
            </w:pPr>
            <w:r w:rsidRPr="00C325D0">
              <w:rPr>
                <w:lang w:val="en-IN"/>
              </w:rPr>
              <w:t>High</w:t>
            </w:r>
          </w:p>
        </w:tc>
        <w:tc>
          <w:tcPr>
            <w:tcW w:w="0" w:type="auto"/>
            <w:vAlign w:val="center"/>
            <w:hideMark/>
          </w:tcPr>
          <w:p w14:paraId="75DCADDD" w14:textId="77777777" w:rsidR="00C325D0" w:rsidRPr="00C325D0" w:rsidRDefault="00C325D0" w:rsidP="00C325D0">
            <w:pPr>
              <w:rPr>
                <w:lang w:val="en-IN"/>
              </w:rPr>
            </w:pPr>
            <w:r w:rsidRPr="00C325D0">
              <w:rPr>
                <w:lang w:val="en-IN"/>
              </w:rPr>
              <w:t>Medium to Large</w:t>
            </w:r>
          </w:p>
        </w:tc>
        <w:tc>
          <w:tcPr>
            <w:tcW w:w="0" w:type="auto"/>
            <w:vAlign w:val="center"/>
            <w:hideMark/>
          </w:tcPr>
          <w:p w14:paraId="2E06F398" w14:textId="77777777" w:rsidR="00C325D0" w:rsidRPr="00C325D0" w:rsidRDefault="00C325D0" w:rsidP="00C325D0">
            <w:pPr>
              <w:rPr>
                <w:lang w:val="en-IN"/>
              </w:rPr>
            </w:pPr>
            <w:r w:rsidRPr="00C325D0">
              <w:rPr>
                <w:rFonts w:ascii="Segoe UI Emoji" w:hAnsi="Segoe UI Emoji" w:cs="Segoe UI Emoji"/>
                <w:lang w:val="en-IN"/>
              </w:rPr>
              <w:t>✅</w:t>
            </w:r>
            <w:r w:rsidRPr="00C325D0">
              <w:rPr>
                <w:lang w:val="en-IN"/>
              </w:rPr>
              <w:t xml:space="preserve"> Yes</w:t>
            </w:r>
          </w:p>
        </w:tc>
        <w:tc>
          <w:tcPr>
            <w:tcW w:w="0" w:type="auto"/>
            <w:vAlign w:val="center"/>
            <w:hideMark/>
          </w:tcPr>
          <w:p w14:paraId="5BBBCEE1" w14:textId="77777777" w:rsidR="00C325D0" w:rsidRPr="00C325D0" w:rsidRDefault="00C325D0" w:rsidP="00C325D0">
            <w:pPr>
              <w:rPr>
                <w:lang w:val="en-IN"/>
              </w:rPr>
            </w:pPr>
            <w:r w:rsidRPr="00C325D0">
              <w:rPr>
                <w:rFonts w:ascii="Segoe UI Emoji" w:hAnsi="Segoe UI Emoji" w:cs="Segoe UI Emoji"/>
                <w:lang w:val="en-IN"/>
              </w:rPr>
              <w:t>❌</w:t>
            </w:r>
            <w:r w:rsidRPr="00C325D0">
              <w:rPr>
                <w:lang w:val="en-IN"/>
              </w:rPr>
              <w:t xml:space="preserve"> No</w:t>
            </w:r>
          </w:p>
        </w:tc>
      </w:tr>
      <w:tr w:rsidR="00C325D0" w:rsidRPr="00C325D0" w14:paraId="2F4DC1CA" w14:textId="77777777" w:rsidTr="00C325D0">
        <w:trPr>
          <w:tblCellSpacing w:w="15" w:type="dxa"/>
        </w:trPr>
        <w:tc>
          <w:tcPr>
            <w:tcW w:w="0" w:type="auto"/>
            <w:vAlign w:val="center"/>
            <w:hideMark/>
          </w:tcPr>
          <w:p w14:paraId="4876D863" w14:textId="77777777" w:rsidR="00C325D0" w:rsidRPr="00C325D0" w:rsidRDefault="00C325D0" w:rsidP="00C325D0">
            <w:pPr>
              <w:rPr>
                <w:lang w:val="en-IN"/>
              </w:rPr>
            </w:pPr>
            <w:r w:rsidRPr="00C325D0">
              <w:rPr>
                <w:lang w:val="en-IN"/>
              </w:rPr>
              <w:t>CMS</w:t>
            </w:r>
          </w:p>
        </w:tc>
        <w:tc>
          <w:tcPr>
            <w:tcW w:w="0" w:type="auto"/>
            <w:vAlign w:val="center"/>
            <w:hideMark/>
          </w:tcPr>
          <w:p w14:paraId="125837C4" w14:textId="77777777" w:rsidR="00C325D0" w:rsidRPr="00C325D0" w:rsidRDefault="00C325D0" w:rsidP="00C325D0">
            <w:pPr>
              <w:rPr>
                <w:lang w:val="en-IN"/>
              </w:rPr>
            </w:pPr>
            <w:r w:rsidRPr="00C325D0">
              <w:rPr>
                <w:lang w:val="en-IN"/>
              </w:rPr>
              <w:t>Low</w:t>
            </w:r>
          </w:p>
        </w:tc>
        <w:tc>
          <w:tcPr>
            <w:tcW w:w="0" w:type="auto"/>
            <w:vAlign w:val="center"/>
            <w:hideMark/>
          </w:tcPr>
          <w:p w14:paraId="5D601FF6" w14:textId="77777777" w:rsidR="00C325D0" w:rsidRPr="00C325D0" w:rsidRDefault="00C325D0" w:rsidP="00C325D0">
            <w:pPr>
              <w:rPr>
                <w:lang w:val="en-IN"/>
              </w:rPr>
            </w:pPr>
            <w:r w:rsidRPr="00C325D0">
              <w:rPr>
                <w:lang w:val="en-IN"/>
              </w:rPr>
              <w:t>Medium</w:t>
            </w:r>
          </w:p>
        </w:tc>
        <w:tc>
          <w:tcPr>
            <w:tcW w:w="0" w:type="auto"/>
            <w:vAlign w:val="center"/>
            <w:hideMark/>
          </w:tcPr>
          <w:p w14:paraId="4BB6FE54" w14:textId="77777777" w:rsidR="00C325D0" w:rsidRPr="00C325D0" w:rsidRDefault="00C325D0" w:rsidP="00C325D0">
            <w:pPr>
              <w:rPr>
                <w:lang w:val="en-IN"/>
              </w:rPr>
            </w:pPr>
            <w:r w:rsidRPr="00C325D0">
              <w:rPr>
                <w:lang w:val="en-IN"/>
              </w:rPr>
              <w:t>Medium</w:t>
            </w:r>
          </w:p>
        </w:tc>
        <w:tc>
          <w:tcPr>
            <w:tcW w:w="0" w:type="auto"/>
            <w:vAlign w:val="center"/>
            <w:hideMark/>
          </w:tcPr>
          <w:p w14:paraId="4647ADD0" w14:textId="77777777" w:rsidR="00C325D0" w:rsidRPr="00C325D0" w:rsidRDefault="00C325D0" w:rsidP="00C325D0">
            <w:pPr>
              <w:rPr>
                <w:lang w:val="en-IN"/>
              </w:rPr>
            </w:pPr>
            <w:r w:rsidRPr="00C325D0">
              <w:rPr>
                <w:rFonts w:ascii="Segoe UI Emoji" w:hAnsi="Segoe UI Emoji" w:cs="Segoe UI Emoji"/>
                <w:lang w:val="en-IN"/>
              </w:rPr>
              <w:t>✅</w:t>
            </w:r>
            <w:r w:rsidRPr="00C325D0">
              <w:rPr>
                <w:lang w:val="en-IN"/>
              </w:rPr>
              <w:t xml:space="preserve"> Yes</w:t>
            </w:r>
          </w:p>
        </w:tc>
        <w:tc>
          <w:tcPr>
            <w:tcW w:w="0" w:type="auto"/>
            <w:vAlign w:val="center"/>
            <w:hideMark/>
          </w:tcPr>
          <w:p w14:paraId="46E3E179" w14:textId="77777777" w:rsidR="00C325D0" w:rsidRPr="00C325D0" w:rsidRDefault="00C325D0" w:rsidP="00C325D0">
            <w:pPr>
              <w:rPr>
                <w:lang w:val="en-IN"/>
              </w:rPr>
            </w:pPr>
            <w:r w:rsidRPr="00C325D0">
              <w:rPr>
                <w:rFonts w:ascii="Segoe UI Emoji" w:hAnsi="Segoe UI Emoji" w:cs="Segoe UI Emoji"/>
                <w:lang w:val="en-IN"/>
              </w:rPr>
              <w:t>✅</w:t>
            </w:r>
            <w:r w:rsidRPr="00C325D0">
              <w:rPr>
                <w:lang w:val="en-IN"/>
              </w:rPr>
              <w:t xml:space="preserve"> Partial</w:t>
            </w:r>
          </w:p>
        </w:tc>
      </w:tr>
      <w:tr w:rsidR="00C325D0" w:rsidRPr="00C325D0" w14:paraId="78B058E9" w14:textId="77777777" w:rsidTr="00C325D0">
        <w:trPr>
          <w:tblCellSpacing w:w="15" w:type="dxa"/>
        </w:trPr>
        <w:tc>
          <w:tcPr>
            <w:tcW w:w="0" w:type="auto"/>
            <w:vAlign w:val="center"/>
            <w:hideMark/>
          </w:tcPr>
          <w:p w14:paraId="55102C43" w14:textId="77777777" w:rsidR="00C325D0" w:rsidRPr="00C325D0" w:rsidRDefault="00C325D0" w:rsidP="00C325D0">
            <w:pPr>
              <w:rPr>
                <w:lang w:val="en-IN"/>
              </w:rPr>
            </w:pPr>
            <w:r w:rsidRPr="00C325D0">
              <w:rPr>
                <w:lang w:val="en-IN"/>
              </w:rPr>
              <w:t>G1</w:t>
            </w:r>
          </w:p>
        </w:tc>
        <w:tc>
          <w:tcPr>
            <w:tcW w:w="0" w:type="auto"/>
            <w:vAlign w:val="center"/>
            <w:hideMark/>
          </w:tcPr>
          <w:p w14:paraId="687EE3EC" w14:textId="77777777" w:rsidR="00C325D0" w:rsidRPr="00C325D0" w:rsidRDefault="00C325D0" w:rsidP="00C325D0">
            <w:pPr>
              <w:rPr>
                <w:lang w:val="en-IN"/>
              </w:rPr>
            </w:pPr>
            <w:r w:rsidRPr="00C325D0">
              <w:rPr>
                <w:lang w:val="en-IN"/>
              </w:rPr>
              <w:t>Low-Medium</w:t>
            </w:r>
          </w:p>
        </w:tc>
        <w:tc>
          <w:tcPr>
            <w:tcW w:w="0" w:type="auto"/>
            <w:vAlign w:val="center"/>
            <w:hideMark/>
          </w:tcPr>
          <w:p w14:paraId="66FACFEA" w14:textId="77777777" w:rsidR="00C325D0" w:rsidRPr="00C325D0" w:rsidRDefault="00C325D0" w:rsidP="00C325D0">
            <w:pPr>
              <w:rPr>
                <w:lang w:val="en-IN"/>
              </w:rPr>
            </w:pPr>
            <w:r w:rsidRPr="00C325D0">
              <w:rPr>
                <w:lang w:val="en-IN"/>
              </w:rPr>
              <w:t>High</w:t>
            </w:r>
          </w:p>
        </w:tc>
        <w:tc>
          <w:tcPr>
            <w:tcW w:w="0" w:type="auto"/>
            <w:vAlign w:val="center"/>
            <w:hideMark/>
          </w:tcPr>
          <w:p w14:paraId="3F073586" w14:textId="77777777" w:rsidR="00C325D0" w:rsidRPr="00C325D0" w:rsidRDefault="00C325D0" w:rsidP="00C325D0">
            <w:pPr>
              <w:rPr>
                <w:lang w:val="en-IN"/>
              </w:rPr>
            </w:pPr>
            <w:r w:rsidRPr="00C325D0">
              <w:rPr>
                <w:lang w:val="en-IN"/>
              </w:rPr>
              <w:t>Medium to Large</w:t>
            </w:r>
          </w:p>
        </w:tc>
        <w:tc>
          <w:tcPr>
            <w:tcW w:w="0" w:type="auto"/>
            <w:vAlign w:val="center"/>
            <w:hideMark/>
          </w:tcPr>
          <w:p w14:paraId="129D36A4" w14:textId="77777777" w:rsidR="00C325D0" w:rsidRPr="00C325D0" w:rsidRDefault="00C325D0" w:rsidP="00C325D0">
            <w:pPr>
              <w:rPr>
                <w:lang w:val="en-IN"/>
              </w:rPr>
            </w:pPr>
            <w:r w:rsidRPr="00C325D0">
              <w:rPr>
                <w:rFonts w:ascii="Segoe UI Emoji" w:hAnsi="Segoe UI Emoji" w:cs="Segoe UI Emoji"/>
                <w:lang w:val="en-IN"/>
              </w:rPr>
              <w:t>✅</w:t>
            </w:r>
            <w:r w:rsidRPr="00C325D0">
              <w:rPr>
                <w:lang w:val="en-IN"/>
              </w:rPr>
              <w:t xml:space="preserve"> Yes</w:t>
            </w:r>
          </w:p>
        </w:tc>
        <w:tc>
          <w:tcPr>
            <w:tcW w:w="0" w:type="auto"/>
            <w:vAlign w:val="center"/>
            <w:hideMark/>
          </w:tcPr>
          <w:p w14:paraId="3445E6B4" w14:textId="77777777" w:rsidR="00C325D0" w:rsidRPr="00C325D0" w:rsidRDefault="00C325D0" w:rsidP="00C325D0">
            <w:pPr>
              <w:rPr>
                <w:lang w:val="en-IN"/>
              </w:rPr>
            </w:pPr>
            <w:r w:rsidRPr="00C325D0">
              <w:rPr>
                <w:rFonts w:ascii="Segoe UI Emoji" w:hAnsi="Segoe UI Emoji" w:cs="Segoe UI Emoji"/>
                <w:lang w:val="en-IN"/>
              </w:rPr>
              <w:t>✅</w:t>
            </w:r>
            <w:r w:rsidRPr="00C325D0">
              <w:rPr>
                <w:lang w:val="en-IN"/>
              </w:rPr>
              <w:t xml:space="preserve"> Partial</w:t>
            </w:r>
          </w:p>
        </w:tc>
      </w:tr>
      <w:tr w:rsidR="00C325D0" w:rsidRPr="00C325D0" w14:paraId="69CCEE72" w14:textId="77777777" w:rsidTr="00C325D0">
        <w:trPr>
          <w:tblCellSpacing w:w="15" w:type="dxa"/>
        </w:trPr>
        <w:tc>
          <w:tcPr>
            <w:tcW w:w="0" w:type="auto"/>
            <w:vAlign w:val="center"/>
            <w:hideMark/>
          </w:tcPr>
          <w:p w14:paraId="204FD476" w14:textId="77777777" w:rsidR="00C325D0" w:rsidRPr="00C325D0" w:rsidRDefault="00C325D0" w:rsidP="00C325D0">
            <w:pPr>
              <w:rPr>
                <w:lang w:val="en-IN"/>
              </w:rPr>
            </w:pPr>
            <w:r w:rsidRPr="00C325D0">
              <w:rPr>
                <w:lang w:val="en-IN"/>
              </w:rPr>
              <w:t>ZGC</w:t>
            </w:r>
          </w:p>
        </w:tc>
        <w:tc>
          <w:tcPr>
            <w:tcW w:w="0" w:type="auto"/>
            <w:vAlign w:val="center"/>
            <w:hideMark/>
          </w:tcPr>
          <w:p w14:paraId="31968969" w14:textId="77777777" w:rsidR="00C325D0" w:rsidRPr="00C325D0" w:rsidRDefault="00C325D0" w:rsidP="00C325D0">
            <w:pPr>
              <w:rPr>
                <w:lang w:val="en-IN"/>
              </w:rPr>
            </w:pPr>
            <w:r w:rsidRPr="00C325D0">
              <w:rPr>
                <w:lang w:val="en-IN"/>
              </w:rPr>
              <w:t>Very Low</w:t>
            </w:r>
          </w:p>
        </w:tc>
        <w:tc>
          <w:tcPr>
            <w:tcW w:w="0" w:type="auto"/>
            <w:vAlign w:val="center"/>
            <w:hideMark/>
          </w:tcPr>
          <w:p w14:paraId="7722531D" w14:textId="77777777" w:rsidR="00C325D0" w:rsidRPr="00C325D0" w:rsidRDefault="00C325D0" w:rsidP="00C325D0">
            <w:pPr>
              <w:rPr>
                <w:lang w:val="en-IN"/>
              </w:rPr>
            </w:pPr>
            <w:r w:rsidRPr="00C325D0">
              <w:rPr>
                <w:lang w:val="en-IN"/>
              </w:rPr>
              <w:t>High</w:t>
            </w:r>
          </w:p>
        </w:tc>
        <w:tc>
          <w:tcPr>
            <w:tcW w:w="0" w:type="auto"/>
            <w:vAlign w:val="center"/>
            <w:hideMark/>
          </w:tcPr>
          <w:p w14:paraId="7ADB74CB" w14:textId="77777777" w:rsidR="00C325D0" w:rsidRPr="00C325D0" w:rsidRDefault="00C325D0" w:rsidP="00C325D0">
            <w:pPr>
              <w:rPr>
                <w:lang w:val="en-IN"/>
              </w:rPr>
            </w:pPr>
            <w:r w:rsidRPr="00C325D0">
              <w:rPr>
                <w:lang w:val="en-IN"/>
              </w:rPr>
              <w:t>Huge (&gt;1TB)</w:t>
            </w:r>
          </w:p>
        </w:tc>
        <w:tc>
          <w:tcPr>
            <w:tcW w:w="0" w:type="auto"/>
            <w:vAlign w:val="center"/>
            <w:hideMark/>
          </w:tcPr>
          <w:p w14:paraId="501C9A4A" w14:textId="77777777" w:rsidR="00C325D0" w:rsidRPr="00C325D0" w:rsidRDefault="00C325D0" w:rsidP="00C325D0">
            <w:pPr>
              <w:rPr>
                <w:lang w:val="en-IN"/>
              </w:rPr>
            </w:pPr>
            <w:r w:rsidRPr="00C325D0">
              <w:rPr>
                <w:rFonts w:ascii="Segoe UI Emoji" w:hAnsi="Segoe UI Emoji" w:cs="Segoe UI Emoji"/>
                <w:lang w:val="en-IN"/>
              </w:rPr>
              <w:t>✅</w:t>
            </w:r>
            <w:r w:rsidRPr="00C325D0">
              <w:rPr>
                <w:lang w:val="en-IN"/>
              </w:rPr>
              <w:t xml:space="preserve"> Yes</w:t>
            </w:r>
          </w:p>
        </w:tc>
        <w:tc>
          <w:tcPr>
            <w:tcW w:w="0" w:type="auto"/>
            <w:vAlign w:val="center"/>
            <w:hideMark/>
          </w:tcPr>
          <w:p w14:paraId="7457DD2D" w14:textId="77777777" w:rsidR="00C325D0" w:rsidRPr="00C325D0" w:rsidRDefault="00C325D0" w:rsidP="00C325D0">
            <w:pPr>
              <w:rPr>
                <w:lang w:val="en-IN"/>
              </w:rPr>
            </w:pPr>
            <w:r w:rsidRPr="00C325D0">
              <w:rPr>
                <w:rFonts w:ascii="Segoe UI Emoji" w:hAnsi="Segoe UI Emoji" w:cs="Segoe UI Emoji"/>
                <w:lang w:val="en-IN"/>
              </w:rPr>
              <w:t>✅</w:t>
            </w:r>
            <w:r w:rsidRPr="00C325D0">
              <w:rPr>
                <w:lang w:val="en-IN"/>
              </w:rPr>
              <w:t xml:space="preserve"> Full</w:t>
            </w:r>
          </w:p>
        </w:tc>
      </w:tr>
      <w:tr w:rsidR="00C325D0" w:rsidRPr="00C325D0" w14:paraId="7C54B478" w14:textId="77777777" w:rsidTr="00C325D0">
        <w:trPr>
          <w:tblCellSpacing w:w="15" w:type="dxa"/>
        </w:trPr>
        <w:tc>
          <w:tcPr>
            <w:tcW w:w="0" w:type="auto"/>
            <w:vAlign w:val="center"/>
            <w:hideMark/>
          </w:tcPr>
          <w:p w14:paraId="75E48937" w14:textId="77777777" w:rsidR="00C325D0" w:rsidRPr="00C325D0" w:rsidRDefault="00C325D0" w:rsidP="00C325D0">
            <w:pPr>
              <w:rPr>
                <w:lang w:val="en-IN"/>
              </w:rPr>
            </w:pPr>
            <w:r w:rsidRPr="00C325D0">
              <w:rPr>
                <w:lang w:val="en-IN"/>
              </w:rPr>
              <w:t>Shenandoah</w:t>
            </w:r>
          </w:p>
        </w:tc>
        <w:tc>
          <w:tcPr>
            <w:tcW w:w="0" w:type="auto"/>
            <w:vAlign w:val="center"/>
            <w:hideMark/>
          </w:tcPr>
          <w:p w14:paraId="5B710235" w14:textId="77777777" w:rsidR="00C325D0" w:rsidRPr="00C325D0" w:rsidRDefault="00C325D0" w:rsidP="00C325D0">
            <w:pPr>
              <w:rPr>
                <w:lang w:val="en-IN"/>
              </w:rPr>
            </w:pPr>
            <w:r w:rsidRPr="00C325D0">
              <w:rPr>
                <w:lang w:val="en-IN"/>
              </w:rPr>
              <w:t>Very Low</w:t>
            </w:r>
          </w:p>
        </w:tc>
        <w:tc>
          <w:tcPr>
            <w:tcW w:w="0" w:type="auto"/>
            <w:vAlign w:val="center"/>
            <w:hideMark/>
          </w:tcPr>
          <w:p w14:paraId="196E9594" w14:textId="77777777" w:rsidR="00C325D0" w:rsidRPr="00C325D0" w:rsidRDefault="00C325D0" w:rsidP="00C325D0">
            <w:pPr>
              <w:rPr>
                <w:lang w:val="en-IN"/>
              </w:rPr>
            </w:pPr>
            <w:r w:rsidRPr="00C325D0">
              <w:rPr>
                <w:lang w:val="en-IN"/>
              </w:rPr>
              <w:t>High</w:t>
            </w:r>
          </w:p>
        </w:tc>
        <w:tc>
          <w:tcPr>
            <w:tcW w:w="0" w:type="auto"/>
            <w:vAlign w:val="center"/>
            <w:hideMark/>
          </w:tcPr>
          <w:p w14:paraId="426D1EF0" w14:textId="77777777" w:rsidR="00C325D0" w:rsidRPr="00C325D0" w:rsidRDefault="00C325D0" w:rsidP="00C325D0">
            <w:pPr>
              <w:rPr>
                <w:lang w:val="en-IN"/>
              </w:rPr>
            </w:pPr>
            <w:r w:rsidRPr="00C325D0">
              <w:rPr>
                <w:lang w:val="en-IN"/>
              </w:rPr>
              <w:t>Large</w:t>
            </w:r>
          </w:p>
        </w:tc>
        <w:tc>
          <w:tcPr>
            <w:tcW w:w="0" w:type="auto"/>
            <w:vAlign w:val="center"/>
            <w:hideMark/>
          </w:tcPr>
          <w:p w14:paraId="6F48C4A9" w14:textId="77777777" w:rsidR="00C325D0" w:rsidRPr="00C325D0" w:rsidRDefault="00C325D0" w:rsidP="00C325D0">
            <w:pPr>
              <w:rPr>
                <w:lang w:val="en-IN"/>
              </w:rPr>
            </w:pPr>
            <w:r w:rsidRPr="00C325D0">
              <w:rPr>
                <w:rFonts w:ascii="Segoe UI Emoji" w:hAnsi="Segoe UI Emoji" w:cs="Segoe UI Emoji"/>
                <w:lang w:val="en-IN"/>
              </w:rPr>
              <w:t>✅</w:t>
            </w:r>
            <w:r w:rsidRPr="00C325D0">
              <w:rPr>
                <w:lang w:val="en-IN"/>
              </w:rPr>
              <w:t xml:space="preserve"> Yes</w:t>
            </w:r>
          </w:p>
        </w:tc>
        <w:tc>
          <w:tcPr>
            <w:tcW w:w="0" w:type="auto"/>
            <w:vAlign w:val="center"/>
            <w:hideMark/>
          </w:tcPr>
          <w:p w14:paraId="55AD81AD" w14:textId="77777777" w:rsidR="00C325D0" w:rsidRPr="00C325D0" w:rsidRDefault="00C325D0" w:rsidP="00C325D0">
            <w:pPr>
              <w:rPr>
                <w:lang w:val="en-IN"/>
              </w:rPr>
            </w:pPr>
            <w:r w:rsidRPr="00C325D0">
              <w:rPr>
                <w:rFonts w:ascii="Segoe UI Emoji" w:hAnsi="Segoe UI Emoji" w:cs="Segoe UI Emoji"/>
                <w:lang w:val="en-IN"/>
              </w:rPr>
              <w:t>✅</w:t>
            </w:r>
            <w:r w:rsidRPr="00C325D0">
              <w:rPr>
                <w:lang w:val="en-IN"/>
              </w:rPr>
              <w:t xml:space="preserve"> Full</w:t>
            </w:r>
          </w:p>
        </w:tc>
      </w:tr>
    </w:tbl>
    <w:p w14:paraId="105D8E8E" w14:textId="77777777" w:rsidR="00C325D0" w:rsidRDefault="00C325D0" w:rsidP="00C325D0">
      <w:pPr>
        <w:ind w:left="0"/>
      </w:pPr>
    </w:p>
    <w:p w14:paraId="71E3DBC6" w14:textId="77777777" w:rsidR="00C325D0" w:rsidRPr="00C325D0" w:rsidRDefault="00C325D0" w:rsidP="00C325D0">
      <w:pPr>
        <w:ind w:left="0"/>
        <w:rPr>
          <w:lang w:val="en-IN"/>
        </w:rPr>
      </w:pPr>
      <w:r w:rsidRPr="00C325D0">
        <w:rPr>
          <w:lang w:val="en-IN"/>
        </w:rPr>
        <w:t>JVM options for GC logging:</w:t>
      </w:r>
    </w:p>
    <w:p w14:paraId="3FC197D7" w14:textId="77777777" w:rsidR="00C325D0" w:rsidRDefault="00C325D0" w:rsidP="00C325D0">
      <w:pPr>
        <w:ind w:left="0"/>
      </w:pPr>
      <w:r>
        <w:t>-Xlog:gc*</w:t>
      </w:r>
    </w:p>
    <w:p w14:paraId="00EAE18F" w14:textId="77777777" w:rsidR="00C325D0" w:rsidRDefault="00C325D0" w:rsidP="00C325D0">
      <w:pPr>
        <w:ind w:left="0"/>
      </w:pPr>
      <w:r>
        <w:t>-XX:+PrintGCDetails</w:t>
      </w:r>
    </w:p>
    <w:p w14:paraId="5CCDF809" w14:textId="4DDBE53E" w:rsidR="00C325D0" w:rsidRDefault="00C325D0" w:rsidP="00C325D0">
      <w:pPr>
        <w:ind w:left="0"/>
      </w:pPr>
      <w:r>
        <w:t>-XX:+PrintGCDateStamps</w:t>
      </w:r>
    </w:p>
    <w:p w14:paraId="120758F9" w14:textId="77777777" w:rsidR="00C325D0" w:rsidRDefault="00C325D0" w:rsidP="00C325D0">
      <w:pPr>
        <w:ind w:left="0"/>
      </w:pPr>
    </w:p>
    <w:p w14:paraId="26B4988A" w14:textId="1B6E6373" w:rsidR="00C325D0" w:rsidRDefault="00C325D0" w:rsidP="00C325D0">
      <w:pPr>
        <w:pStyle w:val="Heading3"/>
        <w:numPr>
          <w:ilvl w:val="2"/>
          <w:numId w:val="50"/>
        </w:numPr>
        <w:rPr>
          <w:color w:val="FF0000"/>
        </w:rPr>
      </w:pPr>
      <w:r w:rsidRPr="00C325D0">
        <w:rPr>
          <w:color w:val="FF0000"/>
        </w:rPr>
        <w:lastRenderedPageBreak/>
        <w:t>How does synchronized, ReentrantLock, ExecutorService work?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7"/>
        <w:gridCol w:w="1775"/>
        <w:gridCol w:w="2751"/>
        <w:gridCol w:w="2880"/>
      </w:tblGrid>
      <w:tr w:rsidR="00C325D0" w:rsidRPr="00C325D0" w14:paraId="6CEDD4E8" w14:textId="77777777" w:rsidTr="00C325D0">
        <w:trPr>
          <w:tblHeader/>
          <w:tblCellSpacing w:w="15" w:type="dxa"/>
        </w:trPr>
        <w:tc>
          <w:tcPr>
            <w:tcW w:w="0" w:type="auto"/>
            <w:vAlign w:val="center"/>
            <w:hideMark/>
          </w:tcPr>
          <w:p w14:paraId="26AE0032" w14:textId="77777777" w:rsidR="00C325D0" w:rsidRPr="00C325D0" w:rsidRDefault="00C325D0" w:rsidP="00C325D0">
            <w:pPr>
              <w:ind w:left="0"/>
              <w:rPr>
                <w:b/>
                <w:bCs/>
                <w:lang w:val="en-IN"/>
              </w:rPr>
            </w:pPr>
            <w:r w:rsidRPr="00C325D0">
              <w:rPr>
                <w:b/>
                <w:bCs/>
                <w:lang w:val="en-IN"/>
              </w:rPr>
              <w:t>Feature</w:t>
            </w:r>
          </w:p>
        </w:tc>
        <w:tc>
          <w:tcPr>
            <w:tcW w:w="0" w:type="auto"/>
            <w:vAlign w:val="center"/>
            <w:hideMark/>
          </w:tcPr>
          <w:p w14:paraId="7C4A3801" w14:textId="77777777" w:rsidR="00C325D0" w:rsidRPr="00C325D0" w:rsidRDefault="00C325D0" w:rsidP="00C325D0">
            <w:pPr>
              <w:ind w:left="0"/>
              <w:rPr>
                <w:b/>
                <w:bCs/>
                <w:lang w:val="en-IN"/>
              </w:rPr>
            </w:pPr>
            <w:r w:rsidRPr="00C325D0">
              <w:rPr>
                <w:b/>
                <w:bCs/>
                <w:lang w:val="en-IN"/>
              </w:rPr>
              <w:t>synchronized</w:t>
            </w:r>
          </w:p>
        </w:tc>
        <w:tc>
          <w:tcPr>
            <w:tcW w:w="0" w:type="auto"/>
            <w:vAlign w:val="center"/>
            <w:hideMark/>
          </w:tcPr>
          <w:p w14:paraId="46538742" w14:textId="77777777" w:rsidR="00C325D0" w:rsidRPr="00C325D0" w:rsidRDefault="00C325D0" w:rsidP="00C325D0">
            <w:pPr>
              <w:ind w:left="0"/>
              <w:rPr>
                <w:b/>
                <w:bCs/>
                <w:lang w:val="en-IN"/>
              </w:rPr>
            </w:pPr>
            <w:r w:rsidRPr="00C325D0">
              <w:rPr>
                <w:b/>
                <w:bCs/>
                <w:lang w:val="en-IN"/>
              </w:rPr>
              <w:t>ReentrantLock</w:t>
            </w:r>
          </w:p>
        </w:tc>
        <w:tc>
          <w:tcPr>
            <w:tcW w:w="0" w:type="auto"/>
            <w:vAlign w:val="center"/>
            <w:hideMark/>
          </w:tcPr>
          <w:p w14:paraId="0D78C36D" w14:textId="77777777" w:rsidR="00C325D0" w:rsidRPr="00C325D0" w:rsidRDefault="00C325D0" w:rsidP="00C325D0">
            <w:pPr>
              <w:ind w:left="0"/>
              <w:rPr>
                <w:b/>
                <w:bCs/>
                <w:lang w:val="en-IN"/>
              </w:rPr>
            </w:pPr>
            <w:r w:rsidRPr="00C325D0">
              <w:rPr>
                <w:b/>
                <w:bCs/>
                <w:lang w:val="en-IN"/>
              </w:rPr>
              <w:t>ExecutorService</w:t>
            </w:r>
          </w:p>
        </w:tc>
      </w:tr>
      <w:tr w:rsidR="00C325D0" w:rsidRPr="00C325D0" w14:paraId="541A23A1" w14:textId="77777777" w:rsidTr="00C325D0">
        <w:trPr>
          <w:tblCellSpacing w:w="15" w:type="dxa"/>
        </w:trPr>
        <w:tc>
          <w:tcPr>
            <w:tcW w:w="0" w:type="auto"/>
            <w:vAlign w:val="center"/>
            <w:hideMark/>
          </w:tcPr>
          <w:p w14:paraId="7B0DBDD7" w14:textId="77777777" w:rsidR="00C325D0" w:rsidRPr="00C325D0" w:rsidRDefault="00C325D0" w:rsidP="00C325D0">
            <w:pPr>
              <w:ind w:left="0"/>
              <w:rPr>
                <w:lang w:val="en-IN"/>
              </w:rPr>
            </w:pPr>
            <w:r w:rsidRPr="00C325D0">
              <w:rPr>
                <w:lang w:val="en-IN"/>
              </w:rPr>
              <w:t>Locking Type</w:t>
            </w:r>
          </w:p>
        </w:tc>
        <w:tc>
          <w:tcPr>
            <w:tcW w:w="0" w:type="auto"/>
            <w:vAlign w:val="center"/>
            <w:hideMark/>
          </w:tcPr>
          <w:p w14:paraId="5938E128" w14:textId="77777777" w:rsidR="00C325D0" w:rsidRPr="00C325D0" w:rsidRDefault="00C325D0" w:rsidP="00C325D0">
            <w:pPr>
              <w:ind w:left="0"/>
              <w:rPr>
                <w:lang w:val="en-IN"/>
              </w:rPr>
            </w:pPr>
            <w:r w:rsidRPr="00C325D0">
              <w:rPr>
                <w:lang w:val="en-IN"/>
              </w:rPr>
              <w:t>Intrinsic (object/class)</w:t>
            </w:r>
          </w:p>
        </w:tc>
        <w:tc>
          <w:tcPr>
            <w:tcW w:w="0" w:type="auto"/>
            <w:vAlign w:val="center"/>
            <w:hideMark/>
          </w:tcPr>
          <w:p w14:paraId="7622A5B4" w14:textId="77777777" w:rsidR="00C325D0" w:rsidRPr="00C325D0" w:rsidRDefault="00C325D0" w:rsidP="00C325D0">
            <w:pPr>
              <w:ind w:left="0"/>
              <w:rPr>
                <w:lang w:val="en-IN"/>
              </w:rPr>
            </w:pPr>
            <w:r w:rsidRPr="00C325D0">
              <w:rPr>
                <w:lang w:val="en-IN"/>
              </w:rPr>
              <w:t>Explicit (manual control)</w:t>
            </w:r>
          </w:p>
        </w:tc>
        <w:tc>
          <w:tcPr>
            <w:tcW w:w="0" w:type="auto"/>
            <w:vAlign w:val="center"/>
            <w:hideMark/>
          </w:tcPr>
          <w:p w14:paraId="2A3BD2FE" w14:textId="77777777" w:rsidR="00C325D0" w:rsidRPr="00C325D0" w:rsidRDefault="00C325D0" w:rsidP="00C325D0">
            <w:pPr>
              <w:ind w:left="0"/>
              <w:rPr>
                <w:lang w:val="en-IN"/>
              </w:rPr>
            </w:pPr>
            <w:r w:rsidRPr="00C325D0">
              <w:rPr>
                <w:lang w:val="en-IN"/>
              </w:rPr>
              <w:t>Task Execution &amp; Thread Management</w:t>
            </w:r>
          </w:p>
        </w:tc>
      </w:tr>
      <w:tr w:rsidR="00C325D0" w:rsidRPr="00C325D0" w14:paraId="08B80084" w14:textId="77777777" w:rsidTr="00C325D0">
        <w:trPr>
          <w:tblCellSpacing w:w="15" w:type="dxa"/>
        </w:trPr>
        <w:tc>
          <w:tcPr>
            <w:tcW w:w="0" w:type="auto"/>
            <w:vAlign w:val="center"/>
            <w:hideMark/>
          </w:tcPr>
          <w:p w14:paraId="09D5AAAA" w14:textId="77777777" w:rsidR="00C325D0" w:rsidRPr="00C325D0" w:rsidRDefault="00C325D0" w:rsidP="00C325D0">
            <w:pPr>
              <w:ind w:left="0"/>
              <w:rPr>
                <w:lang w:val="en-IN"/>
              </w:rPr>
            </w:pPr>
            <w:r w:rsidRPr="00C325D0">
              <w:rPr>
                <w:lang w:val="en-IN"/>
              </w:rPr>
              <w:t>Unlock Requirement</w:t>
            </w:r>
          </w:p>
        </w:tc>
        <w:tc>
          <w:tcPr>
            <w:tcW w:w="0" w:type="auto"/>
            <w:vAlign w:val="center"/>
            <w:hideMark/>
          </w:tcPr>
          <w:p w14:paraId="6500E0B2" w14:textId="77777777" w:rsidR="00C325D0" w:rsidRPr="00C325D0" w:rsidRDefault="00C325D0" w:rsidP="00C325D0">
            <w:pPr>
              <w:ind w:left="0"/>
              <w:rPr>
                <w:lang w:val="en-IN"/>
              </w:rPr>
            </w:pPr>
            <w:r w:rsidRPr="00C325D0">
              <w:rPr>
                <w:lang w:val="en-IN"/>
              </w:rPr>
              <w:t>Automatic</w:t>
            </w:r>
          </w:p>
        </w:tc>
        <w:tc>
          <w:tcPr>
            <w:tcW w:w="0" w:type="auto"/>
            <w:vAlign w:val="center"/>
            <w:hideMark/>
          </w:tcPr>
          <w:p w14:paraId="6DB8FB8E" w14:textId="77777777" w:rsidR="00C325D0" w:rsidRPr="00C325D0" w:rsidRDefault="00C325D0" w:rsidP="00C325D0">
            <w:pPr>
              <w:ind w:left="0"/>
              <w:rPr>
                <w:lang w:val="en-IN"/>
              </w:rPr>
            </w:pPr>
            <w:r w:rsidRPr="00C325D0">
              <w:rPr>
                <w:lang w:val="en-IN"/>
              </w:rPr>
              <w:t>Manual (unlock())</w:t>
            </w:r>
          </w:p>
        </w:tc>
        <w:tc>
          <w:tcPr>
            <w:tcW w:w="0" w:type="auto"/>
            <w:vAlign w:val="center"/>
            <w:hideMark/>
          </w:tcPr>
          <w:p w14:paraId="6C977031" w14:textId="77777777" w:rsidR="00C325D0" w:rsidRPr="00C325D0" w:rsidRDefault="00C325D0" w:rsidP="00C325D0">
            <w:pPr>
              <w:ind w:left="0"/>
              <w:rPr>
                <w:lang w:val="en-IN"/>
              </w:rPr>
            </w:pPr>
            <w:r w:rsidRPr="00C325D0">
              <w:rPr>
                <w:lang w:val="en-IN"/>
              </w:rPr>
              <w:t>Not applicable</w:t>
            </w:r>
          </w:p>
        </w:tc>
      </w:tr>
      <w:tr w:rsidR="00C325D0" w:rsidRPr="00C325D0" w14:paraId="05FBAE88" w14:textId="77777777" w:rsidTr="00C325D0">
        <w:trPr>
          <w:tblCellSpacing w:w="15" w:type="dxa"/>
        </w:trPr>
        <w:tc>
          <w:tcPr>
            <w:tcW w:w="0" w:type="auto"/>
            <w:vAlign w:val="center"/>
            <w:hideMark/>
          </w:tcPr>
          <w:p w14:paraId="15F86D0C" w14:textId="77777777" w:rsidR="00C325D0" w:rsidRPr="00C325D0" w:rsidRDefault="00C325D0" w:rsidP="00C325D0">
            <w:pPr>
              <w:ind w:left="0"/>
              <w:rPr>
                <w:lang w:val="en-IN"/>
              </w:rPr>
            </w:pPr>
            <w:r w:rsidRPr="00C325D0">
              <w:rPr>
                <w:lang w:val="en-IN"/>
              </w:rPr>
              <w:t>Fairness</w:t>
            </w:r>
          </w:p>
        </w:tc>
        <w:tc>
          <w:tcPr>
            <w:tcW w:w="0" w:type="auto"/>
            <w:vAlign w:val="center"/>
            <w:hideMark/>
          </w:tcPr>
          <w:p w14:paraId="767C1576" w14:textId="77777777" w:rsidR="00C325D0" w:rsidRPr="00C325D0" w:rsidRDefault="00C325D0" w:rsidP="00C325D0">
            <w:pPr>
              <w:ind w:left="0"/>
              <w:rPr>
                <w:lang w:val="en-IN"/>
              </w:rPr>
            </w:pPr>
            <w:r w:rsidRPr="00C325D0">
              <w:rPr>
                <w:lang w:val="en-IN"/>
              </w:rPr>
              <w:t>No</w:t>
            </w:r>
          </w:p>
        </w:tc>
        <w:tc>
          <w:tcPr>
            <w:tcW w:w="0" w:type="auto"/>
            <w:vAlign w:val="center"/>
            <w:hideMark/>
          </w:tcPr>
          <w:p w14:paraId="1150413D" w14:textId="77777777" w:rsidR="00C325D0" w:rsidRPr="00C325D0" w:rsidRDefault="00C325D0" w:rsidP="00C325D0">
            <w:pPr>
              <w:ind w:left="0"/>
              <w:rPr>
                <w:lang w:val="en-IN"/>
              </w:rPr>
            </w:pPr>
            <w:r w:rsidRPr="00C325D0">
              <w:rPr>
                <w:lang w:val="en-IN"/>
              </w:rPr>
              <w:t>Optional (new ReentrantLock(true))</w:t>
            </w:r>
          </w:p>
        </w:tc>
        <w:tc>
          <w:tcPr>
            <w:tcW w:w="0" w:type="auto"/>
            <w:vAlign w:val="center"/>
            <w:hideMark/>
          </w:tcPr>
          <w:p w14:paraId="4EE36DE4" w14:textId="77777777" w:rsidR="00C325D0" w:rsidRPr="00C325D0" w:rsidRDefault="00C325D0" w:rsidP="00C325D0">
            <w:pPr>
              <w:ind w:left="0"/>
              <w:rPr>
                <w:lang w:val="en-IN"/>
              </w:rPr>
            </w:pPr>
            <w:r w:rsidRPr="00C325D0">
              <w:rPr>
                <w:lang w:val="en-IN"/>
              </w:rPr>
              <w:t>Depends on pool</w:t>
            </w:r>
          </w:p>
        </w:tc>
      </w:tr>
      <w:tr w:rsidR="00C325D0" w:rsidRPr="00C325D0" w14:paraId="66314E43" w14:textId="77777777" w:rsidTr="00C325D0">
        <w:trPr>
          <w:tblCellSpacing w:w="15" w:type="dxa"/>
        </w:trPr>
        <w:tc>
          <w:tcPr>
            <w:tcW w:w="0" w:type="auto"/>
            <w:vAlign w:val="center"/>
            <w:hideMark/>
          </w:tcPr>
          <w:p w14:paraId="23633DB2" w14:textId="77777777" w:rsidR="00C325D0" w:rsidRPr="00C325D0" w:rsidRDefault="00C325D0" w:rsidP="00C325D0">
            <w:pPr>
              <w:ind w:left="0"/>
              <w:rPr>
                <w:lang w:val="en-IN"/>
              </w:rPr>
            </w:pPr>
            <w:r w:rsidRPr="00C325D0">
              <w:rPr>
                <w:lang w:val="en-IN"/>
              </w:rPr>
              <w:t>Try Lock / Timeout</w:t>
            </w:r>
          </w:p>
        </w:tc>
        <w:tc>
          <w:tcPr>
            <w:tcW w:w="0" w:type="auto"/>
            <w:vAlign w:val="center"/>
            <w:hideMark/>
          </w:tcPr>
          <w:p w14:paraId="3142A889" w14:textId="77777777" w:rsidR="00C325D0" w:rsidRPr="00C325D0" w:rsidRDefault="00C325D0" w:rsidP="00C325D0">
            <w:pPr>
              <w:ind w:left="0"/>
              <w:rPr>
                <w:lang w:val="en-IN"/>
              </w:rPr>
            </w:pPr>
            <w:r w:rsidRPr="00C325D0">
              <w:rPr>
                <w:lang w:val="en-IN"/>
              </w:rPr>
              <w:t>No</w:t>
            </w:r>
          </w:p>
        </w:tc>
        <w:tc>
          <w:tcPr>
            <w:tcW w:w="0" w:type="auto"/>
            <w:vAlign w:val="center"/>
            <w:hideMark/>
          </w:tcPr>
          <w:p w14:paraId="6548658F" w14:textId="77777777" w:rsidR="00C325D0" w:rsidRPr="00C325D0" w:rsidRDefault="00C325D0" w:rsidP="00C325D0">
            <w:pPr>
              <w:ind w:left="0"/>
              <w:rPr>
                <w:lang w:val="en-IN"/>
              </w:rPr>
            </w:pPr>
            <w:r w:rsidRPr="00C325D0">
              <w:rPr>
                <w:lang w:val="en-IN"/>
              </w:rPr>
              <w:t>Yes (tryLock(), tryLock(timeout))</w:t>
            </w:r>
          </w:p>
        </w:tc>
        <w:tc>
          <w:tcPr>
            <w:tcW w:w="0" w:type="auto"/>
            <w:vAlign w:val="center"/>
            <w:hideMark/>
          </w:tcPr>
          <w:p w14:paraId="256D1E54" w14:textId="77777777" w:rsidR="00C325D0" w:rsidRPr="00C325D0" w:rsidRDefault="00C325D0" w:rsidP="00C325D0">
            <w:pPr>
              <w:ind w:left="0"/>
              <w:rPr>
                <w:lang w:val="en-IN"/>
              </w:rPr>
            </w:pPr>
            <w:r w:rsidRPr="00C325D0">
              <w:rPr>
                <w:lang w:val="en-IN"/>
              </w:rPr>
              <w:t>Not applicable</w:t>
            </w:r>
          </w:p>
        </w:tc>
      </w:tr>
      <w:tr w:rsidR="00C325D0" w:rsidRPr="00C325D0" w14:paraId="7629816D" w14:textId="77777777" w:rsidTr="00C325D0">
        <w:trPr>
          <w:tblCellSpacing w:w="15" w:type="dxa"/>
        </w:trPr>
        <w:tc>
          <w:tcPr>
            <w:tcW w:w="0" w:type="auto"/>
            <w:vAlign w:val="center"/>
            <w:hideMark/>
          </w:tcPr>
          <w:p w14:paraId="0C9440B3" w14:textId="77777777" w:rsidR="00C325D0" w:rsidRPr="00C325D0" w:rsidRDefault="00C325D0" w:rsidP="00C325D0">
            <w:pPr>
              <w:ind w:left="0"/>
              <w:rPr>
                <w:lang w:val="en-IN"/>
              </w:rPr>
            </w:pPr>
            <w:r w:rsidRPr="00C325D0">
              <w:rPr>
                <w:lang w:val="en-IN"/>
              </w:rPr>
              <w:t>Interruptible</w:t>
            </w:r>
          </w:p>
        </w:tc>
        <w:tc>
          <w:tcPr>
            <w:tcW w:w="0" w:type="auto"/>
            <w:vAlign w:val="center"/>
            <w:hideMark/>
          </w:tcPr>
          <w:p w14:paraId="2E82DD22" w14:textId="77777777" w:rsidR="00C325D0" w:rsidRPr="00C325D0" w:rsidRDefault="00C325D0" w:rsidP="00C325D0">
            <w:pPr>
              <w:ind w:left="0"/>
              <w:rPr>
                <w:lang w:val="en-IN"/>
              </w:rPr>
            </w:pPr>
            <w:r w:rsidRPr="00C325D0">
              <w:rPr>
                <w:lang w:val="en-IN"/>
              </w:rPr>
              <w:t>No</w:t>
            </w:r>
          </w:p>
        </w:tc>
        <w:tc>
          <w:tcPr>
            <w:tcW w:w="0" w:type="auto"/>
            <w:vAlign w:val="center"/>
            <w:hideMark/>
          </w:tcPr>
          <w:p w14:paraId="6D6A2D7A" w14:textId="77777777" w:rsidR="00C325D0" w:rsidRPr="00C325D0" w:rsidRDefault="00C325D0" w:rsidP="00C325D0">
            <w:pPr>
              <w:ind w:left="0"/>
              <w:rPr>
                <w:lang w:val="en-IN"/>
              </w:rPr>
            </w:pPr>
            <w:r w:rsidRPr="00C325D0">
              <w:rPr>
                <w:lang w:val="en-IN"/>
              </w:rPr>
              <w:t>Yes</w:t>
            </w:r>
          </w:p>
        </w:tc>
        <w:tc>
          <w:tcPr>
            <w:tcW w:w="0" w:type="auto"/>
            <w:vAlign w:val="center"/>
            <w:hideMark/>
          </w:tcPr>
          <w:p w14:paraId="1D5F9024" w14:textId="77777777" w:rsidR="00C325D0" w:rsidRPr="00C325D0" w:rsidRDefault="00C325D0" w:rsidP="00C325D0">
            <w:pPr>
              <w:ind w:left="0"/>
              <w:rPr>
                <w:lang w:val="en-IN"/>
              </w:rPr>
            </w:pPr>
            <w:r w:rsidRPr="00C325D0">
              <w:rPr>
                <w:lang w:val="en-IN"/>
              </w:rPr>
              <w:t>Yes (task cancellation APIs)</w:t>
            </w:r>
          </w:p>
        </w:tc>
      </w:tr>
      <w:tr w:rsidR="00C325D0" w:rsidRPr="00C325D0" w14:paraId="343B2D8D" w14:textId="77777777" w:rsidTr="00C325D0">
        <w:trPr>
          <w:tblCellSpacing w:w="15" w:type="dxa"/>
        </w:trPr>
        <w:tc>
          <w:tcPr>
            <w:tcW w:w="0" w:type="auto"/>
            <w:vAlign w:val="center"/>
            <w:hideMark/>
          </w:tcPr>
          <w:p w14:paraId="31573653" w14:textId="77777777" w:rsidR="00C325D0" w:rsidRPr="00C325D0" w:rsidRDefault="00C325D0" w:rsidP="00C325D0">
            <w:pPr>
              <w:ind w:left="0"/>
              <w:rPr>
                <w:lang w:val="en-IN"/>
              </w:rPr>
            </w:pPr>
            <w:r w:rsidRPr="00C325D0">
              <w:rPr>
                <w:lang w:val="en-IN"/>
              </w:rPr>
              <w:t>Use Case</w:t>
            </w:r>
          </w:p>
        </w:tc>
        <w:tc>
          <w:tcPr>
            <w:tcW w:w="0" w:type="auto"/>
            <w:vAlign w:val="center"/>
            <w:hideMark/>
          </w:tcPr>
          <w:p w14:paraId="79CBCE36" w14:textId="77777777" w:rsidR="00C325D0" w:rsidRPr="00C325D0" w:rsidRDefault="00C325D0" w:rsidP="00C325D0">
            <w:pPr>
              <w:ind w:left="0"/>
              <w:rPr>
                <w:lang w:val="en-IN"/>
              </w:rPr>
            </w:pPr>
            <w:r w:rsidRPr="00C325D0">
              <w:rPr>
                <w:lang w:val="en-IN"/>
              </w:rPr>
              <w:t>Simple locking</w:t>
            </w:r>
          </w:p>
        </w:tc>
        <w:tc>
          <w:tcPr>
            <w:tcW w:w="0" w:type="auto"/>
            <w:vAlign w:val="center"/>
            <w:hideMark/>
          </w:tcPr>
          <w:p w14:paraId="1AB2F970" w14:textId="77777777" w:rsidR="00C325D0" w:rsidRPr="00C325D0" w:rsidRDefault="00C325D0" w:rsidP="00C325D0">
            <w:pPr>
              <w:ind w:left="0"/>
              <w:rPr>
                <w:lang w:val="en-IN"/>
              </w:rPr>
            </w:pPr>
            <w:r w:rsidRPr="00C325D0">
              <w:rPr>
                <w:lang w:val="en-IN"/>
              </w:rPr>
              <w:t>Complex locking scenarios</w:t>
            </w:r>
          </w:p>
        </w:tc>
        <w:tc>
          <w:tcPr>
            <w:tcW w:w="0" w:type="auto"/>
            <w:vAlign w:val="center"/>
            <w:hideMark/>
          </w:tcPr>
          <w:p w14:paraId="5F17EF10" w14:textId="77777777" w:rsidR="00C325D0" w:rsidRPr="00C325D0" w:rsidRDefault="00C325D0" w:rsidP="00C325D0">
            <w:pPr>
              <w:ind w:left="0"/>
              <w:rPr>
                <w:lang w:val="en-IN"/>
              </w:rPr>
            </w:pPr>
            <w:r w:rsidRPr="00C325D0">
              <w:rPr>
                <w:lang w:val="en-IN"/>
              </w:rPr>
              <w:t>Async task execution</w:t>
            </w:r>
          </w:p>
        </w:tc>
      </w:tr>
    </w:tbl>
    <w:p w14:paraId="6DAC4CE1" w14:textId="198A14BD" w:rsidR="00C325D0" w:rsidRDefault="002C58D0" w:rsidP="002C58D0">
      <w:pPr>
        <w:pStyle w:val="Heading3"/>
        <w:numPr>
          <w:ilvl w:val="2"/>
          <w:numId w:val="50"/>
        </w:numPr>
        <w:rPr>
          <w:color w:val="FF0000"/>
        </w:rPr>
      </w:pPr>
      <w:r w:rsidRPr="002C58D0">
        <w:rPr>
          <w:color w:val="FF0000"/>
        </w:rPr>
        <w:t>How is ConcurrentHashMap implemented?</w:t>
      </w:r>
    </w:p>
    <w:p w14:paraId="39745CBC" w14:textId="63B6E50C" w:rsidR="002C58D0" w:rsidRDefault="002C58D0" w:rsidP="002C58D0">
      <w:pPr>
        <w:ind w:left="0"/>
      </w:pPr>
      <w:r w:rsidRPr="002C58D0">
        <w:t>ConcurrentHashMap is a thread-safe and highly concurrent implementation of a hash map in Java. It allows multiple threads to read and write without locking the entire map. Here’s a breakdown of its implementation and internal working</w:t>
      </w:r>
    </w:p>
    <w:p w14:paraId="360F6854" w14:textId="77777777" w:rsidR="002C58D0" w:rsidRPr="002C58D0" w:rsidRDefault="002C58D0" w:rsidP="002C58D0">
      <w:pPr>
        <w:numPr>
          <w:ilvl w:val="0"/>
          <w:numId w:val="92"/>
        </w:numPr>
        <w:rPr>
          <w:lang w:val="en-IN"/>
        </w:rPr>
      </w:pPr>
      <w:r w:rsidRPr="002C58D0">
        <w:rPr>
          <w:lang w:val="en-IN"/>
        </w:rPr>
        <w:t>ConcurrentHashMap is backed by an array of Node&lt;K,V&gt;[] table, similar to HashMap.</w:t>
      </w:r>
    </w:p>
    <w:p w14:paraId="08222E05" w14:textId="77777777" w:rsidR="002C58D0" w:rsidRPr="002C58D0" w:rsidRDefault="002C58D0" w:rsidP="002C58D0">
      <w:pPr>
        <w:numPr>
          <w:ilvl w:val="0"/>
          <w:numId w:val="92"/>
        </w:numPr>
        <w:rPr>
          <w:lang w:val="en-IN"/>
        </w:rPr>
      </w:pPr>
      <w:r w:rsidRPr="002C58D0">
        <w:rPr>
          <w:lang w:val="en-IN"/>
        </w:rPr>
        <w:t xml:space="preserve">Each element in the array (a </w:t>
      </w:r>
      <w:r w:rsidRPr="002C58D0">
        <w:rPr>
          <w:b/>
          <w:bCs/>
          <w:lang w:val="en-IN"/>
        </w:rPr>
        <w:t>bucket</w:t>
      </w:r>
      <w:r w:rsidRPr="002C58D0">
        <w:rPr>
          <w:lang w:val="en-IN"/>
        </w:rPr>
        <w:t xml:space="preserve">) can be a linked list or a </w:t>
      </w:r>
      <w:r w:rsidRPr="002C58D0">
        <w:rPr>
          <w:b/>
          <w:bCs/>
          <w:lang w:val="en-IN"/>
        </w:rPr>
        <w:t>tree</w:t>
      </w:r>
      <w:r w:rsidRPr="002C58D0">
        <w:rPr>
          <w:lang w:val="en-IN"/>
        </w:rPr>
        <w:t xml:space="preserve"> (similar to HashMap).</w:t>
      </w:r>
    </w:p>
    <w:p w14:paraId="224C1E94" w14:textId="77777777" w:rsidR="002C58D0" w:rsidRDefault="002C58D0" w:rsidP="002C58D0">
      <w:pPr>
        <w:numPr>
          <w:ilvl w:val="0"/>
          <w:numId w:val="92"/>
        </w:numPr>
        <w:rPr>
          <w:lang w:val="en-IN"/>
        </w:rPr>
      </w:pPr>
      <w:r w:rsidRPr="002C58D0">
        <w:rPr>
          <w:lang w:val="en-IN"/>
        </w:rPr>
        <w:t xml:space="preserve">It uses </w:t>
      </w:r>
      <w:r w:rsidRPr="002C58D0">
        <w:rPr>
          <w:b/>
          <w:bCs/>
          <w:lang w:val="en-IN"/>
        </w:rPr>
        <w:t>fine-grained locking</w:t>
      </w:r>
      <w:r w:rsidRPr="002C58D0">
        <w:rPr>
          <w:lang w:val="en-IN"/>
        </w:rPr>
        <w:t xml:space="preserve"> and </w:t>
      </w:r>
      <w:r w:rsidRPr="002C58D0">
        <w:rPr>
          <w:b/>
          <w:bCs/>
          <w:lang w:val="en-IN"/>
        </w:rPr>
        <w:t>non-blocking algorithms</w:t>
      </w:r>
      <w:r w:rsidRPr="002C58D0">
        <w:rPr>
          <w:lang w:val="en-IN"/>
        </w:rPr>
        <w:t xml:space="preserve"> for better concurrency.</w:t>
      </w:r>
    </w:p>
    <w:p w14:paraId="2F228876" w14:textId="77777777" w:rsidR="002C58D0" w:rsidRPr="002C58D0" w:rsidRDefault="002C58D0" w:rsidP="002C58D0">
      <w:pPr>
        <w:numPr>
          <w:ilvl w:val="0"/>
          <w:numId w:val="92"/>
        </w:numPr>
        <w:rPr>
          <w:b/>
          <w:bCs/>
          <w:lang w:val="en-IN"/>
        </w:rPr>
      </w:pPr>
      <w:r w:rsidRPr="002C58D0">
        <w:rPr>
          <w:b/>
          <w:bCs/>
          <w:lang w:val="en-IN"/>
        </w:rPr>
        <w:t>No Global Locking</w:t>
      </w:r>
    </w:p>
    <w:p w14:paraId="5AD9DD39" w14:textId="77777777" w:rsidR="002C58D0" w:rsidRPr="002C58D0" w:rsidRDefault="002C58D0" w:rsidP="002C58D0">
      <w:pPr>
        <w:rPr>
          <w:lang w:val="en-IN"/>
        </w:rPr>
      </w:pPr>
      <w:r w:rsidRPr="002C58D0">
        <w:rPr>
          <w:lang w:val="en-IN"/>
        </w:rPr>
        <w:t xml:space="preserve">Unlike Hashtable, ConcurrentHashMap does </w:t>
      </w:r>
      <w:r w:rsidRPr="002C58D0">
        <w:rPr>
          <w:b/>
          <w:bCs/>
          <w:lang w:val="en-IN"/>
        </w:rPr>
        <w:t>not</w:t>
      </w:r>
      <w:r w:rsidRPr="002C58D0">
        <w:rPr>
          <w:lang w:val="en-IN"/>
        </w:rPr>
        <w:t xml:space="preserve"> synchronize every method or block the whole map.</w:t>
      </w:r>
    </w:p>
    <w:p w14:paraId="7308C30C" w14:textId="0CBF9567" w:rsidR="002C58D0" w:rsidRPr="002C58D0" w:rsidRDefault="002C58D0" w:rsidP="002C58D0">
      <w:pPr>
        <w:numPr>
          <w:ilvl w:val="0"/>
          <w:numId w:val="92"/>
        </w:numPr>
        <w:rPr>
          <w:b/>
          <w:bCs/>
          <w:lang w:val="en-IN"/>
        </w:rPr>
      </w:pPr>
      <w:r w:rsidRPr="002C58D0">
        <w:rPr>
          <w:b/>
          <w:bCs/>
          <w:lang w:val="en-IN"/>
        </w:rPr>
        <w:t>Synchronized on Buckets</w:t>
      </w:r>
    </w:p>
    <w:p w14:paraId="322FA06A" w14:textId="77777777" w:rsidR="002C58D0" w:rsidRPr="002C58D0" w:rsidRDefault="002C58D0" w:rsidP="002C58D0">
      <w:pPr>
        <w:numPr>
          <w:ilvl w:val="0"/>
          <w:numId w:val="92"/>
        </w:numPr>
        <w:rPr>
          <w:lang w:val="en-IN"/>
        </w:rPr>
      </w:pPr>
      <w:r w:rsidRPr="002C58D0">
        <w:rPr>
          <w:lang w:val="en-IN"/>
        </w:rPr>
        <w:t xml:space="preserve">Write operations (like put) </w:t>
      </w:r>
      <w:r w:rsidRPr="002C58D0">
        <w:rPr>
          <w:b/>
          <w:bCs/>
          <w:lang w:val="en-IN"/>
        </w:rPr>
        <w:t>synchronize on individual buckets</w:t>
      </w:r>
      <w:r w:rsidRPr="002C58D0">
        <w:rPr>
          <w:lang w:val="en-IN"/>
        </w:rPr>
        <w:t xml:space="preserve"> (i.e., the head node of a bucket).</w:t>
      </w:r>
    </w:p>
    <w:p w14:paraId="6829E27D" w14:textId="77777777" w:rsidR="002C58D0" w:rsidRPr="002C58D0" w:rsidRDefault="002C58D0" w:rsidP="002C58D0">
      <w:pPr>
        <w:numPr>
          <w:ilvl w:val="0"/>
          <w:numId w:val="92"/>
        </w:numPr>
        <w:rPr>
          <w:lang w:val="en-IN"/>
        </w:rPr>
      </w:pPr>
      <w:r w:rsidRPr="002C58D0">
        <w:rPr>
          <w:lang w:val="en-IN"/>
        </w:rPr>
        <w:t>This allows multiple threads to modify different buckets concurrently.</w:t>
      </w:r>
    </w:p>
    <w:p w14:paraId="29E2C967" w14:textId="7C861175" w:rsidR="002C58D0" w:rsidRPr="002C58D0" w:rsidRDefault="009F6A21" w:rsidP="002C58D0">
      <w:pPr>
        <w:ind w:left="360"/>
        <w:rPr>
          <w:b/>
          <w:bCs/>
          <w:lang w:val="en-IN"/>
        </w:rPr>
      </w:pPr>
      <w:r>
        <w:rPr>
          <w:b/>
          <w:bCs/>
          <w:lang w:val="en-IN"/>
        </w:rPr>
        <w:t xml:space="preserve">      </w:t>
      </w:r>
      <w:r w:rsidR="002C58D0" w:rsidRPr="002C58D0">
        <w:rPr>
          <w:b/>
          <w:bCs/>
          <w:lang w:val="en-IN"/>
        </w:rPr>
        <w:t xml:space="preserve"> Reads Are Mostly Lock-Free</w:t>
      </w:r>
    </w:p>
    <w:p w14:paraId="7C552EC9" w14:textId="77777777" w:rsidR="002C58D0" w:rsidRPr="002C58D0" w:rsidRDefault="002C58D0" w:rsidP="002C58D0">
      <w:pPr>
        <w:numPr>
          <w:ilvl w:val="0"/>
          <w:numId w:val="92"/>
        </w:numPr>
        <w:rPr>
          <w:lang w:val="en-IN"/>
        </w:rPr>
      </w:pPr>
      <w:r w:rsidRPr="002C58D0">
        <w:rPr>
          <w:lang w:val="en-IN"/>
        </w:rPr>
        <w:t xml:space="preserve">Reads (get) are </w:t>
      </w:r>
      <w:r w:rsidRPr="002C58D0">
        <w:rPr>
          <w:b/>
          <w:bCs/>
          <w:lang w:val="en-IN"/>
        </w:rPr>
        <w:t>lock-free</w:t>
      </w:r>
      <w:r w:rsidRPr="002C58D0">
        <w:rPr>
          <w:lang w:val="en-IN"/>
        </w:rPr>
        <w:t xml:space="preserve"> and use </w:t>
      </w:r>
      <w:r w:rsidRPr="002C58D0">
        <w:rPr>
          <w:b/>
          <w:bCs/>
          <w:lang w:val="en-IN"/>
        </w:rPr>
        <w:t>volatile</w:t>
      </w:r>
      <w:r w:rsidRPr="002C58D0">
        <w:rPr>
          <w:lang w:val="en-IN"/>
        </w:rPr>
        <w:t xml:space="preserve"> and </w:t>
      </w:r>
      <w:r w:rsidRPr="002C58D0">
        <w:rPr>
          <w:b/>
          <w:bCs/>
          <w:lang w:val="en-IN"/>
        </w:rPr>
        <w:t>final</w:t>
      </w:r>
      <w:r w:rsidRPr="002C58D0">
        <w:rPr>
          <w:lang w:val="en-IN"/>
        </w:rPr>
        <w:t xml:space="preserve"> fields to ensure visibility and safety.</w:t>
      </w:r>
    </w:p>
    <w:p w14:paraId="2702FD3A" w14:textId="77777777" w:rsidR="005C0B72" w:rsidRPr="005C0B72" w:rsidRDefault="005C0B72" w:rsidP="005C0B72">
      <w:pPr>
        <w:ind w:left="360"/>
        <w:rPr>
          <w:lang w:val="en-IN"/>
        </w:rPr>
      </w:pPr>
      <w:r w:rsidRPr="005C0B72">
        <w:rPr>
          <w:lang w:val="en-IN"/>
        </w:rPr>
        <w:t>static class Node&lt;K,V&gt; implements Map.Entry&lt;K,V&gt; {</w:t>
      </w:r>
    </w:p>
    <w:p w14:paraId="38B96B71" w14:textId="77777777" w:rsidR="005C0B72" w:rsidRPr="005C0B72" w:rsidRDefault="005C0B72" w:rsidP="005C0B72">
      <w:pPr>
        <w:ind w:left="360"/>
        <w:rPr>
          <w:lang w:val="en-IN"/>
        </w:rPr>
      </w:pPr>
      <w:r w:rsidRPr="005C0B72">
        <w:rPr>
          <w:lang w:val="en-IN"/>
        </w:rPr>
        <w:t xml:space="preserve">    final int hash;</w:t>
      </w:r>
    </w:p>
    <w:p w14:paraId="3C5BB1EE" w14:textId="77777777" w:rsidR="005C0B72" w:rsidRPr="005C0B72" w:rsidRDefault="005C0B72" w:rsidP="005C0B72">
      <w:pPr>
        <w:ind w:left="360"/>
        <w:rPr>
          <w:lang w:val="en-IN"/>
        </w:rPr>
      </w:pPr>
      <w:r w:rsidRPr="005C0B72">
        <w:rPr>
          <w:lang w:val="en-IN"/>
        </w:rPr>
        <w:t xml:space="preserve">    final K key;</w:t>
      </w:r>
    </w:p>
    <w:p w14:paraId="24C5D62C" w14:textId="77777777" w:rsidR="005C0B72" w:rsidRPr="005C0B72" w:rsidRDefault="005C0B72" w:rsidP="005C0B72">
      <w:pPr>
        <w:ind w:left="360"/>
        <w:rPr>
          <w:lang w:val="en-IN"/>
        </w:rPr>
      </w:pPr>
      <w:r w:rsidRPr="005C0B72">
        <w:rPr>
          <w:lang w:val="en-IN"/>
        </w:rPr>
        <w:t xml:space="preserve">    volatile V val;</w:t>
      </w:r>
    </w:p>
    <w:p w14:paraId="54B6203D" w14:textId="77777777" w:rsidR="005C0B72" w:rsidRPr="005C0B72" w:rsidRDefault="005C0B72" w:rsidP="005C0B72">
      <w:pPr>
        <w:ind w:left="360"/>
        <w:rPr>
          <w:lang w:val="en-IN"/>
        </w:rPr>
      </w:pPr>
      <w:r w:rsidRPr="005C0B72">
        <w:rPr>
          <w:lang w:val="en-IN"/>
        </w:rPr>
        <w:t xml:space="preserve">    volatile Node&lt;K,V&gt; next;</w:t>
      </w:r>
    </w:p>
    <w:p w14:paraId="7FB40549" w14:textId="5F9EBCF3" w:rsidR="002C58D0" w:rsidRDefault="005C0B72" w:rsidP="005C0B72">
      <w:pPr>
        <w:ind w:left="360"/>
      </w:pPr>
      <w:r w:rsidRPr="005C0B72">
        <w:rPr>
          <w:lang w:val="en-IN"/>
        </w:rPr>
        <w:t>}</w:t>
      </w:r>
      <w:r w:rsidR="00B00E1E" w:rsidRPr="00B00E1E">
        <w:t xml:space="preserve"> The val and next fields are </w:t>
      </w:r>
      <w:r w:rsidR="00B00E1E" w:rsidRPr="00B00E1E">
        <w:rPr>
          <w:b/>
          <w:bCs/>
        </w:rPr>
        <w:t>volatile</w:t>
      </w:r>
      <w:r w:rsidR="00B00E1E" w:rsidRPr="00B00E1E">
        <w:t xml:space="preserve"> to ensure visibility across threads.</w:t>
      </w:r>
    </w:p>
    <w:p w14:paraId="64DBADEE" w14:textId="48417496" w:rsidR="00B00E1E" w:rsidRPr="00B00E1E" w:rsidRDefault="00B00E1E" w:rsidP="00B00E1E">
      <w:pPr>
        <w:ind w:left="0"/>
        <w:rPr>
          <w:b/>
          <w:bCs/>
          <w:color w:val="EE0000"/>
        </w:rPr>
      </w:pPr>
      <w:r w:rsidRPr="00B00E1E">
        <w:rPr>
          <w:b/>
          <w:bCs/>
          <w:color w:val="EE0000"/>
        </w:rPr>
        <w:t>Treeification</w:t>
      </w:r>
    </w:p>
    <w:p w14:paraId="5127385F" w14:textId="173333E2" w:rsidR="00B00E1E" w:rsidRPr="00B00E1E" w:rsidRDefault="00B00E1E" w:rsidP="00B00E1E">
      <w:pPr>
        <w:pStyle w:val="ListParagraph"/>
        <w:numPr>
          <w:ilvl w:val="0"/>
          <w:numId w:val="96"/>
        </w:numPr>
        <w:rPr>
          <w:lang w:val="en-IN"/>
        </w:rPr>
      </w:pPr>
      <w:r w:rsidRPr="00B00E1E">
        <w:rPr>
          <w:lang w:val="en-IN"/>
        </w:rPr>
        <w:lastRenderedPageBreak/>
        <w:t xml:space="preserve">If a bucket becomes too long (≥ 8 nodes), it is converted into a </w:t>
      </w:r>
      <w:r w:rsidRPr="00B00E1E">
        <w:rPr>
          <w:b/>
          <w:bCs/>
          <w:lang w:val="en-IN"/>
        </w:rPr>
        <w:t>balanced tree</w:t>
      </w:r>
      <w:r w:rsidRPr="00B00E1E">
        <w:rPr>
          <w:lang w:val="en-IN"/>
        </w:rPr>
        <w:t xml:space="preserve"> (TreeBin) for faster lookups (like in HashMap).</w:t>
      </w:r>
    </w:p>
    <w:p w14:paraId="68AA6FD9" w14:textId="1A7A4988" w:rsidR="00B00E1E" w:rsidRPr="00B00E1E" w:rsidRDefault="00B00E1E" w:rsidP="00B00E1E">
      <w:pPr>
        <w:pStyle w:val="ListParagraph"/>
        <w:numPr>
          <w:ilvl w:val="0"/>
          <w:numId w:val="96"/>
        </w:numPr>
        <w:rPr>
          <w:lang w:val="en-IN"/>
        </w:rPr>
      </w:pPr>
      <w:r w:rsidRPr="00B00E1E">
        <w:rPr>
          <w:lang w:val="en-IN"/>
        </w:rPr>
        <w:t>This helps maintain O(log n) lookup time under high collisions.</w:t>
      </w:r>
    </w:p>
    <w:p w14:paraId="6074AC8A" w14:textId="77777777" w:rsidR="00F40E3D" w:rsidRPr="00F40E3D" w:rsidRDefault="00F40E3D" w:rsidP="00F40E3D">
      <w:pPr>
        <w:numPr>
          <w:ilvl w:val="0"/>
          <w:numId w:val="98"/>
        </w:numPr>
        <w:rPr>
          <w:lang w:val="en-IN"/>
        </w:rPr>
      </w:pPr>
      <w:r w:rsidRPr="00F40E3D">
        <w:rPr>
          <w:lang w:val="en-IN"/>
        </w:rPr>
        <w:t xml:space="preserve">Uses </w:t>
      </w:r>
      <w:r w:rsidRPr="00F40E3D">
        <w:rPr>
          <w:b/>
          <w:bCs/>
          <w:color w:val="EE0000"/>
          <w:lang w:val="en-IN"/>
        </w:rPr>
        <w:t>CAS (Compare-And-Swap)</w:t>
      </w:r>
      <w:r w:rsidRPr="00F40E3D">
        <w:rPr>
          <w:color w:val="EE0000"/>
          <w:lang w:val="en-IN"/>
        </w:rPr>
        <w:t xml:space="preserve"> </w:t>
      </w:r>
      <w:r w:rsidRPr="00F40E3D">
        <w:rPr>
          <w:lang w:val="en-IN"/>
        </w:rPr>
        <w:t>for some updates (especially during initialization of table or resizing) using Unsafe class.</w:t>
      </w:r>
    </w:p>
    <w:p w14:paraId="770C0518" w14:textId="77777777" w:rsidR="00F40E3D" w:rsidRDefault="00F40E3D" w:rsidP="00F40E3D">
      <w:pPr>
        <w:numPr>
          <w:ilvl w:val="0"/>
          <w:numId w:val="98"/>
        </w:numPr>
        <w:rPr>
          <w:lang w:val="en-IN"/>
        </w:rPr>
      </w:pPr>
      <w:r w:rsidRPr="00F40E3D">
        <w:rPr>
          <w:lang w:val="en-IN"/>
        </w:rPr>
        <w:t>Helps in achieving non-blocking behavior for some operations.</w:t>
      </w:r>
    </w:p>
    <w:p w14:paraId="168B6CDB" w14:textId="77777777" w:rsidR="00F40E3D" w:rsidRDefault="00F40E3D" w:rsidP="00F40E3D">
      <w:pPr>
        <w:rPr>
          <w:lang w:val="en-IN"/>
        </w:rPr>
      </w:pPr>
    </w:p>
    <w:p w14:paraId="75FBC03C" w14:textId="77777777" w:rsidR="00F40E3D" w:rsidRDefault="00F40E3D" w:rsidP="00F40E3D">
      <w:pPr>
        <w:rPr>
          <w:lang w:val="en-IN"/>
        </w:rPr>
      </w:pPr>
    </w:p>
    <w:p w14:paraId="753916F8" w14:textId="598E8D73" w:rsidR="00F40E3D" w:rsidRPr="00F40E3D" w:rsidRDefault="0057209D" w:rsidP="0057209D">
      <w:pPr>
        <w:pStyle w:val="Heading3"/>
        <w:numPr>
          <w:ilvl w:val="2"/>
          <w:numId w:val="50"/>
        </w:numPr>
        <w:rPr>
          <w:color w:val="FF0000"/>
        </w:rPr>
      </w:pPr>
      <w:r w:rsidRPr="0057209D">
        <w:rPr>
          <w:color w:val="FF0000"/>
        </w:rPr>
        <w:t>What are the best practices for designing immutable classes?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8"/>
        <w:gridCol w:w="2841"/>
      </w:tblGrid>
      <w:tr w:rsidR="0057209D" w:rsidRPr="0057209D" w14:paraId="4EBF1FC0" w14:textId="77777777" w:rsidTr="0057209D">
        <w:trPr>
          <w:tblHeader/>
          <w:tblCellSpacing w:w="15" w:type="dxa"/>
        </w:trPr>
        <w:tc>
          <w:tcPr>
            <w:tcW w:w="0" w:type="auto"/>
            <w:vAlign w:val="center"/>
            <w:hideMark/>
          </w:tcPr>
          <w:p w14:paraId="2ADA2413" w14:textId="77777777" w:rsidR="0057209D" w:rsidRPr="0057209D" w:rsidRDefault="0057209D" w:rsidP="0057209D">
            <w:pPr>
              <w:ind w:left="0"/>
              <w:rPr>
                <w:b/>
                <w:bCs/>
                <w:lang w:val="en-IN"/>
              </w:rPr>
            </w:pPr>
            <w:r w:rsidRPr="0057209D">
              <w:rPr>
                <w:b/>
                <w:bCs/>
                <w:lang w:val="en-IN"/>
              </w:rPr>
              <w:t>Principle</w:t>
            </w:r>
          </w:p>
        </w:tc>
        <w:tc>
          <w:tcPr>
            <w:tcW w:w="0" w:type="auto"/>
            <w:vAlign w:val="center"/>
            <w:hideMark/>
          </w:tcPr>
          <w:p w14:paraId="0DA6B01E" w14:textId="77777777" w:rsidR="0057209D" w:rsidRPr="0057209D" w:rsidRDefault="0057209D" w:rsidP="0057209D">
            <w:pPr>
              <w:ind w:left="0"/>
              <w:rPr>
                <w:b/>
                <w:bCs/>
                <w:lang w:val="en-IN"/>
              </w:rPr>
            </w:pPr>
            <w:r w:rsidRPr="0057209D">
              <w:rPr>
                <w:b/>
                <w:bCs/>
                <w:lang w:val="en-IN"/>
              </w:rPr>
              <w:t>Benefit</w:t>
            </w:r>
          </w:p>
        </w:tc>
      </w:tr>
      <w:tr w:rsidR="0057209D" w:rsidRPr="0057209D" w14:paraId="1474F062" w14:textId="77777777" w:rsidTr="0057209D">
        <w:trPr>
          <w:tblCellSpacing w:w="15" w:type="dxa"/>
        </w:trPr>
        <w:tc>
          <w:tcPr>
            <w:tcW w:w="0" w:type="auto"/>
            <w:vAlign w:val="center"/>
            <w:hideMark/>
          </w:tcPr>
          <w:p w14:paraId="1531F314" w14:textId="77777777" w:rsidR="0057209D" w:rsidRPr="0057209D" w:rsidRDefault="0057209D" w:rsidP="0057209D">
            <w:pPr>
              <w:ind w:left="0"/>
              <w:rPr>
                <w:lang w:val="en-IN"/>
              </w:rPr>
            </w:pPr>
            <w:r w:rsidRPr="0057209D">
              <w:rPr>
                <w:lang w:val="en-IN"/>
              </w:rPr>
              <w:t>Final class</w:t>
            </w:r>
          </w:p>
        </w:tc>
        <w:tc>
          <w:tcPr>
            <w:tcW w:w="0" w:type="auto"/>
            <w:vAlign w:val="center"/>
            <w:hideMark/>
          </w:tcPr>
          <w:p w14:paraId="3846F014" w14:textId="77777777" w:rsidR="0057209D" w:rsidRPr="0057209D" w:rsidRDefault="0057209D" w:rsidP="0057209D">
            <w:pPr>
              <w:ind w:left="0"/>
              <w:rPr>
                <w:lang w:val="en-IN"/>
              </w:rPr>
            </w:pPr>
            <w:r w:rsidRPr="0057209D">
              <w:rPr>
                <w:lang w:val="en-IN"/>
              </w:rPr>
              <w:t>Prevents subclass modification</w:t>
            </w:r>
          </w:p>
        </w:tc>
      </w:tr>
      <w:tr w:rsidR="0057209D" w:rsidRPr="0057209D" w14:paraId="30751E37" w14:textId="77777777" w:rsidTr="0057209D">
        <w:trPr>
          <w:tblCellSpacing w:w="15" w:type="dxa"/>
        </w:trPr>
        <w:tc>
          <w:tcPr>
            <w:tcW w:w="0" w:type="auto"/>
            <w:vAlign w:val="center"/>
            <w:hideMark/>
          </w:tcPr>
          <w:p w14:paraId="65368D28" w14:textId="77777777" w:rsidR="0057209D" w:rsidRPr="0057209D" w:rsidRDefault="0057209D" w:rsidP="0057209D">
            <w:pPr>
              <w:ind w:left="0"/>
              <w:rPr>
                <w:lang w:val="en-IN"/>
              </w:rPr>
            </w:pPr>
            <w:r w:rsidRPr="0057209D">
              <w:rPr>
                <w:lang w:val="en-IN"/>
              </w:rPr>
              <w:t>Private final fields</w:t>
            </w:r>
          </w:p>
        </w:tc>
        <w:tc>
          <w:tcPr>
            <w:tcW w:w="0" w:type="auto"/>
            <w:vAlign w:val="center"/>
            <w:hideMark/>
          </w:tcPr>
          <w:p w14:paraId="78D22227" w14:textId="77777777" w:rsidR="0057209D" w:rsidRPr="0057209D" w:rsidRDefault="0057209D" w:rsidP="0057209D">
            <w:pPr>
              <w:ind w:left="0"/>
              <w:rPr>
                <w:lang w:val="en-IN"/>
              </w:rPr>
            </w:pPr>
            <w:r w:rsidRPr="0057209D">
              <w:rPr>
                <w:lang w:val="en-IN"/>
              </w:rPr>
              <w:t>Prevents field mutation</w:t>
            </w:r>
          </w:p>
        </w:tc>
      </w:tr>
      <w:tr w:rsidR="0057209D" w:rsidRPr="0057209D" w14:paraId="357AFCB2" w14:textId="77777777" w:rsidTr="0057209D">
        <w:trPr>
          <w:tblCellSpacing w:w="15" w:type="dxa"/>
        </w:trPr>
        <w:tc>
          <w:tcPr>
            <w:tcW w:w="0" w:type="auto"/>
            <w:vAlign w:val="center"/>
            <w:hideMark/>
          </w:tcPr>
          <w:p w14:paraId="1814FB20" w14:textId="77777777" w:rsidR="0057209D" w:rsidRPr="0057209D" w:rsidRDefault="0057209D" w:rsidP="0057209D">
            <w:pPr>
              <w:ind w:left="0"/>
              <w:rPr>
                <w:lang w:val="en-IN"/>
              </w:rPr>
            </w:pPr>
            <w:r w:rsidRPr="0057209D">
              <w:rPr>
                <w:lang w:val="en-IN"/>
              </w:rPr>
              <w:t>Constructor initialization</w:t>
            </w:r>
          </w:p>
        </w:tc>
        <w:tc>
          <w:tcPr>
            <w:tcW w:w="0" w:type="auto"/>
            <w:vAlign w:val="center"/>
            <w:hideMark/>
          </w:tcPr>
          <w:p w14:paraId="77F2B79D" w14:textId="77777777" w:rsidR="0057209D" w:rsidRPr="0057209D" w:rsidRDefault="0057209D" w:rsidP="0057209D">
            <w:pPr>
              <w:ind w:left="0"/>
              <w:rPr>
                <w:lang w:val="en-IN"/>
              </w:rPr>
            </w:pPr>
            <w:r w:rsidRPr="0057209D">
              <w:rPr>
                <w:lang w:val="en-IN"/>
              </w:rPr>
              <w:t>Full object initialization</w:t>
            </w:r>
          </w:p>
        </w:tc>
      </w:tr>
      <w:tr w:rsidR="0057209D" w:rsidRPr="0057209D" w14:paraId="29D229AE" w14:textId="77777777" w:rsidTr="0057209D">
        <w:trPr>
          <w:tblCellSpacing w:w="15" w:type="dxa"/>
        </w:trPr>
        <w:tc>
          <w:tcPr>
            <w:tcW w:w="0" w:type="auto"/>
            <w:vAlign w:val="center"/>
            <w:hideMark/>
          </w:tcPr>
          <w:p w14:paraId="4A3CF97A" w14:textId="77777777" w:rsidR="0057209D" w:rsidRPr="0057209D" w:rsidRDefault="0057209D" w:rsidP="0057209D">
            <w:pPr>
              <w:ind w:left="0"/>
              <w:rPr>
                <w:lang w:val="en-IN"/>
              </w:rPr>
            </w:pPr>
            <w:r w:rsidRPr="0057209D">
              <w:rPr>
                <w:lang w:val="en-IN"/>
              </w:rPr>
              <w:t>No setters</w:t>
            </w:r>
          </w:p>
        </w:tc>
        <w:tc>
          <w:tcPr>
            <w:tcW w:w="0" w:type="auto"/>
            <w:vAlign w:val="center"/>
            <w:hideMark/>
          </w:tcPr>
          <w:p w14:paraId="203B9BBB" w14:textId="77777777" w:rsidR="0057209D" w:rsidRPr="0057209D" w:rsidRDefault="0057209D" w:rsidP="0057209D">
            <w:pPr>
              <w:ind w:left="0"/>
              <w:rPr>
                <w:lang w:val="en-IN"/>
              </w:rPr>
            </w:pPr>
            <w:r w:rsidRPr="0057209D">
              <w:rPr>
                <w:lang w:val="en-IN"/>
              </w:rPr>
              <w:t>Ensures immutability</w:t>
            </w:r>
          </w:p>
        </w:tc>
      </w:tr>
      <w:tr w:rsidR="0057209D" w:rsidRPr="0057209D" w14:paraId="50BF87C1" w14:textId="77777777" w:rsidTr="0057209D">
        <w:trPr>
          <w:tblCellSpacing w:w="15" w:type="dxa"/>
        </w:trPr>
        <w:tc>
          <w:tcPr>
            <w:tcW w:w="0" w:type="auto"/>
            <w:vAlign w:val="center"/>
            <w:hideMark/>
          </w:tcPr>
          <w:p w14:paraId="7E95BC64" w14:textId="77777777" w:rsidR="0057209D" w:rsidRPr="0057209D" w:rsidRDefault="0057209D" w:rsidP="0057209D">
            <w:pPr>
              <w:ind w:left="0"/>
              <w:rPr>
                <w:lang w:val="en-IN"/>
              </w:rPr>
            </w:pPr>
            <w:r w:rsidRPr="0057209D">
              <w:rPr>
                <w:lang w:val="en-IN"/>
              </w:rPr>
              <w:t>Defensive copies</w:t>
            </w:r>
          </w:p>
        </w:tc>
        <w:tc>
          <w:tcPr>
            <w:tcW w:w="0" w:type="auto"/>
            <w:vAlign w:val="center"/>
            <w:hideMark/>
          </w:tcPr>
          <w:p w14:paraId="516953C5" w14:textId="77777777" w:rsidR="0057209D" w:rsidRPr="0057209D" w:rsidRDefault="0057209D" w:rsidP="0057209D">
            <w:pPr>
              <w:ind w:left="0"/>
              <w:rPr>
                <w:lang w:val="en-IN"/>
              </w:rPr>
            </w:pPr>
            <w:r w:rsidRPr="0057209D">
              <w:rPr>
                <w:lang w:val="en-IN"/>
              </w:rPr>
              <w:t>Avoid shared mutable state</w:t>
            </w:r>
          </w:p>
        </w:tc>
      </w:tr>
      <w:tr w:rsidR="0057209D" w:rsidRPr="0057209D" w14:paraId="6E01BF47" w14:textId="77777777" w:rsidTr="0057209D">
        <w:trPr>
          <w:tblCellSpacing w:w="15" w:type="dxa"/>
        </w:trPr>
        <w:tc>
          <w:tcPr>
            <w:tcW w:w="0" w:type="auto"/>
            <w:vAlign w:val="center"/>
            <w:hideMark/>
          </w:tcPr>
          <w:p w14:paraId="5EC7D320" w14:textId="77777777" w:rsidR="0057209D" w:rsidRPr="0057209D" w:rsidRDefault="0057209D" w:rsidP="0057209D">
            <w:pPr>
              <w:ind w:left="0"/>
              <w:rPr>
                <w:lang w:val="en-IN"/>
              </w:rPr>
            </w:pPr>
            <w:r w:rsidRPr="0057209D">
              <w:rPr>
                <w:lang w:val="en-IN"/>
              </w:rPr>
              <w:t>Immutable data structures</w:t>
            </w:r>
          </w:p>
        </w:tc>
        <w:tc>
          <w:tcPr>
            <w:tcW w:w="0" w:type="auto"/>
            <w:vAlign w:val="center"/>
            <w:hideMark/>
          </w:tcPr>
          <w:p w14:paraId="32FB4E90" w14:textId="77777777" w:rsidR="0057209D" w:rsidRPr="0057209D" w:rsidRDefault="0057209D" w:rsidP="0057209D">
            <w:pPr>
              <w:ind w:left="0"/>
              <w:rPr>
                <w:lang w:val="en-IN"/>
              </w:rPr>
            </w:pPr>
            <w:r w:rsidRPr="0057209D">
              <w:rPr>
                <w:lang w:val="en-IN"/>
              </w:rPr>
              <w:t>Safer multithreaded use</w:t>
            </w:r>
          </w:p>
        </w:tc>
      </w:tr>
    </w:tbl>
    <w:p w14:paraId="371CD512" w14:textId="6B944D57" w:rsidR="009B02AB" w:rsidRDefault="009B02AB" w:rsidP="009B02AB">
      <w:pPr>
        <w:pStyle w:val="Heading3"/>
        <w:numPr>
          <w:ilvl w:val="2"/>
          <w:numId w:val="50"/>
        </w:numPr>
        <w:rPr>
          <w:color w:val="FF0000"/>
        </w:rPr>
      </w:pPr>
      <w:r w:rsidRPr="009B02AB">
        <w:rPr>
          <w:color w:val="FF0000"/>
        </w:rPr>
        <w:t>Java Memory Model (JMM)</w:t>
      </w:r>
    </w:p>
    <w:p w14:paraId="33A0463B" w14:textId="77777777" w:rsidR="009B02AB" w:rsidRDefault="009B02AB" w:rsidP="009B02AB">
      <w:pPr>
        <w:ind w:left="0"/>
      </w:pPr>
    </w:p>
    <w:p w14:paraId="23CB7E4F" w14:textId="77777777" w:rsidR="009B02AB" w:rsidRPr="009B02AB" w:rsidRDefault="009B02AB" w:rsidP="009B02AB">
      <w:pPr>
        <w:ind w:left="0"/>
        <w:rPr>
          <w:b/>
          <w:bCs/>
          <w:lang w:val="en-IN"/>
        </w:rPr>
      </w:pPr>
      <w:r w:rsidRPr="009B02AB">
        <w:rPr>
          <w:b/>
          <w:bCs/>
          <w:lang w:val="en-IN"/>
        </w:rPr>
        <w:t>GC Algorithms in Java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9"/>
        <w:gridCol w:w="3393"/>
        <w:gridCol w:w="3786"/>
      </w:tblGrid>
      <w:tr w:rsidR="009B02AB" w:rsidRPr="009B02AB" w14:paraId="261BE650" w14:textId="77777777" w:rsidTr="009B02AB">
        <w:trPr>
          <w:tblHeader/>
          <w:tblCellSpacing w:w="15" w:type="dxa"/>
        </w:trPr>
        <w:tc>
          <w:tcPr>
            <w:tcW w:w="0" w:type="auto"/>
            <w:vAlign w:val="center"/>
            <w:hideMark/>
          </w:tcPr>
          <w:p w14:paraId="5372A9AB" w14:textId="77777777" w:rsidR="009B02AB" w:rsidRPr="009B02AB" w:rsidRDefault="009B02AB" w:rsidP="009B02AB">
            <w:pPr>
              <w:ind w:left="0"/>
              <w:rPr>
                <w:b/>
                <w:bCs/>
                <w:lang w:val="en-IN"/>
              </w:rPr>
            </w:pPr>
            <w:r w:rsidRPr="009B02AB">
              <w:rPr>
                <w:b/>
                <w:bCs/>
                <w:lang w:val="en-IN"/>
              </w:rPr>
              <w:t>Collector</w:t>
            </w:r>
          </w:p>
        </w:tc>
        <w:tc>
          <w:tcPr>
            <w:tcW w:w="0" w:type="auto"/>
            <w:vAlign w:val="center"/>
            <w:hideMark/>
          </w:tcPr>
          <w:p w14:paraId="70E3F789" w14:textId="77777777" w:rsidR="009B02AB" w:rsidRPr="009B02AB" w:rsidRDefault="009B02AB" w:rsidP="009B02AB">
            <w:pPr>
              <w:ind w:left="0"/>
              <w:rPr>
                <w:b/>
                <w:bCs/>
                <w:lang w:val="en-IN"/>
              </w:rPr>
            </w:pPr>
            <w:r w:rsidRPr="009B02AB">
              <w:rPr>
                <w:b/>
                <w:bCs/>
                <w:lang w:val="en-IN"/>
              </w:rPr>
              <w:t>Description</w:t>
            </w:r>
          </w:p>
        </w:tc>
        <w:tc>
          <w:tcPr>
            <w:tcW w:w="0" w:type="auto"/>
            <w:vAlign w:val="center"/>
            <w:hideMark/>
          </w:tcPr>
          <w:p w14:paraId="749C2A9E" w14:textId="77777777" w:rsidR="009B02AB" w:rsidRPr="009B02AB" w:rsidRDefault="009B02AB" w:rsidP="009B02AB">
            <w:pPr>
              <w:ind w:left="0"/>
              <w:rPr>
                <w:b/>
                <w:bCs/>
                <w:lang w:val="en-IN"/>
              </w:rPr>
            </w:pPr>
            <w:r w:rsidRPr="009B02AB">
              <w:rPr>
                <w:b/>
                <w:bCs/>
                <w:lang w:val="en-IN"/>
              </w:rPr>
              <w:t>JVM Flag</w:t>
            </w:r>
          </w:p>
        </w:tc>
      </w:tr>
      <w:tr w:rsidR="009B02AB" w:rsidRPr="009B02AB" w14:paraId="782DDFDE" w14:textId="77777777" w:rsidTr="009B02AB">
        <w:trPr>
          <w:tblCellSpacing w:w="15" w:type="dxa"/>
        </w:trPr>
        <w:tc>
          <w:tcPr>
            <w:tcW w:w="0" w:type="auto"/>
            <w:vAlign w:val="center"/>
            <w:hideMark/>
          </w:tcPr>
          <w:p w14:paraId="175F48BB" w14:textId="77777777" w:rsidR="009B02AB" w:rsidRPr="009B02AB" w:rsidRDefault="009B02AB" w:rsidP="009B02AB">
            <w:pPr>
              <w:ind w:left="0"/>
              <w:rPr>
                <w:lang w:val="en-IN"/>
              </w:rPr>
            </w:pPr>
            <w:r w:rsidRPr="009B02AB">
              <w:rPr>
                <w:lang w:val="en-IN"/>
              </w:rPr>
              <w:t>Serial GC</w:t>
            </w:r>
          </w:p>
        </w:tc>
        <w:tc>
          <w:tcPr>
            <w:tcW w:w="0" w:type="auto"/>
            <w:vAlign w:val="center"/>
            <w:hideMark/>
          </w:tcPr>
          <w:p w14:paraId="3D75F438" w14:textId="77777777" w:rsidR="009B02AB" w:rsidRPr="009B02AB" w:rsidRDefault="009B02AB" w:rsidP="009B02AB">
            <w:pPr>
              <w:ind w:left="0"/>
              <w:rPr>
                <w:lang w:val="en-IN"/>
              </w:rPr>
            </w:pPr>
            <w:r w:rsidRPr="009B02AB">
              <w:rPr>
                <w:lang w:val="en-IN"/>
              </w:rPr>
              <w:t>Single-threaded, best for small heaps</w:t>
            </w:r>
          </w:p>
        </w:tc>
        <w:tc>
          <w:tcPr>
            <w:tcW w:w="0" w:type="auto"/>
            <w:vAlign w:val="center"/>
            <w:hideMark/>
          </w:tcPr>
          <w:p w14:paraId="7126CA5A" w14:textId="77777777" w:rsidR="009B02AB" w:rsidRPr="009B02AB" w:rsidRDefault="009B02AB" w:rsidP="009B02AB">
            <w:pPr>
              <w:ind w:left="0"/>
              <w:rPr>
                <w:lang w:val="en-IN"/>
              </w:rPr>
            </w:pPr>
            <w:r w:rsidRPr="009B02AB">
              <w:rPr>
                <w:lang w:val="en-IN"/>
              </w:rPr>
              <w:t>-XX:+UseSerialGC</w:t>
            </w:r>
          </w:p>
        </w:tc>
      </w:tr>
      <w:tr w:rsidR="009B02AB" w:rsidRPr="009B02AB" w14:paraId="56A72C4F" w14:textId="77777777" w:rsidTr="009B02AB">
        <w:trPr>
          <w:tblCellSpacing w:w="15" w:type="dxa"/>
        </w:trPr>
        <w:tc>
          <w:tcPr>
            <w:tcW w:w="0" w:type="auto"/>
            <w:vAlign w:val="center"/>
            <w:hideMark/>
          </w:tcPr>
          <w:p w14:paraId="12F24D8C" w14:textId="77777777" w:rsidR="009B02AB" w:rsidRPr="009B02AB" w:rsidRDefault="009B02AB" w:rsidP="009B02AB">
            <w:pPr>
              <w:ind w:left="0"/>
              <w:rPr>
                <w:lang w:val="en-IN"/>
              </w:rPr>
            </w:pPr>
            <w:r w:rsidRPr="009B02AB">
              <w:rPr>
                <w:lang w:val="en-IN"/>
              </w:rPr>
              <w:t>Parallel GC</w:t>
            </w:r>
          </w:p>
        </w:tc>
        <w:tc>
          <w:tcPr>
            <w:tcW w:w="0" w:type="auto"/>
            <w:vAlign w:val="center"/>
            <w:hideMark/>
          </w:tcPr>
          <w:p w14:paraId="7495BE1C" w14:textId="77777777" w:rsidR="009B02AB" w:rsidRPr="009B02AB" w:rsidRDefault="009B02AB" w:rsidP="009B02AB">
            <w:pPr>
              <w:ind w:left="0"/>
              <w:rPr>
                <w:lang w:val="en-IN"/>
              </w:rPr>
            </w:pPr>
            <w:r w:rsidRPr="009B02AB">
              <w:rPr>
                <w:lang w:val="en-IN"/>
              </w:rPr>
              <w:t>Multi-threaded, good throughput</w:t>
            </w:r>
          </w:p>
        </w:tc>
        <w:tc>
          <w:tcPr>
            <w:tcW w:w="0" w:type="auto"/>
            <w:vAlign w:val="center"/>
            <w:hideMark/>
          </w:tcPr>
          <w:p w14:paraId="2FAB389A" w14:textId="77777777" w:rsidR="009B02AB" w:rsidRPr="009B02AB" w:rsidRDefault="009B02AB" w:rsidP="009B02AB">
            <w:pPr>
              <w:ind w:left="0"/>
              <w:rPr>
                <w:lang w:val="en-IN"/>
              </w:rPr>
            </w:pPr>
            <w:r w:rsidRPr="009B02AB">
              <w:rPr>
                <w:lang w:val="en-IN"/>
              </w:rPr>
              <w:t>-XX:+UseParallelGC</w:t>
            </w:r>
          </w:p>
        </w:tc>
      </w:tr>
      <w:tr w:rsidR="009B02AB" w:rsidRPr="009B02AB" w14:paraId="53FA1D56" w14:textId="77777777" w:rsidTr="009B02AB">
        <w:trPr>
          <w:tblCellSpacing w:w="15" w:type="dxa"/>
        </w:trPr>
        <w:tc>
          <w:tcPr>
            <w:tcW w:w="0" w:type="auto"/>
            <w:vAlign w:val="center"/>
            <w:hideMark/>
          </w:tcPr>
          <w:p w14:paraId="665BADA9" w14:textId="77777777" w:rsidR="009B02AB" w:rsidRPr="009B02AB" w:rsidRDefault="009B02AB" w:rsidP="009B02AB">
            <w:pPr>
              <w:ind w:left="0"/>
              <w:rPr>
                <w:lang w:val="en-IN"/>
              </w:rPr>
            </w:pPr>
            <w:r w:rsidRPr="009B02AB">
              <w:rPr>
                <w:lang w:val="en-IN"/>
              </w:rPr>
              <w:t>CMS (deprecated)</w:t>
            </w:r>
          </w:p>
        </w:tc>
        <w:tc>
          <w:tcPr>
            <w:tcW w:w="0" w:type="auto"/>
            <w:vAlign w:val="center"/>
            <w:hideMark/>
          </w:tcPr>
          <w:p w14:paraId="662219DD" w14:textId="77777777" w:rsidR="009B02AB" w:rsidRPr="009B02AB" w:rsidRDefault="009B02AB" w:rsidP="009B02AB">
            <w:pPr>
              <w:ind w:left="0"/>
              <w:rPr>
                <w:lang w:val="en-IN"/>
              </w:rPr>
            </w:pPr>
            <w:r w:rsidRPr="009B02AB">
              <w:rPr>
                <w:lang w:val="en-IN"/>
              </w:rPr>
              <w:t>Concurrent, low pause</w:t>
            </w:r>
          </w:p>
        </w:tc>
        <w:tc>
          <w:tcPr>
            <w:tcW w:w="0" w:type="auto"/>
            <w:vAlign w:val="center"/>
            <w:hideMark/>
          </w:tcPr>
          <w:p w14:paraId="45471B96" w14:textId="77777777" w:rsidR="009B02AB" w:rsidRPr="009B02AB" w:rsidRDefault="009B02AB" w:rsidP="009B02AB">
            <w:pPr>
              <w:ind w:left="0"/>
              <w:rPr>
                <w:lang w:val="en-IN"/>
              </w:rPr>
            </w:pPr>
            <w:r w:rsidRPr="009B02AB">
              <w:rPr>
                <w:lang w:val="en-IN"/>
              </w:rPr>
              <w:t>-XX:+UseConcMarkSweepGC</w:t>
            </w:r>
          </w:p>
        </w:tc>
      </w:tr>
      <w:tr w:rsidR="009B02AB" w:rsidRPr="009B02AB" w14:paraId="4E9F0C93" w14:textId="77777777" w:rsidTr="009B02AB">
        <w:trPr>
          <w:tblCellSpacing w:w="15" w:type="dxa"/>
        </w:trPr>
        <w:tc>
          <w:tcPr>
            <w:tcW w:w="0" w:type="auto"/>
            <w:vAlign w:val="center"/>
            <w:hideMark/>
          </w:tcPr>
          <w:p w14:paraId="3D444FE6" w14:textId="77777777" w:rsidR="009B02AB" w:rsidRPr="009B02AB" w:rsidRDefault="009B02AB" w:rsidP="009B02AB">
            <w:pPr>
              <w:ind w:left="0"/>
              <w:rPr>
                <w:lang w:val="en-IN"/>
              </w:rPr>
            </w:pPr>
            <w:r w:rsidRPr="009B02AB">
              <w:rPr>
                <w:lang w:val="en-IN"/>
              </w:rPr>
              <w:t>G1 GC</w:t>
            </w:r>
          </w:p>
        </w:tc>
        <w:tc>
          <w:tcPr>
            <w:tcW w:w="0" w:type="auto"/>
            <w:vAlign w:val="center"/>
            <w:hideMark/>
          </w:tcPr>
          <w:p w14:paraId="00B9F45D" w14:textId="77777777" w:rsidR="009B02AB" w:rsidRPr="009B02AB" w:rsidRDefault="009B02AB" w:rsidP="009B02AB">
            <w:pPr>
              <w:ind w:left="0"/>
              <w:rPr>
                <w:lang w:val="en-IN"/>
              </w:rPr>
            </w:pPr>
            <w:r w:rsidRPr="009B02AB">
              <w:rPr>
                <w:lang w:val="en-IN"/>
              </w:rPr>
              <w:t>Balanced, low pause for large heaps</w:t>
            </w:r>
          </w:p>
        </w:tc>
        <w:tc>
          <w:tcPr>
            <w:tcW w:w="0" w:type="auto"/>
            <w:vAlign w:val="center"/>
            <w:hideMark/>
          </w:tcPr>
          <w:p w14:paraId="78E04409" w14:textId="77777777" w:rsidR="009B02AB" w:rsidRPr="009B02AB" w:rsidRDefault="009B02AB" w:rsidP="009B02AB">
            <w:pPr>
              <w:ind w:left="0"/>
              <w:rPr>
                <w:lang w:val="en-IN"/>
              </w:rPr>
            </w:pPr>
            <w:r w:rsidRPr="009B02AB">
              <w:rPr>
                <w:lang w:val="en-IN"/>
              </w:rPr>
              <w:t>-XX:+UseG1GC</w:t>
            </w:r>
          </w:p>
        </w:tc>
      </w:tr>
      <w:tr w:rsidR="009B02AB" w:rsidRPr="009B02AB" w14:paraId="41E4747C" w14:textId="77777777" w:rsidTr="009B02AB">
        <w:trPr>
          <w:tblCellSpacing w:w="15" w:type="dxa"/>
        </w:trPr>
        <w:tc>
          <w:tcPr>
            <w:tcW w:w="0" w:type="auto"/>
            <w:vAlign w:val="center"/>
            <w:hideMark/>
          </w:tcPr>
          <w:p w14:paraId="46B239CB" w14:textId="77777777" w:rsidR="009B02AB" w:rsidRPr="009B02AB" w:rsidRDefault="009B02AB" w:rsidP="009B02AB">
            <w:pPr>
              <w:ind w:left="0"/>
              <w:rPr>
                <w:lang w:val="en-IN"/>
              </w:rPr>
            </w:pPr>
            <w:r w:rsidRPr="009B02AB">
              <w:rPr>
                <w:lang w:val="en-IN"/>
              </w:rPr>
              <w:t>ZGC / Shenandoah</w:t>
            </w:r>
          </w:p>
        </w:tc>
        <w:tc>
          <w:tcPr>
            <w:tcW w:w="0" w:type="auto"/>
            <w:vAlign w:val="center"/>
            <w:hideMark/>
          </w:tcPr>
          <w:p w14:paraId="3E600B25" w14:textId="77777777" w:rsidR="009B02AB" w:rsidRPr="009B02AB" w:rsidRDefault="009B02AB" w:rsidP="009B02AB">
            <w:pPr>
              <w:ind w:left="0"/>
              <w:rPr>
                <w:lang w:val="en-IN"/>
              </w:rPr>
            </w:pPr>
            <w:r w:rsidRPr="009B02AB">
              <w:rPr>
                <w:lang w:val="en-IN"/>
              </w:rPr>
              <w:t>Ultra-low pause, scalable</w:t>
            </w:r>
          </w:p>
        </w:tc>
        <w:tc>
          <w:tcPr>
            <w:tcW w:w="0" w:type="auto"/>
            <w:vAlign w:val="center"/>
            <w:hideMark/>
          </w:tcPr>
          <w:p w14:paraId="05986196" w14:textId="77777777" w:rsidR="009B02AB" w:rsidRPr="009B02AB" w:rsidRDefault="009B02AB" w:rsidP="009B02AB">
            <w:pPr>
              <w:ind w:left="0"/>
              <w:rPr>
                <w:lang w:val="en-IN"/>
              </w:rPr>
            </w:pPr>
            <w:r w:rsidRPr="009B02AB">
              <w:rPr>
                <w:lang w:val="en-IN"/>
              </w:rPr>
              <w:t>-XX:+UseZGC, -XX:+UseShenandoahGC</w:t>
            </w:r>
          </w:p>
        </w:tc>
      </w:tr>
    </w:tbl>
    <w:p w14:paraId="3D7957FF" w14:textId="3AD0ECF9" w:rsidR="009B02AB" w:rsidRDefault="009B02AB" w:rsidP="009B02AB">
      <w:pPr>
        <w:ind w:left="0"/>
      </w:pPr>
      <w:r w:rsidRPr="009B02AB">
        <w:t>Java Heap Memory Structure</w:t>
      </w:r>
    </w:p>
    <w:p w14:paraId="6428E823" w14:textId="77777777" w:rsidR="009B02AB" w:rsidRDefault="009B02AB" w:rsidP="009B02AB">
      <w:pPr>
        <w:ind w:left="0"/>
      </w:pPr>
      <w:r>
        <w:t>+------------------------+</w:t>
      </w:r>
    </w:p>
    <w:p w14:paraId="105E7DEE" w14:textId="77777777" w:rsidR="009B02AB" w:rsidRDefault="009B02AB" w:rsidP="009B02AB">
      <w:pPr>
        <w:ind w:left="0"/>
      </w:pPr>
      <w:r>
        <w:t>|        Heap            |</w:t>
      </w:r>
    </w:p>
    <w:p w14:paraId="1411C691" w14:textId="77777777" w:rsidR="009B02AB" w:rsidRDefault="009B02AB" w:rsidP="009B02AB">
      <w:pPr>
        <w:ind w:left="0"/>
      </w:pPr>
      <w:r>
        <w:t>|  +------------------+  |</w:t>
      </w:r>
    </w:p>
    <w:p w14:paraId="08FB5782" w14:textId="77777777" w:rsidR="009B02AB" w:rsidRDefault="009B02AB" w:rsidP="009B02AB">
      <w:pPr>
        <w:ind w:left="0"/>
      </w:pPr>
      <w:r>
        <w:lastRenderedPageBreak/>
        <w:t>|  | Young Generation |  |</w:t>
      </w:r>
    </w:p>
    <w:p w14:paraId="2D58DDDC" w14:textId="77777777" w:rsidR="009B02AB" w:rsidRDefault="009B02AB" w:rsidP="009B02AB">
      <w:pPr>
        <w:ind w:left="0"/>
      </w:pPr>
      <w:r>
        <w:t>|  |   - Eden          |  |</w:t>
      </w:r>
    </w:p>
    <w:p w14:paraId="45440D46" w14:textId="77777777" w:rsidR="009B02AB" w:rsidRDefault="009B02AB" w:rsidP="009B02AB">
      <w:pPr>
        <w:ind w:left="0"/>
      </w:pPr>
      <w:r>
        <w:t>|  |   - Survivor S0/S1|  |</w:t>
      </w:r>
    </w:p>
    <w:p w14:paraId="5EBE13CA" w14:textId="77777777" w:rsidR="009B02AB" w:rsidRDefault="009B02AB" w:rsidP="009B02AB">
      <w:pPr>
        <w:ind w:left="0"/>
      </w:pPr>
      <w:r>
        <w:t>|  +------------------+  |</w:t>
      </w:r>
    </w:p>
    <w:p w14:paraId="3D0A12A9" w14:textId="77777777" w:rsidR="009B02AB" w:rsidRDefault="009B02AB" w:rsidP="009B02AB">
      <w:pPr>
        <w:ind w:left="0"/>
      </w:pPr>
      <w:r>
        <w:t>|  +------------------+  |</w:t>
      </w:r>
    </w:p>
    <w:p w14:paraId="467AB4E9" w14:textId="77777777" w:rsidR="009B02AB" w:rsidRDefault="009B02AB" w:rsidP="009B02AB">
      <w:pPr>
        <w:ind w:left="0"/>
      </w:pPr>
      <w:r>
        <w:t>|  | Old Generation   |  |</w:t>
      </w:r>
    </w:p>
    <w:p w14:paraId="6C7B2E7A" w14:textId="77777777" w:rsidR="009B02AB" w:rsidRDefault="009B02AB" w:rsidP="009B02AB">
      <w:pPr>
        <w:ind w:left="0"/>
      </w:pPr>
      <w:r>
        <w:t>|  +------------------+  |</w:t>
      </w:r>
    </w:p>
    <w:p w14:paraId="4CB2E45F" w14:textId="77777777" w:rsidR="009B02AB" w:rsidRDefault="009B02AB" w:rsidP="009B02AB">
      <w:pPr>
        <w:ind w:left="0"/>
      </w:pPr>
      <w:r>
        <w:t>|  +------------------+  |</w:t>
      </w:r>
    </w:p>
    <w:p w14:paraId="05EFF9A4" w14:textId="77777777" w:rsidR="009B02AB" w:rsidRDefault="009B02AB" w:rsidP="009B02AB">
      <w:pPr>
        <w:ind w:left="0"/>
      </w:pPr>
      <w:r>
        <w:t>|  | Metaspace        |  |</w:t>
      </w:r>
    </w:p>
    <w:p w14:paraId="6248B5FC" w14:textId="77777777" w:rsidR="009B02AB" w:rsidRDefault="009B02AB" w:rsidP="009B02AB">
      <w:pPr>
        <w:ind w:left="0"/>
      </w:pPr>
      <w:r>
        <w:t>|  +------------------+  |</w:t>
      </w:r>
    </w:p>
    <w:p w14:paraId="1B2FAAEF" w14:textId="1A7A613C" w:rsidR="009B02AB" w:rsidRDefault="009B02AB" w:rsidP="009B02AB">
      <w:pPr>
        <w:ind w:left="0"/>
      </w:pPr>
      <w:r>
        <w:t>+------------------------+</w:t>
      </w:r>
    </w:p>
    <w:p w14:paraId="30E87773" w14:textId="77777777" w:rsidR="009B02AB" w:rsidRDefault="009B02AB" w:rsidP="009B02AB">
      <w:pPr>
        <w:ind w:left="0"/>
      </w:pPr>
    </w:p>
    <w:p w14:paraId="648C01DB" w14:textId="77777777" w:rsidR="009B02AB" w:rsidRPr="009B02AB" w:rsidRDefault="009B02AB" w:rsidP="009B02AB">
      <w:pPr>
        <w:ind w:left="0"/>
        <w:rPr>
          <w:b/>
          <w:bCs/>
          <w:color w:val="EE0000"/>
          <w:lang w:val="en-IN"/>
        </w:rPr>
      </w:pPr>
      <w:r w:rsidRPr="009B02AB">
        <w:rPr>
          <w:b/>
          <w:bCs/>
          <w:color w:val="EE0000"/>
          <w:lang w:val="en-IN"/>
        </w:rPr>
        <w:t>JMM and Concurrency</w:t>
      </w:r>
    </w:p>
    <w:p w14:paraId="6A301762" w14:textId="77777777" w:rsidR="009B02AB" w:rsidRPr="009B02AB" w:rsidRDefault="009B02AB" w:rsidP="009B02AB">
      <w:pPr>
        <w:numPr>
          <w:ilvl w:val="0"/>
          <w:numId w:val="100"/>
        </w:numPr>
        <w:rPr>
          <w:lang w:val="en-IN"/>
        </w:rPr>
      </w:pPr>
      <w:r w:rsidRPr="009B02AB">
        <w:rPr>
          <w:b/>
          <w:bCs/>
          <w:color w:val="EE0000"/>
          <w:lang w:val="en-IN"/>
        </w:rPr>
        <w:t>Volatile</w:t>
      </w:r>
      <w:r w:rsidRPr="009B02AB">
        <w:rPr>
          <w:lang w:val="en-IN"/>
        </w:rPr>
        <w:t>: Ensures visibility across threads (no local caching).</w:t>
      </w:r>
    </w:p>
    <w:p w14:paraId="51FDE8DC" w14:textId="77777777" w:rsidR="009B02AB" w:rsidRPr="009B02AB" w:rsidRDefault="009B02AB" w:rsidP="009B02AB">
      <w:pPr>
        <w:numPr>
          <w:ilvl w:val="0"/>
          <w:numId w:val="100"/>
        </w:numPr>
        <w:rPr>
          <w:lang w:val="en-IN"/>
        </w:rPr>
      </w:pPr>
      <w:r w:rsidRPr="009B02AB">
        <w:rPr>
          <w:b/>
          <w:bCs/>
          <w:color w:val="EE0000"/>
          <w:lang w:val="en-IN"/>
        </w:rPr>
        <w:t>Synchronized</w:t>
      </w:r>
      <w:r w:rsidRPr="009B02AB">
        <w:rPr>
          <w:lang w:val="en-IN"/>
        </w:rPr>
        <w:t>: Adds both mutual exclusion and memory visibility.</w:t>
      </w:r>
    </w:p>
    <w:p w14:paraId="0C459C9C" w14:textId="27D55EFE" w:rsidR="009B02AB" w:rsidRDefault="009B02AB" w:rsidP="009B02AB">
      <w:pPr>
        <w:numPr>
          <w:ilvl w:val="0"/>
          <w:numId w:val="100"/>
        </w:numPr>
        <w:rPr>
          <w:lang w:val="en-IN"/>
        </w:rPr>
      </w:pPr>
      <w:r w:rsidRPr="009B02AB">
        <w:rPr>
          <w:b/>
          <w:bCs/>
          <w:color w:val="EE0000"/>
          <w:lang w:val="en-IN"/>
        </w:rPr>
        <w:t>Happens-before</w:t>
      </w:r>
      <w:r w:rsidRPr="009B02AB">
        <w:rPr>
          <w:color w:val="EE0000"/>
          <w:lang w:val="en-IN"/>
        </w:rPr>
        <w:t xml:space="preserve"> </w:t>
      </w:r>
      <w:r w:rsidRPr="009B02AB">
        <w:rPr>
          <w:lang w:val="en-IN"/>
        </w:rPr>
        <w:t>relationship: Guarantees ordering of operations between threads.</w:t>
      </w:r>
    </w:p>
    <w:p w14:paraId="276E4F1A" w14:textId="36CC0A21" w:rsidR="00606FD6" w:rsidRPr="0053313F" w:rsidRDefault="00606FD6" w:rsidP="00606FD6">
      <w:pPr>
        <w:ind w:left="0"/>
        <w:rPr>
          <w:b/>
          <w:bCs/>
          <w:color w:val="EE0000"/>
        </w:rPr>
      </w:pPr>
      <w:r w:rsidRPr="0053313F">
        <w:rPr>
          <w:b/>
          <w:bCs/>
          <w:color w:val="EE0000"/>
        </w:rPr>
        <w:t>Common GC Tuning Parameters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1"/>
        <w:gridCol w:w="4275"/>
      </w:tblGrid>
      <w:tr w:rsidR="00606FD6" w:rsidRPr="00606FD6" w14:paraId="666885B2" w14:textId="77777777" w:rsidTr="00606FD6">
        <w:trPr>
          <w:tblHeader/>
          <w:tblCellSpacing w:w="15" w:type="dxa"/>
        </w:trPr>
        <w:tc>
          <w:tcPr>
            <w:tcW w:w="0" w:type="auto"/>
            <w:vAlign w:val="center"/>
            <w:hideMark/>
          </w:tcPr>
          <w:p w14:paraId="1BC13B1B" w14:textId="77777777" w:rsidR="00606FD6" w:rsidRPr="00606FD6" w:rsidRDefault="00606FD6" w:rsidP="00606FD6">
            <w:pPr>
              <w:ind w:left="0"/>
              <w:rPr>
                <w:lang w:val="en-IN"/>
              </w:rPr>
            </w:pPr>
            <w:r w:rsidRPr="00606FD6">
              <w:rPr>
                <w:lang w:val="en-IN"/>
              </w:rPr>
              <w:t>Option</w:t>
            </w:r>
          </w:p>
        </w:tc>
        <w:tc>
          <w:tcPr>
            <w:tcW w:w="0" w:type="auto"/>
            <w:vAlign w:val="center"/>
            <w:hideMark/>
          </w:tcPr>
          <w:p w14:paraId="5F0538FF" w14:textId="77777777" w:rsidR="00606FD6" w:rsidRPr="00606FD6" w:rsidRDefault="00606FD6" w:rsidP="00606FD6">
            <w:pPr>
              <w:ind w:left="0"/>
              <w:rPr>
                <w:lang w:val="en-IN"/>
              </w:rPr>
            </w:pPr>
            <w:r w:rsidRPr="00606FD6">
              <w:rPr>
                <w:lang w:val="en-IN"/>
              </w:rPr>
              <w:t>Description</w:t>
            </w:r>
          </w:p>
        </w:tc>
      </w:tr>
      <w:tr w:rsidR="00606FD6" w:rsidRPr="00606FD6" w14:paraId="42A6C510" w14:textId="77777777" w:rsidTr="00606FD6">
        <w:trPr>
          <w:tblCellSpacing w:w="15" w:type="dxa"/>
        </w:trPr>
        <w:tc>
          <w:tcPr>
            <w:tcW w:w="0" w:type="auto"/>
            <w:vAlign w:val="center"/>
            <w:hideMark/>
          </w:tcPr>
          <w:p w14:paraId="52DDEF8E" w14:textId="77777777" w:rsidR="00606FD6" w:rsidRPr="00606FD6" w:rsidRDefault="00606FD6" w:rsidP="00606FD6">
            <w:pPr>
              <w:ind w:left="0"/>
              <w:rPr>
                <w:lang w:val="en-IN"/>
              </w:rPr>
            </w:pPr>
            <w:r w:rsidRPr="00606FD6">
              <w:rPr>
                <w:lang w:val="en-IN"/>
              </w:rPr>
              <w:t>-Xms</w:t>
            </w:r>
          </w:p>
        </w:tc>
        <w:tc>
          <w:tcPr>
            <w:tcW w:w="0" w:type="auto"/>
            <w:vAlign w:val="center"/>
            <w:hideMark/>
          </w:tcPr>
          <w:p w14:paraId="273BF806" w14:textId="77777777" w:rsidR="00606FD6" w:rsidRPr="00606FD6" w:rsidRDefault="00606FD6" w:rsidP="00606FD6">
            <w:pPr>
              <w:ind w:left="0"/>
              <w:rPr>
                <w:lang w:val="en-IN"/>
              </w:rPr>
            </w:pPr>
            <w:r w:rsidRPr="00606FD6">
              <w:rPr>
                <w:lang w:val="en-IN"/>
              </w:rPr>
              <w:t>Initial heap size</w:t>
            </w:r>
          </w:p>
        </w:tc>
      </w:tr>
      <w:tr w:rsidR="00606FD6" w:rsidRPr="00606FD6" w14:paraId="01E71867" w14:textId="77777777" w:rsidTr="00606FD6">
        <w:trPr>
          <w:tblCellSpacing w:w="15" w:type="dxa"/>
        </w:trPr>
        <w:tc>
          <w:tcPr>
            <w:tcW w:w="0" w:type="auto"/>
            <w:vAlign w:val="center"/>
            <w:hideMark/>
          </w:tcPr>
          <w:p w14:paraId="12E2CA36" w14:textId="77777777" w:rsidR="00606FD6" w:rsidRPr="00606FD6" w:rsidRDefault="00606FD6" w:rsidP="00606FD6">
            <w:pPr>
              <w:ind w:left="0"/>
              <w:rPr>
                <w:lang w:val="en-IN"/>
              </w:rPr>
            </w:pPr>
            <w:r w:rsidRPr="00606FD6">
              <w:rPr>
                <w:lang w:val="en-IN"/>
              </w:rPr>
              <w:t>-Xmx</w:t>
            </w:r>
          </w:p>
        </w:tc>
        <w:tc>
          <w:tcPr>
            <w:tcW w:w="0" w:type="auto"/>
            <w:vAlign w:val="center"/>
            <w:hideMark/>
          </w:tcPr>
          <w:p w14:paraId="21743377" w14:textId="77777777" w:rsidR="00606FD6" w:rsidRPr="00606FD6" w:rsidRDefault="00606FD6" w:rsidP="00606FD6">
            <w:pPr>
              <w:ind w:left="0"/>
              <w:rPr>
                <w:lang w:val="en-IN"/>
              </w:rPr>
            </w:pPr>
            <w:r w:rsidRPr="00606FD6">
              <w:rPr>
                <w:lang w:val="en-IN"/>
              </w:rPr>
              <w:t>Max heap size</w:t>
            </w:r>
          </w:p>
        </w:tc>
      </w:tr>
      <w:tr w:rsidR="00606FD6" w:rsidRPr="00606FD6" w14:paraId="72BE0391" w14:textId="77777777" w:rsidTr="00606FD6">
        <w:trPr>
          <w:tblCellSpacing w:w="15" w:type="dxa"/>
        </w:trPr>
        <w:tc>
          <w:tcPr>
            <w:tcW w:w="0" w:type="auto"/>
            <w:vAlign w:val="center"/>
            <w:hideMark/>
          </w:tcPr>
          <w:p w14:paraId="199FD56D" w14:textId="77777777" w:rsidR="00606FD6" w:rsidRPr="00606FD6" w:rsidRDefault="00606FD6" w:rsidP="00606FD6">
            <w:pPr>
              <w:ind w:left="0"/>
              <w:rPr>
                <w:lang w:val="en-IN"/>
              </w:rPr>
            </w:pPr>
            <w:r w:rsidRPr="00606FD6">
              <w:rPr>
                <w:lang w:val="en-IN"/>
              </w:rPr>
              <w:t>-Xmn</w:t>
            </w:r>
          </w:p>
        </w:tc>
        <w:tc>
          <w:tcPr>
            <w:tcW w:w="0" w:type="auto"/>
            <w:vAlign w:val="center"/>
            <w:hideMark/>
          </w:tcPr>
          <w:p w14:paraId="50B960A9" w14:textId="77777777" w:rsidR="00606FD6" w:rsidRPr="00606FD6" w:rsidRDefault="00606FD6" w:rsidP="00606FD6">
            <w:pPr>
              <w:ind w:left="0"/>
              <w:rPr>
                <w:lang w:val="en-IN"/>
              </w:rPr>
            </w:pPr>
            <w:r w:rsidRPr="00606FD6">
              <w:rPr>
                <w:lang w:val="en-IN"/>
              </w:rPr>
              <w:t>Size of Young Generation</w:t>
            </w:r>
          </w:p>
        </w:tc>
      </w:tr>
      <w:tr w:rsidR="00606FD6" w:rsidRPr="00606FD6" w14:paraId="1D3CD390" w14:textId="77777777" w:rsidTr="00606FD6">
        <w:trPr>
          <w:tblCellSpacing w:w="15" w:type="dxa"/>
        </w:trPr>
        <w:tc>
          <w:tcPr>
            <w:tcW w:w="0" w:type="auto"/>
            <w:vAlign w:val="center"/>
            <w:hideMark/>
          </w:tcPr>
          <w:p w14:paraId="7E9BB926" w14:textId="77777777" w:rsidR="00606FD6" w:rsidRPr="00606FD6" w:rsidRDefault="00606FD6" w:rsidP="00606FD6">
            <w:pPr>
              <w:ind w:left="0"/>
              <w:rPr>
                <w:lang w:val="en-IN"/>
              </w:rPr>
            </w:pPr>
            <w:r w:rsidRPr="00606FD6">
              <w:rPr>
                <w:lang w:val="en-IN"/>
              </w:rPr>
              <w:t>-XX:NewRatio</w:t>
            </w:r>
          </w:p>
        </w:tc>
        <w:tc>
          <w:tcPr>
            <w:tcW w:w="0" w:type="auto"/>
            <w:vAlign w:val="center"/>
            <w:hideMark/>
          </w:tcPr>
          <w:p w14:paraId="371AE12A" w14:textId="77777777" w:rsidR="00606FD6" w:rsidRPr="00606FD6" w:rsidRDefault="00606FD6" w:rsidP="00606FD6">
            <w:pPr>
              <w:ind w:left="0"/>
              <w:rPr>
                <w:lang w:val="en-IN"/>
              </w:rPr>
            </w:pPr>
            <w:r w:rsidRPr="00606FD6">
              <w:rPr>
                <w:lang w:val="en-IN"/>
              </w:rPr>
              <w:t>Ratio between Young and Old Gen</w:t>
            </w:r>
          </w:p>
        </w:tc>
      </w:tr>
      <w:tr w:rsidR="00606FD6" w:rsidRPr="00606FD6" w14:paraId="7FC766C0" w14:textId="77777777" w:rsidTr="00606FD6">
        <w:trPr>
          <w:tblCellSpacing w:w="15" w:type="dxa"/>
        </w:trPr>
        <w:tc>
          <w:tcPr>
            <w:tcW w:w="0" w:type="auto"/>
            <w:vAlign w:val="center"/>
            <w:hideMark/>
          </w:tcPr>
          <w:p w14:paraId="418D03D8" w14:textId="77777777" w:rsidR="00606FD6" w:rsidRPr="00606FD6" w:rsidRDefault="00606FD6" w:rsidP="00606FD6">
            <w:pPr>
              <w:ind w:left="0"/>
              <w:rPr>
                <w:lang w:val="en-IN"/>
              </w:rPr>
            </w:pPr>
            <w:r w:rsidRPr="00606FD6">
              <w:rPr>
                <w:lang w:val="en-IN"/>
              </w:rPr>
              <w:t>-XX:SurvivorRatio</w:t>
            </w:r>
          </w:p>
        </w:tc>
        <w:tc>
          <w:tcPr>
            <w:tcW w:w="0" w:type="auto"/>
            <w:vAlign w:val="center"/>
            <w:hideMark/>
          </w:tcPr>
          <w:p w14:paraId="59D948B6" w14:textId="77777777" w:rsidR="00606FD6" w:rsidRPr="00606FD6" w:rsidRDefault="00606FD6" w:rsidP="00606FD6">
            <w:pPr>
              <w:ind w:left="0"/>
              <w:rPr>
                <w:lang w:val="en-IN"/>
              </w:rPr>
            </w:pPr>
            <w:r w:rsidRPr="00606FD6">
              <w:rPr>
                <w:lang w:val="en-IN"/>
              </w:rPr>
              <w:t>Eden:Survivor ratio</w:t>
            </w:r>
          </w:p>
        </w:tc>
      </w:tr>
      <w:tr w:rsidR="00606FD6" w:rsidRPr="00606FD6" w14:paraId="1BBFAE98" w14:textId="77777777" w:rsidTr="00606FD6">
        <w:trPr>
          <w:tblCellSpacing w:w="15" w:type="dxa"/>
        </w:trPr>
        <w:tc>
          <w:tcPr>
            <w:tcW w:w="0" w:type="auto"/>
            <w:vAlign w:val="center"/>
            <w:hideMark/>
          </w:tcPr>
          <w:p w14:paraId="1FBDBE86" w14:textId="77777777" w:rsidR="00606FD6" w:rsidRPr="00606FD6" w:rsidRDefault="00606FD6" w:rsidP="00606FD6">
            <w:pPr>
              <w:ind w:left="0"/>
              <w:rPr>
                <w:lang w:val="en-IN"/>
              </w:rPr>
            </w:pPr>
            <w:r w:rsidRPr="00606FD6">
              <w:rPr>
                <w:lang w:val="en-IN"/>
              </w:rPr>
              <w:t>-XX:MaxGCPauseMillis</w:t>
            </w:r>
          </w:p>
        </w:tc>
        <w:tc>
          <w:tcPr>
            <w:tcW w:w="0" w:type="auto"/>
            <w:vAlign w:val="center"/>
            <w:hideMark/>
          </w:tcPr>
          <w:p w14:paraId="4D42EE60" w14:textId="77777777" w:rsidR="00606FD6" w:rsidRPr="00606FD6" w:rsidRDefault="00606FD6" w:rsidP="00606FD6">
            <w:pPr>
              <w:ind w:left="0"/>
              <w:rPr>
                <w:lang w:val="en-IN"/>
              </w:rPr>
            </w:pPr>
            <w:r w:rsidRPr="00606FD6">
              <w:rPr>
                <w:lang w:val="en-IN"/>
              </w:rPr>
              <w:t>Target pause time (used in G1, ZGC)</w:t>
            </w:r>
          </w:p>
        </w:tc>
      </w:tr>
      <w:tr w:rsidR="00606FD6" w:rsidRPr="00606FD6" w14:paraId="4FFA7606" w14:textId="77777777" w:rsidTr="00606FD6">
        <w:trPr>
          <w:tblCellSpacing w:w="15" w:type="dxa"/>
        </w:trPr>
        <w:tc>
          <w:tcPr>
            <w:tcW w:w="0" w:type="auto"/>
            <w:vAlign w:val="center"/>
            <w:hideMark/>
          </w:tcPr>
          <w:p w14:paraId="2399CF44" w14:textId="77777777" w:rsidR="00606FD6" w:rsidRPr="00606FD6" w:rsidRDefault="00606FD6" w:rsidP="00606FD6">
            <w:pPr>
              <w:ind w:left="0"/>
              <w:rPr>
                <w:lang w:val="en-IN"/>
              </w:rPr>
            </w:pPr>
            <w:r w:rsidRPr="00606FD6">
              <w:rPr>
                <w:lang w:val="en-IN"/>
              </w:rPr>
              <w:t>-XX:+PrintGCDetails</w:t>
            </w:r>
          </w:p>
        </w:tc>
        <w:tc>
          <w:tcPr>
            <w:tcW w:w="0" w:type="auto"/>
            <w:vAlign w:val="center"/>
            <w:hideMark/>
          </w:tcPr>
          <w:p w14:paraId="5EB13992" w14:textId="77777777" w:rsidR="00606FD6" w:rsidRPr="00606FD6" w:rsidRDefault="00606FD6" w:rsidP="00606FD6">
            <w:pPr>
              <w:ind w:left="0"/>
              <w:rPr>
                <w:lang w:val="en-IN"/>
              </w:rPr>
            </w:pPr>
            <w:r w:rsidRPr="00606FD6">
              <w:rPr>
                <w:lang w:val="en-IN"/>
              </w:rPr>
              <w:t>Log GC activity</w:t>
            </w:r>
          </w:p>
        </w:tc>
      </w:tr>
      <w:tr w:rsidR="00606FD6" w:rsidRPr="00606FD6" w14:paraId="5E5DE39F" w14:textId="77777777" w:rsidTr="00606FD6">
        <w:trPr>
          <w:tblCellSpacing w:w="15" w:type="dxa"/>
        </w:trPr>
        <w:tc>
          <w:tcPr>
            <w:tcW w:w="0" w:type="auto"/>
            <w:vAlign w:val="center"/>
            <w:hideMark/>
          </w:tcPr>
          <w:p w14:paraId="568E91CE" w14:textId="77777777" w:rsidR="00606FD6" w:rsidRPr="00606FD6" w:rsidRDefault="00606FD6" w:rsidP="00606FD6">
            <w:pPr>
              <w:ind w:left="0"/>
              <w:rPr>
                <w:lang w:val="en-IN"/>
              </w:rPr>
            </w:pPr>
            <w:r w:rsidRPr="00606FD6">
              <w:rPr>
                <w:lang w:val="en-IN"/>
              </w:rPr>
              <w:t>-XX:+UseStringDeduplication</w:t>
            </w:r>
          </w:p>
        </w:tc>
        <w:tc>
          <w:tcPr>
            <w:tcW w:w="0" w:type="auto"/>
            <w:vAlign w:val="center"/>
            <w:hideMark/>
          </w:tcPr>
          <w:p w14:paraId="367C6C92" w14:textId="77777777" w:rsidR="00606FD6" w:rsidRPr="00606FD6" w:rsidRDefault="00606FD6" w:rsidP="00606FD6">
            <w:pPr>
              <w:ind w:left="0"/>
              <w:rPr>
                <w:lang w:val="en-IN"/>
              </w:rPr>
            </w:pPr>
            <w:r w:rsidRPr="00606FD6">
              <w:rPr>
                <w:lang w:val="en-IN"/>
              </w:rPr>
              <w:t>G1 only: reduce memory from duplicate Strings</w:t>
            </w:r>
          </w:p>
        </w:tc>
      </w:tr>
    </w:tbl>
    <w:p w14:paraId="34AFAD47" w14:textId="4B9BD576" w:rsidR="00606FD6" w:rsidRDefault="0053313F" w:rsidP="0053313F">
      <w:pPr>
        <w:pStyle w:val="Heading3"/>
        <w:numPr>
          <w:ilvl w:val="2"/>
          <w:numId w:val="50"/>
        </w:numPr>
        <w:rPr>
          <w:color w:val="FF0000"/>
        </w:rPr>
      </w:pPr>
      <w:r w:rsidRPr="0053313F">
        <w:rPr>
          <w:color w:val="FF0000"/>
        </w:rPr>
        <w:t>How would you implement a thread-safe LRU cache?</w:t>
      </w:r>
    </w:p>
    <w:p w14:paraId="232BB8CB" w14:textId="41ACEA3F" w:rsidR="0053313F" w:rsidRDefault="0053313F" w:rsidP="0053313F">
      <w:r w:rsidRPr="0053313F">
        <w:t xml:space="preserve">Implementing a </w:t>
      </w:r>
      <w:r w:rsidRPr="0053313F">
        <w:rPr>
          <w:b/>
          <w:bCs/>
        </w:rPr>
        <w:t>thread-safe LRU (Least Recently Used) cache</w:t>
      </w:r>
      <w:r w:rsidRPr="0053313F">
        <w:t xml:space="preserve"> in Java can be done in several ways. Here's a breakdown of the most common and effective approach using:</w:t>
      </w:r>
    </w:p>
    <w:p w14:paraId="075D813D" w14:textId="01E8B4F0" w:rsidR="0053313F" w:rsidRDefault="0053313F" w:rsidP="0053313F">
      <w:r w:rsidRPr="0053313F">
        <w:t>Approach: Use LinkedHashMap with synchronization</w:t>
      </w:r>
    </w:p>
    <w:p w14:paraId="369DFCA2" w14:textId="7A617B97" w:rsidR="0053313F" w:rsidRPr="0053313F" w:rsidRDefault="0053313F" w:rsidP="0053313F">
      <w:pPr>
        <w:pStyle w:val="ListParagraph"/>
        <w:numPr>
          <w:ilvl w:val="0"/>
          <w:numId w:val="101"/>
        </w:numPr>
        <w:rPr>
          <w:lang w:val="en-IN"/>
        </w:rPr>
      </w:pPr>
      <w:r w:rsidRPr="0053313F">
        <w:rPr>
          <w:lang w:val="en-IN"/>
        </w:rPr>
        <w:t>LinkedHashMap maintains insertion/access order.</w:t>
      </w:r>
    </w:p>
    <w:p w14:paraId="65F1A0B3" w14:textId="6B09D3B8" w:rsidR="0053313F" w:rsidRPr="0053313F" w:rsidRDefault="0053313F" w:rsidP="0053313F">
      <w:pPr>
        <w:pStyle w:val="ListParagraph"/>
        <w:numPr>
          <w:ilvl w:val="0"/>
          <w:numId w:val="101"/>
        </w:numPr>
        <w:rPr>
          <w:lang w:val="en-IN"/>
        </w:rPr>
      </w:pPr>
      <w:r w:rsidRPr="0053313F">
        <w:rPr>
          <w:lang w:val="en-IN"/>
        </w:rPr>
        <w:lastRenderedPageBreak/>
        <w:t>Override removeEldestEntry to implement LRU eviction.</w:t>
      </w:r>
    </w:p>
    <w:p w14:paraId="01AEE8AB" w14:textId="3A905169" w:rsidR="0053313F" w:rsidRPr="0053313F" w:rsidRDefault="0053313F" w:rsidP="0053313F">
      <w:pPr>
        <w:pStyle w:val="ListParagraph"/>
        <w:numPr>
          <w:ilvl w:val="0"/>
          <w:numId w:val="101"/>
        </w:numPr>
        <w:rPr>
          <w:lang w:val="en-IN"/>
        </w:rPr>
      </w:pPr>
      <w:r w:rsidRPr="0053313F">
        <w:rPr>
          <w:lang w:val="en-IN"/>
        </w:rPr>
        <w:t>Add synchronization or use Collections.synchronizedMap() or ReentrantReadWriteLock for thread safety.</w:t>
      </w:r>
    </w:p>
    <w:p w14:paraId="1962EDF8" w14:textId="77777777" w:rsidR="0053313F" w:rsidRDefault="0053313F" w:rsidP="0053313F">
      <w:pPr>
        <w:rPr>
          <w:b/>
          <w:bCs/>
          <w:color w:val="EE0000"/>
        </w:rPr>
      </w:pPr>
    </w:p>
    <w:p w14:paraId="2D0C5837" w14:textId="77777777" w:rsidR="0053313F" w:rsidRDefault="0053313F" w:rsidP="0053313F">
      <w:pPr>
        <w:rPr>
          <w:b/>
          <w:bCs/>
          <w:color w:val="EE0000"/>
        </w:rPr>
      </w:pPr>
    </w:p>
    <w:p w14:paraId="326B07B2" w14:textId="77777777" w:rsidR="0053313F" w:rsidRDefault="0053313F" w:rsidP="0053313F">
      <w:pPr>
        <w:rPr>
          <w:b/>
          <w:bCs/>
          <w:color w:val="EE0000"/>
        </w:rPr>
      </w:pPr>
    </w:p>
    <w:p w14:paraId="27F84608" w14:textId="77777777" w:rsidR="0053313F" w:rsidRDefault="0053313F" w:rsidP="0053313F">
      <w:pPr>
        <w:rPr>
          <w:b/>
          <w:bCs/>
          <w:color w:val="EE0000"/>
        </w:rPr>
      </w:pPr>
    </w:p>
    <w:p w14:paraId="2D4CA0ED" w14:textId="4F1306CA" w:rsidR="0053313F" w:rsidRPr="0053313F" w:rsidRDefault="0053313F" w:rsidP="0053313F">
      <w:pPr>
        <w:rPr>
          <w:b/>
          <w:bCs/>
          <w:color w:val="EE0000"/>
        </w:rPr>
      </w:pPr>
      <w:r w:rsidRPr="0053313F">
        <w:rPr>
          <w:b/>
          <w:bCs/>
          <w:color w:val="EE0000"/>
        </w:rPr>
        <w:t>Implementation Overview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22"/>
        <w:gridCol w:w="6351"/>
      </w:tblGrid>
      <w:tr w:rsidR="0053313F" w:rsidRPr="0053313F" w14:paraId="07619F08" w14:textId="77777777" w:rsidTr="0053313F">
        <w:trPr>
          <w:tblHeader/>
          <w:tblCellSpacing w:w="15" w:type="dxa"/>
        </w:trPr>
        <w:tc>
          <w:tcPr>
            <w:tcW w:w="0" w:type="auto"/>
            <w:vAlign w:val="center"/>
            <w:hideMark/>
          </w:tcPr>
          <w:p w14:paraId="736DF3B5" w14:textId="77777777" w:rsidR="0053313F" w:rsidRPr="0053313F" w:rsidRDefault="0053313F" w:rsidP="0053313F">
            <w:pPr>
              <w:rPr>
                <w:b/>
                <w:bCs/>
                <w:lang w:val="en-IN"/>
              </w:rPr>
            </w:pPr>
            <w:r w:rsidRPr="0053313F">
              <w:rPr>
                <w:b/>
                <w:bCs/>
                <w:lang w:val="en-IN"/>
              </w:rPr>
              <w:t>Aspect</w:t>
            </w:r>
          </w:p>
        </w:tc>
        <w:tc>
          <w:tcPr>
            <w:tcW w:w="0" w:type="auto"/>
            <w:vAlign w:val="center"/>
            <w:hideMark/>
          </w:tcPr>
          <w:p w14:paraId="5C2B6229" w14:textId="77777777" w:rsidR="0053313F" w:rsidRPr="0053313F" w:rsidRDefault="0053313F" w:rsidP="0053313F">
            <w:pPr>
              <w:rPr>
                <w:b/>
                <w:bCs/>
                <w:lang w:val="en-IN"/>
              </w:rPr>
            </w:pPr>
            <w:r w:rsidRPr="0053313F">
              <w:rPr>
                <w:b/>
                <w:bCs/>
                <w:lang w:val="en-IN"/>
              </w:rPr>
              <w:t>Details</w:t>
            </w:r>
          </w:p>
        </w:tc>
      </w:tr>
      <w:tr w:rsidR="0053313F" w:rsidRPr="0053313F" w14:paraId="0266684F" w14:textId="77777777" w:rsidTr="0053313F">
        <w:trPr>
          <w:tblCellSpacing w:w="15" w:type="dxa"/>
        </w:trPr>
        <w:tc>
          <w:tcPr>
            <w:tcW w:w="0" w:type="auto"/>
            <w:vAlign w:val="center"/>
            <w:hideMark/>
          </w:tcPr>
          <w:p w14:paraId="471EAB1B" w14:textId="77777777" w:rsidR="0053313F" w:rsidRPr="0053313F" w:rsidRDefault="0053313F" w:rsidP="0053313F">
            <w:pPr>
              <w:rPr>
                <w:lang w:val="en-IN"/>
              </w:rPr>
            </w:pPr>
            <w:r w:rsidRPr="0053313F">
              <w:rPr>
                <w:b/>
                <w:bCs/>
                <w:lang w:val="en-IN"/>
              </w:rPr>
              <w:t>Purpose</w:t>
            </w:r>
          </w:p>
        </w:tc>
        <w:tc>
          <w:tcPr>
            <w:tcW w:w="0" w:type="auto"/>
            <w:vAlign w:val="center"/>
            <w:hideMark/>
          </w:tcPr>
          <w:p w14:paraId="7E97034C" w14:textId="77777777" w:rsidR="0053313F" w:rsidRPr="0053313F" w:rsidRDefault="0053313F" w:rsidP="0053313F">
            <w:pPr>
              <w:rPr>
                <w:lang w:val="en-IN"/>
              </w:rPr>
            </w:pPr>
            <w:r w:rsidRPr="0053313F">
              <w:rPr>
                <w:lang w:val="en-IN"/>
              </w:rPr>
              <w:t>Thread-safe in-memory LRU (Least Recently Used) cache</w:t>
            </w:r>
          </w:p>
        </w:tc>
      </w:tr>
      <w:tr w:rsidR="0053313F" w:rsidRPr="0053313F" w14:paraId="3CEED695" w14:textId="77777777" w:rsidTr="0053313F">
        <w:trPr>
          <w:tblCellSpacing w:w="15" w:type="dxa"/>
        </w:trPr>
        <w:tc>
          <w:tcPr>
            <w:tcW w:w="0" w:type="auto"/>
            <w:vAlign w:val="center"/>
            <w:hideMark/>
          </w:tcPr>
          <w:p w14:paraId="2DBC4F2E" w14:textId="77777777" w:rsidR="0053313F" w:rsidRPr="0053313F" w:rsidRDefault="0053313F" w:rsidP="0053313F">
            <w:pPr>
              <w:rPr>
                <w:lang w:val="en-IN"/>
              </w:rPr>
            </w:pPr>
            <w:r w:rsidRPr="0053313F">
              <w:rPr>
                <w:b/>
                <w:bCs/>
                <w:lang w:val="en-IN"/>
              </w:rPr>
              <w:t>Key Data Structure</w:t>
            </w:r>
          </w:p>
        </w:tc>
        <w:tc>
          <w:tcPr>
            <w:tcW w:w="0" w:type="auto"/>
            <w:vAlign w:val="center"/>
            <w:hideMark/>
          </w:tcPr>
          <w:p w14:paraId="2C365F32" w14:textId="77777777" w:rsidR="0053313F" w:rsidRPr="0053313F" w:rsidRDefault="0053313F" w:rsidP="0053313F">
            <w:pPr>
              <w:rPr>
                <w:lang w:val="en-IN"/>
              </w:rPr>
            </w:pPr>
            <w:r w:rsidRPr="0053313F">
              <w:rPr>
                <w:lang w:val="en-IN"/>
              </w:rPr>
              <w:t>LinkedHashMap with access-order</w:t>
            </w:r>
          </w:p>
        </w:tc>
      </w:tr>
      <w:tr w:rsidR="0053313F" w:rsidRPr="0053313F" w14:paraId="6D2CCEA7" w14:textId="77777777" w:rsidTr="0053313F">
        <w:trPr>
          <w:tblCellSpacing w:w="15" w:type="dxa"/>
        </w:trPr>
        <w:tc>
          <w:tcPr>
            <w:tcW w:w="0" w:type="auto"/>
            <w:vAlign w:val="center"/>
            <w:hideMark/>
          </w:tcPr>
          <w:p w14:paraId="31AAEEAB" w14:textId="77777777" w:rsidR="0053313F" w:rsidRPr="0053313F" w:rsidRDefault="0053313F" w:rsidP="0053313F">
            <w:pPr>
              <w:rPr>
                <w:lang w:val="en-IN"/>
              </w:rPr>
            </w:pPr>
            <w:r w:rsidRPr="0053313F">
              <w:rPr>
                <w:b/>
                <w:bCs/>
                <w:lang w:val="en-IN"/>
              </w:rPr>
              <w:t>Thread Safety</w:t>
            </w:r>
          </w:p>
        </w:tc>
        <w:tc>
          <w:tcPr>
            <w:tcW w:w="0" w:type="auto"/>
            <w:vAlign w:val="center"/>
            <w:hideMark/>
          </w:tcPr>
          <w:p w14:paraId="0592D61D" w14:textId="77777777" w:rsidR="0053313F" w:rsidRPr="0053313F" w:rsidRDefault="0053313F" w:rsidP="0053313F">
            <w:pPr>
              <w:rPr>
                <w:lang w:val="en-IN"/>
              </w:rPr>
            </w:pPr>
            <w:r w:rsidRPr="0053313F">
              <w:rPr>
                <w:lang w:val="en-IN"/>
              </w:rPr>
              <w:t>Achieved using Collections.synchronizedMap + synchronized blocks</w:t>
            </w:r>
          </w:p>
        </w:tc>
      </w:tr>
      <w:tr w:rsidR="0053313F" w:rsidRPr="0053313F" w14:paraId="66D3F24E" w14:textId="77777777" w:rsidTr="0053313F">
        <w:trPr>
          <w:tblCellSpacing w:w="15" w:type="dxa"/>
        </w:trPr>
        <w:tc>
          <w:tcPr>
            <w:tcW w:w="0" w:type="auto"/>
            <w:vAlign w:val="center"/>
            <w:hideMark/>
          </w:tcPr>
          <w:p w14:paraId="6B00DEBE" w14:textId="77777777" w:rsidR="0053313F" w:rsidRPr="0053313F" w:rsidRDefault="0053313F" w:rsidP="0053313F">
            <w:pPr>
              <w:rPr>
                <w:lang w:val="en-IN"/>
              </w:rPr>
            </w:pPr>
            <w:r w:rsidRPr="0053313F">
              <w:rPr>
                <w:b/>
                <w:bCs/>
                <w:lang w:val="en-IN"/>
              </w:rPr>
              <w:t>Eviction Policy</w:t>
            </w:r>
          </w:p>
        </w:tc>
        <w:tc>
          <w:tcPr>
            <w:tcW w:w="0" w:type="auto"/>
            <w:vAlign w:val="center"/>
            <w:hideMark/>
          </w:tcPr>
          <w:p w14:paraId="1B6E0574" w14:textId="77777777" w:rsidR="0053313F" w:rsidRPr="0053313F" w:rsidRDefault="0053313F" w:rsidP="0053313F">
            <w:pPr>
              <w:rPr>
                <w:lang w:val="en-IN"/>
              </w:rPr>
            </w:pPr>
            <w:r w:rsidRPr="0053313F">
              <w:rPr>
                <w:lang w:val="en-IN"/>
              </w:rPr>
              <w:t>Override removeEldestEntry()</w:t>
            </w:r>
          </w:p>
        </w:tc>
      </w:tr>
      <w:tr w:rsidR="0053313F" w:rsidRPr="0053313F" w14:paraId="63370C64" w14:textId="77777777" w:rsidTr="0053313F">
        <w:trPr>
          <w:tblCellSpacing w:w="15" w:type="dxa"/>
        </w:trPr>
        <w:tc>
          <w:tcPr>
            <w:tcW w:w="0" w:type="auto"/>
            <w:vAlign w:val="center"/>
            <w:hideMark/>
          </w:tcPr>
          <w:p w14:paraId="6C0378E5" w14:textId="77777777" w:rsidR="0053313F" w:rsidRPr="0053313F" w:rsidRDefault="0053313F" w:rsidP="0053313F">
            <w:pPr>
              <w:rPr>
                <w:lang w:val="en-IN"/>
              </w:rPr>
            </w:pPr>
            <w:r w:rsidRPr="0053313F">
              <w:rPr>
                <w:b/>
                <w:bCs/>
                <w:lang w:val="en-IN"/>
              </w:rPr>
              <w:t>Access Order</w:t>
            </w:r>
          </w:p>
        </w:tc>
        <w:tc>
          <w:tcPr>
            <w:tcW w:w="0" w:type="auto"/>
            <w:vAlign w:val="center"/>
            <w:hideMark/>
          </w:tcPr>
          <w:p w14:paraId="5C41CBDF" w14:textId="77777777" w:rsidR="0053313F" w:rsidRPr="0053313F" w:rsidRDefault="0053313F" w:rsidP="0053313F">
            <w:pPr>
              <w:rPr>
                <w:lang w:val="en-IN"/>
              </w:rPr>
            </w:pPr>
            <w:r w:rsidRPr="0053313F">
              <w:rPr>
                <w:lang w:val="en-IN"/>
              </w:rPr>
              <w:t>Enabled via LinkedHashMap(capacity, 0.75f, true)</w:t>
            </w:r>
          </w:p>
        </w:tc>
      </w:tr>
      <w:tr w:rsidR="0053313F" w:rsidRPr="0053313F" w14:paraId="1DEC55FA" w14:textId="77777777" w:rsidTr="0053313F">
        <w:trPr>
          <w:tblCellSpacing w:w="15" w:type="dxa"/>
        </w:trPr>
        <w:tc>
          <w:tcPr>
            <w:tcW w:w="0" w:type="auto"/>
            <w:vAlign w:val="center"/>
            <w:hideMark/>
          </w:tcPr>
          <w:p w14:paraId="51E34520" w14:textId="77777777" w:rsidR="0053313F" w:rsidRPr="0053313F" w:rsidRDefault="0053313F" w:rsidP="0053313F">
            <w:pPr>
              <w:rPr>
                <w:lang w:val="en-IN"/>
              </w:rPr>
            </w:pPr>
            <w:r w:rsidRPr="0053313F">
              <w:rPr>
                <w:b/>
                <w:bCs/>
                <w:lang w:val="en-IN"/>
              </w:rPr>
              <w:t>Max Capacity</w:t>
            </w:r>
          </w:p>
        </w:tc>
        <w:tc>
          <w:tcPr>
            <w:tcW w:w="0" w:type="auto"/>
            <w:vAlign w:val="center"/>
            <w:hideMark/>
          </w:tcPr>
          <w:p w14:paraId="16DFAC94" w14:textId="77777777" w:rsidR="0053313F" w:rsidRPr="0053313F" w:rsidRDefault="0053313F" w:rsidP="0053313F">
            <w:pPr>
              <w:rPr>
                <w:lang w:val="en-IN"/>
              </w:rPr>
            </w:pPr>
            <w:r w:rsidRPr="0053313F">
              <w:rPr>
                <w:lang w:val="en-IN"/>
              </w:rPr>
              <w:t>Passed in constructor</w:t>
            </w:r>
          </w:p>
        </w:tc>
      </w:tr>
      <w:tr w:rsidR="0053313F" w:rsidRPr="0053313F" w14:paraId="16D31A25" w14:textId="77777777" w:rsidTr="0053313F">
        <w:trPr>
          <w:tblCellSpacing w:w="15" w:type="dxa"/>
        </w:trPr>
        <w:tc>
          <w:tcPr>
            <w:tcW w:w="0" w:type="auto"/>
            <w:vAlign w:val="center"/>
            <w:hideMark/>
          </w:tcPr>
          <w:p w14:paraId="0EAB11BE" w14:textId="77777777" w:rsidR="0053313F" w:rsidRPr="0053313F" w:rsidRDefault="0053313F" w:rsidP="0053313F">
            <w:pPr>
              <w:rPr>
                <w:lang w:val="en-IN"/>
              </w:rPr>
            </w:pPr>
            <w:r w:rsidRPr="0053313F">
              <w:rPr>
                <w:b/>
                <w:bCs/>
                <w:lang w:val="en-IN"/>
              </w:rPr>
              <w:t>Concurrency Control</w:t>
            </w:r>
          </w:p>
        </w:tc>
        <w:tc>
          <w:tcPr>
            <w:tcW w:w="0" w:type="auto"/>
            <w:vAlign w:val="center"/>
            <w:hideMark/>
          </w:tcPr>
          <w:p w14:paraId="53D46929" w14:textId="77777777" w:rsidR="0053313F" w:rsidRPr="0053313F" w:rsidRDefault="0053313F" w:rsidP="0053313F">
            <w:pPr>
              <w:rPr>
                <w:lang w:val="en-IN"/>
              </w:rPr>
            </w:pPr>
            <w:r w:rsidRPr="0053313F">
              <w:rPr>
                <w:lang w:val="en-IN"/>
              </w:rPr>
              <w:t>Method-level synchronization</w:t>
            </w:r>
          </w:p>
        </w:tc>
      </w:tr>
      <w:tr w:rsidR="0053313F" w:rsidRPr="0053313F" w14:paraId="5A03B451" w14:textId="77777777" w:rsidTr="0053313F">
        <w:trPr>
          <w:tblCellSpacing w:w="15" w:type="dxa"/>
        </w:trPr>
        <w:tc>
          <w:tcPr>
            <w:tcW w:w="0" w:type="auto"/>
            <w:vAlign w:val="center"/>
            <w:hideMark/>
          </w:tcPr>
          <w:p w14:paraId="3B9EC586" w14:textId="77777777" w:rsidR="0053313F" w:rsidRPr="0053313F" w:rsidRDefault="0053313F" w:rsidP="0053313F">
            <w:pPr>
              <w:rPr>
                <w:lang w:val="en-IN"/>
              </w:rPr>
            </w:pPr>
            <w:r w:rsidRPr="0053313F">
              <w:rPr>
                <w:b/>
                <w:bCs/>
                <w:lang w:val="en-IN"/>
              </w:rPr>
              <w:t>Alternative Approach</w:t>
            </w:r>
          </w:p>
        </w:tc>
        <w:tc>
          <w:tcPr>
            <w:tcW w:w="0" w:type="auto"/>
            <w:vAlign w:val="center"/>
            <w:hideMark/>
          </w:tcPr>
          <w:p w14:paraId="550C757A" w14:textId="77777777" w:rsidR="0053313F" w:rsidRPr="0053313F" w:rsidRDefault="0053313F" w:rsidP="0053313F">
            <w:pPr>
              <w:rPr>
                <w:lang w:val="en-IN"/>
              </w:rPr>
            </w:pPr>
            <w:r w:rsidRPr="0053313F">
              <w:rPr>
                <w:lang w:val="en-IN"/>
              </w:rPr>
              <w:t>Use ConcurrentHashMap + Doubly Linked List + ReentrantLock</w:t>
            </w:r>
          </w:p>
        </w:tc>
      </w:tr>
    </w:tbl>
    <w:p w14:paraId="68EB8E1F" w14:textId="77777777" w:rsidR="0053313F" w:rsidRDefault="0053313F" w:rsidP="0053313F">
      <w:pPr>
        <w:ind w:left="0"/>
      </w:pPr>
    </w:p>
    <w:p w14:paraId="486F65AE" w14:textId="2F905A50" w:rsidR="0053313F" w:rsidRDefault="00622046" w:rsidP="00622046">
      <w:pPr>
        <w:pStyle w:val="Heading3"/>
        <w:numPr>
          <w:ilvl w:val="2"/>
          <w:numId w:val="50"/>
        </w:numPr>
        <w:rPr>
          <w:color w:val="FF0000"/>
        </w:rPr>
      </w:pPr>
      <w:r w:rsidRPr="00622046">
        <w:rPr>
          <w:color w:val="FF0000"/>
        </w:rPr>
        <w:t>Streams vs. For-Loops in Java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2"/>
        <w:gridCol w:w="3887"/>
        <w:gridCol w:w="2884"/>
      </w:tblGrid>
      <w:tr w:rsidR="00DF6582" w:rsidRPr="00DF6582" w14:paraId="5E2A0CB3" w14:textId="77777777" w:rsidTr="00DF6582">
        <w:trPr>
          <w:tblHeader/>
          <w:tblCellSpacing w:w="15" w:type="dxa"/>
        </w:trPr>
        <w:tc>
          <w:tcPr>
            <w:tcW w:w="0" w:type="auto"/>
            <w:vAlign w:val="center"/>
            <w:hideMark/>
          </w:tcPr>
          <w:p w14:paraId="5F2D79FC" w14:textId="77777777" w:rsidR="00DF6582" w:rsidRPr="00DF6582" w:rsidRDefault="00DF6582" w:rsidP="00DF6582">
            <w:pPr>
              <w:rPr>
                <w:b/>
                <w:bCs/>
                <w:lang w:val="en-IN"/>
              </w:rPr>
            </w:pPr>
            <w:r w:rsidRPr="00DF6582">
              <w:rPr>
                <w:b/>
                <w:bCs/>
                <w:lang w:val="en-IN"/>
              </w:rPr>
              <w:t>Aspect</w:t>
            </w:r>
          </w:p>
        </w:tc>
        <w:tc>
          <w:tcPr>
            <w:tcW w:w="0" w:type="auto"/>
            <w:vAlign w:val="center"/>
            <w:hideMark/>
          </w:tcPr>
          <w:p w14:paraId="6EADA7AA" w14:textId="77777777" w:rsidR="00DF6582" w:rsidRPr="00DF6582" w:rsidRDefault="00DF6582" w:rsidP="00DF6582">
            <w:pPr>
              <w:rPr>
                <w:b/>
                <w:bCs/>
                <w:lang w:val="en-IN"/>
              </w:rPr>
            </w:pPr>
            <w:r w:rsidRPr="00DF6582">
              <w:rPr>
                <w:b/>
                <w:bCs/>
                <w:lang w:val="en-IN"/>
              </w:rPr>
              <w:t>Streams</w:t>
            </w:r>
          </w:p>
        </w:tc>
        <w:tc>
          <w:tcPr>
            <w:tcW w:w="0" w:type="auto"/>
            <w:vAlign w:val="center"/>
            <w:hideMark/>
          </w:tcPr>
          <w:p w14:paraId="17060CE9" w14:textId="77777777" w:rsidR="00DF6582" w:rsidRPr="00DF6582" w:rsidRDefault="00DF6582" w:rsidP="00DF6582">
            <w:pPr>
              <w:rPr>
                <w:b/>
                <w:bCs/>
                <w:lang w:val="en-IN"/>
              </w:rPr>
            </w:pPr>
            <w:r w:rsidRPr="00DF6582">
              <w:rPr>
                <w:b/>
                <w:bCs/>
                <w:lang w:val="en-IN"/>
              </w:rPr>
              <w:t>Traditional For-Loops</w:t>
            </w:r>
          </w:p>
        </w:tc>
      </w:tr>
      <w:tr w:rsidR="00DF6582" w:rsidRPr="00DF6582" w14:paraId="0B6C9E85" w14:textId="77777777" w:rsidTr="00DF6582">
        <w:trPr>
          <w:tblCellSpacing w:w="15" w:type="dxa"/>
        </w:trPr>
        <w:tc>
          <w:tcPr>
            <w:tcW w:w="0" w:type="auto"/>
            <w:vAlign w:val="center"/>
            <w:hideMark/>
          </w:tcPr>
          <w:p w14:paraId="0E3628DD" w14:textId="77777777" w:rsidR="00DF6582" w:rsidRPr="00DF6582" w:rsidRDefault="00DF6582" w:rsidP="00DF6582">
            <w:pPr>
              <w:rPr>
                <w:lang w:val="en-IN"/>
              </w:rPr>
            </w:pPr>
            <w:r w:rsidRPr="00DF6582">
              <w:rPr>
                <w:b/>
                <w:bCs/>
                <w:lang w:val="en-IN"/>
              </w:rPr>
              <w:t>Readability</w:t>
            </w:r>
          </w:p>
        </w:tc>
        <w:tc>
          <w:tcPr>
            <w:tcW w:w="0" w:type="auto"/>
            <w:vAlign w:val="center"/>
            <w:hideMark/>
          </w:tcPr>
          <w:p w14:paraId="4ECA6719" w14:textId="77777777" w:rsidR="00DF6582" w:rsidRPr="00DF6582" w:rsidRDefault="00DF6582" w:rsidP="00DF6582">
            <w:pPr>
              <w:rPr>
                <w:lang w:val="en-IN"/>
              </w:rPr>
            </w:pPr>
            <w:r w:rsidRPr="00DF6582">
              <w:rPr>
                <w:lang w:val="en-IN"/>
              </w:rPr>
              <w:t>More concise, declarative, expressive (map, filter, collect)</w:t>
            </w:r>
          </w:p>
        </w:tc>
        <w:tc>
          <w:tcPr>
            <w:tcW w:w="0" w:type="auto"/>
            <w:vAlign w:val="center"/>
            <w:hideMark/>
          </w:tcPr>
          <w:p w14:paraId="45E2087E" w14:textId="77777777" w:rsidR="00DF6582" w:rsidRPr="00DF6582" w:rsidRDefault="00DF6582" w:rsidP="00DF6582">
            <w:pPr>
              <w:rPr>
                <w:lang w:val="en-IN"/>
              </w:rPr>
            </w:pPr>
            <w:r w:rsidRPr="00DF6582">
              <w:rPr>
                <w:lang w:val="en-IN"/>
              </w:rPr>
              <w:t>Verbose but explicit and easy to debug</w:t>
            </w:r>
          </w:p>
        </w:tc>
      </w:tr>
      <w:tr w:rsidR="00DF6582" w:rsidRPr="00DF6582" w14:paraId="6140D7C8" w14:textId="77777777" w:rsidTr="00DF6582">
        <w:trPr>
          <w:tblCellSpacing w:w="15" w:type="dxa"/>
        </w:trPr>
        <w:tc>
          <w:tcPr>
            <w:tcW w:w="0" w:type="auto"/>
            <w:vAlign w:val="center"/>
            <w:hideMark/>
          </w:tcPr>
          <w:p w14:paraId="610A1880" w14:textId="77777777" w:rsidR="00DF6582" w:rsidRPr="00DF6582" w:rsidRDefault="00DF6582" w:rsidP="00DF6582">
            <w:pPr>
              <w:rPr>
                <w:lang w:val="en-IN"/>
              </w:rPr>
            </w:pPr>
            <w:r w:rsidRPr="00DF6582">
              <w:rPr>
                <w:b/>
                <w:bCs/>
                <w:lang w:val="en-IN"/>
              </w:rPr>
              <w:t>Performance (sequential)</w:t>
            </w:r>
          </w:p>
        </w:tc>
        <w:tc>
          <w:tcPr>
            <w:tcW w:w="0" w:type="auto"/>
            <w:vAlign w:val="center"/>
            <w:hideMark/>
          </w:tcPr>
          <w:p w14:paraId="5B5ACB94" w14:textId="77777777" w:rsidR="00DF6582" w:rsidRPr="00DF6582" w:rsidRDefault="00DF6582" w:rsidP="00DF6582">
            <w:pPr>
              <w:rPr>
                <w:lang w:val="en-IN"/>
              </w:rPr>
            </w:pPr>
            <w:r w:rsidRPr="00DF6582">
              <w:rPr>
                <w:lang w:val="en-IN"/>
              </w:rPr>
              <w:t>Slightly slower due to internal object creation and functional overhead</w:t>
            </w:r>
          </w:p>
        </w:tc>
        <w:tc>
          <w:tcPr>
            <w:tcW w:w="0" w:type="auto"/>
            <w:vAlign w:val="center"/>
            <w:hideMark/>
          </w:tcPr>
          <w:p w14:paraId="4540C7E1" w14:textId="77777777" w:rsidR="00DF6582" w:rsidRPr="00DF6582" w:rsidRDefault="00DF6582" w:rsidP="00DF6582">
            <w:pPr>
              <w:rPr>
                <w:lang w:val="en-IN"/>
              </w:rPr>
            </w:pPr>
            <w:r w:rsidRPr="00DF6582">
              <w:rPr>
                <w:lang w:val="en-IN"/>
              </w:rPr>
              <w:t>Typically faster due to low-level control</w:t>
            </w:r>
          </w:p>
        </w:tc>
      </w:tr>
      <w:tr w:rsidR="00DF6582" w:rsidRPr="00DF6582" w14:paraId="335217E9" w14:textId="77777777" w:rsidTr="00DF6582">
        <w:trPr>
          <w:tblCellSpacing w:w="15" w:type="dxa"/>
        </w:trPr>
        <w:tc>
          <w:tcPr>
            <w:tcW w:w="0" w:type="auto"/>
            <w:vAlign w:val="center"/>
            <w:hideMark/>
          </w:tcPr>
          <w:p w14:paraId="0FA2F3B8" w14:textId="77777777" w:rsidR="00DF6582" w:rsidRPr="00DF6582" w:rsidRDefault="00DF6582" w:rsidP="00DF6582">
            <w:pPr>
              <w:rPr>
                <w:lang w:val="en-IN"/>
              </w:rPr>
            </w:pPr>
            <w:r w:rsidRPr="00DF6582">
              <w:rPr>
                <w:b/>
                <w:bCs/>
                <w:lang w:val="en-IN"/>
              </w:rPr>
              <w:t>Performance (parallel)</w:t>
            </w:r>
          </w:p>
        </w:tc>
        <w:tc>
          <w:tcPr>
            <w:tcW w:w="0" w:type="auto"/>
            <w:vAlign w:val="center"/>
            <w:hideMark/>
          </w:tcPr>
          <w:p w14:paraId="796C8812" w14:textId="77777777" w:rsidR="00DF6582" w:rsidRPr="00DF6582" w:rsidRDefault="00DF6582" w:rsidP="00DF6582">
            <w:pPr>
              <w:rPr>
                <w:lang w:val="en-IN"/>
              </w:rPr>
            </w:pPr>
            <w:r w:rsidRPr="00DF6582">
              <w:rPr>
                <w:lang w:val="en-IN"/>
              </w:rPr>
              <w:t>Can outperform loops for large data sets using .parallelStream()</w:t>
            </w:r>
          </w:p>
        </w:tc>
        <w:tc>
          <w:tcPr>
            <w:tcW w:w="0" w:type="auto"/>
            <w:vAlign w:val="center"/>
            <w:hideMark/>
          </w:tcPr>
          <w:p w14:paraId="53AD1D83" w14:textId="77777777" w:rsidR="00DF6582" w:rsidRPr="00DF6582" w:rsidRDefault="00DF6582" w:rsidP="00DF6582">
            <w:pPr>
              <w:rPr>
                <w:lang w:val="en-IN"/>
              </w:rPr>
            </w:pPr>
            <w:r w:rsidRPr="00DF6582">
              <w:rPr>
                <w:lang w:val="en-IN"/>
              </w:rPr>
              <w:t>Manual parallelization is complex and error-prone</w:t>
            </w:r>
          </w:p>
        </w:tc>
      </w:tr>
      <w:tr w:rsidR="00DF6582" w:rsidRPr="00DF6582" w14:paraId="562FCA50" w14:textId="77777777" w:rsidTr="00DF6582">
        <w:trPr>
          <w:tblCellSpacing w:w="15" w:type="dxa"/>
        </w:trPr>
        <w:tc>
          <w:tcPr>
            <w:tcW w:w="0" w:type="auto"/>
            <w:vAlign w:val="center"/>
            <w:hideMark/>
          </w:tcPr>
          <w:p w14:paraId="6F6C2001" w14:textId="77777777" w:rsidR="00DF6582" w:rsidRPr="00DF6582" w:rsidRDefault="00DF6582" w:rsidP="00DF6582">
            <w:pPr>
              <w:rPr>
                <w:lang w:val="en-IN"/>
              </w:rPr>
            </w:pPr>
            <w:r w:rsidRPr="00DF6582">
              <w:rPr>
                <w:b/>
                <w:bCs/>
                <w:lang w:val="en-IN"/>
              </w:rPr>
              <w:lastRenderedPageBreak/>
              <w:t>Memory Allocation</w:t>
            </w:r>
          </w:p>
        </w:tc>
        <w:tc>
          <w:tcPr>
            <w:tcW w:w="0" w:type="auto"/>
            <w:vAlign w:val="center"/>
            <w:hideMark/>
          </w:tcPr>
          <w:p w14:paraId="2214C8D1" w14:textId="77777777" w:rsidR="00DF6582" w:rsidRPr="00DF6582" w:rsidRDefault="00DF6582" w:rsidP="00DF6582">
            <w:pPr>
              <w:rPr>
                <w:lang w:val="en-IN"/>
              </w:rPr>
            </w:pPr>
            <w:r w:rsidRPr="00DF6582">
              <w:rPr>
                <w:lang w:val="en-IN"/>
              </w:rPr>
              <w:t>More memory usage (intermediate objects, lambdas)</w:t>
            </w:r>
          </w:p>
        </w:tc>
        <w:tc>
          <w:tcPr>
            <w:tcW w:w="0" w:type="auto"/>
            <w:vAlign w:val="center"/>
            <w:hideMark/>
          </w:tcPr>
          <w:p w14:paraId="1268B68C" w14:textId="77777777" w:rsidR="00DF6582" w:rsidRPr="00DF6582" w:rsidRDefault="00DF6582" w:rsidP="00DF6582">
            <w:pPr>
              <w:rPr>
                <w:lang w:val="en-IN"/>
              </w:rPr>
            </w:pPr>
            <w:r w:rsidRPr="00DF6582">
              <w:rPr>
                <w:lang w:val="en-IN"/>
              </w:rPr>
              <w:t>Minimal memory footprint</w:t>
            </w:r>
          </w:p>
        </w:tc>
      </w:tr>
      <w:tr w:rsidR="00DF6582" w:rsidRPr="00DF6582" w14:paraId="4B5A1AF3" w14:textId="77777777" w:rsidTr="00DF6582">
        <w:trPr>
          <w:tblCellSpacing w:w="15" w:type="dxa"/>
        </w:trPr>
        <w:tc>
          <w:tcPr>
            <w:tcW w:w="0" w:type="auto"/>
            <w:vAlign w:val="center"/>
            <w:hideMark/>
          </w:tcPr>
          <w:p w14:paraId="02713469" w14:textId="77777777" w:rsidR="00DF6582" w:rsidRPr="00DF6582" w:rsidRDefault="00DF6582" w:rsidP="00DF6582">
            <w:pPr>
              <w:rPr>
                <w:lang w:val="en-IN"/>
              </w:rPr>
            </w:pPr>
            <w:r w:rsidRPr="00DF6582">
              <w:rPr>
                <w:b/>
                <w:bCs/>
                <w:lang w:val="en-IN"/>
              </w:rPr>
              <w:t>Short-circuiting</w:t>
            </w:r>
          </w:p>
        </w:tc>
        <w:tc>
          <w:tcPr>
            <w:tcW w:w="0" w:type="auto"/>
            <w:vAlign w:val="center"/>
            <w:hideMark/>
          </w:tcPr>
          <w:p w14:paraId="4BF44F59" w14:textId="77777777" w:rsidR="00DF6582" w:rsidRPr="00DF6582" w:rsidRDefault="00DF6582" w:rsidP="00DF6582">
            <w:pPr>
              <w:rPr>
                <w:lang w:val="en-IN"/>
              </w:rPr>
            </w:pPr>
            <w:r w:rsidRPr="00DF6582">
              <w:rPr>
                <w:lang w:val="en-IN"/>
              </w:rPr>
              <w:t>Efficient for operations like anyMatch(), findFirst()</w:t>
            </w:r>
          </w:p>
        </w:tc>
        <w:tc>
          <w:tcPr>
            <w:tcW w:w="0" w:type="auto"/>
            <w:vAlign w:val="center"/>
            <w:hideMark/>
          </w:tcPr>
          <w:p w14:paraId="7694F3CE" w14:textId="77777777" w:rsidR="00DF6582" w:rsidRPr="00DF6582" w:rsidRDefault="00DF6582" w:rsidP="00DF6582">
            <w:pPr>
              <w:rPr>
                <w:lang w:val="en-IN"/>
              </w:rPr>
            </w:pPr>
            <w:r w:rsidRPr="00DF6582">
              <w:rPr>
                <w:lang w:val="en-IN"/>
              </w:rPr>
              <w:t>Requires explicit break or condition</w:t>
            </w:r>
          </w:p>
        </w:tc>
      </w:tr>
      <w:tr w:rsidR="00DF6582" w:rsidRPr="00DF6582" w14:paraId="4ECB3074" w14:textId="77777777" w:rsidTr="00DF6582">
        <w:trPr>
          <w:tblCellSpacing w:w="15" w:type="dxa"/>
        </w:trPr>
        <w:tc>
          <w:tcPr>
            <w:tcW w:w="0" w:type="auto"/>
            <w:vAlign w:val="center"/>
            <w:hideMark/>
          </w:tcPr>
          <w:p w14:paraId="5AC8B285" w14:textId="77777777" w:rsidR="00DF6582" w:rsidRPr="00DF6582" w:rsidRDefault="00DF6582" w:rsidP="00DF6582">
            <w:pPr>
              <w:rPr>
                <w:lang w:val="en-IN"/>
              </w:rPr>
            </w:pPr>
            <w:r w:rsidRPr="00DF6582">
              <w:rPr>
                <w:b/>
                <w:bCs/>
                <w:lang w:val="en-IN"/>
              </w:rPr>
              <w:t>Index-based access</w:t>
            </w:r>
          </w:p>
        </w:tc>
        <w:tc>
          <w:tcPr>
            <w:tcW w:w="0" w:type="auto"/>
            <w:vAlign w:val="center"/>
            <w:hideMark/>
          </w:tcPr>
          <w:p w14:paraId="607574C7" w14:textId="77777777" w:rsidR="00DF6582" w:rsidRPr="00DF6582" w:rsidRDefault="00DF6582" w:rsidP="00DF6582">
            <w:pPr>
              <w:rPr>
                <w:lang w:val="en-IN"/>
              </w:rPr>
            </w:pPr>
            <w:r w:rsidRPr="00DF6582">
              <w:rPr>
                <w:lang w:val="en-IN"/>
              </w:rPr>
              <w:t>Not ideal for indexed collections (like List)</w:t>
            </w:r>
          </w:p>
        </w:tc>
        <w:tc>
          <w:tcPr>
            <w:tcW w:w="0" w:type="auto"/>
            <w:vAlign w:val="center"/>
            <w:hideMark/>
          </w:tcPr>
          <w:p w14:paraId="150DD5AE" w14:textId="77777777" w:rsidR="00DF6582" w:rsidRPr="00DF6582" w:rsidRDefault="00DF6582" w:rsidP="00DF6582">
            <w:pPr>
              <w:rPr>
                <w:lang w:val="en-IN"/>
              </w:rPr>
            </w:pPr>
            <w:r w:rsidRPr="00DF6582">
              <w:rPr>
                <w:lang w:val="en-IN"/>
              </w:rPr>
              <w:t>Works best with indexed data</w:t>
            </w:r>
          </w:p>
        </w:tc>
      </w:tr>
      <w:tr w:rsidR="00DF6582" w:rsidRPr="00DF6582" w14:paraId="06A9F390" w14:textId="77777777" w:rsidTr="00DF6582">
        <w:trPr>
          <w:tblCellSpacing w:w="15" w:type="dxa"/>
        </w:trPr>
        <w:tc>
          <w:tcPr>
            <w:tcW w:w="0" w:type="auto"/>
            <w:vAlign w:val="center"/>
            <w:hideMark/>
          </w:tcPr>
          <w:p w14:paraId="640EAD7A" w14:textId="77777777" w:rsidR="00DF6582" w:rsidRPr="00DF6582" w:rsidRDefault="00DF6582" w:rsidP="00DF6582">
            <w:pPr>
              <w:rPr>
                <w:lang w:val="en-IN"/>
              </w:rPr>
            </w:pPr>
            <w:r w:rsidRPr="00DF6582">
              <w:rPr>
                <w:b/>
                <w:bCs/>
                <w:lang w:val="en-IN"/>
              </w:rPr>
              <w:t>Lazy Evaluation</w:t>
            </w:r>
          </w:p>
        </w:tc>
        <w:tc>
          <w:tcPr>
            <w:tcW w:w="0" w:type="auto"/>
            <w:vAlign w:val="center"/>
            <w:hideMark/>
          </w:tcPr>
          <w:p w14:paraId="22220B45" w14:textId="77777777" w:rsidR="00DF6582" w:rsidRPr="00DF6582" w:rsidRDefault="00DF6582" w:rsidP="00DF6582">
            <w:pPr>
              <w:rPr>
                <w:lang w:val="en-IN"/>
              </w:rPr>
            </w:pPr>
            <w:r w:rsidRPr="00DF6582">
              <w:rPr>
                <w:lang w:val="en-IN"/>
              </w:rPr>
              <w:t>Yes – computation happens only when needed (terminal op)</w:t>
            </w:r>
          </w:p>
        </w:tc>
        <w:tc>
          <w:tcPr>
            <w:tcW w:w="0" w:type="auto"/>
            <w:vAlign w:val="center"/>
            <w:hideMark/>
          </w:tcPr>
          <w:p w14:paraId="0F1729C4" w14:textId="77777777" w:rsidR="00DF6582" w:rsidRPr="00DF6582" w:rsidRDefault="00DF6582" w:rsidP="00DF6582">
            <w:pPr>
              <w:rPr>
                <w:lang w:val="en-IN"/>
              </w:rPr>
            </w:pPr>
            <w:r w:rsidRPr="00DF6582">
              <w:rPr>
                <w:lang w:val="en-IN"/>
              </w:rPr>
              <w:t>No – each loop iteration is evaluated immediately</w:t>
            </w:r>
          </w:p>
        </w:tc>
      </w:tr>
      <w:tr w:rsidR="00DF6582" w:rsidRPr="00DF6582" w14:paraId="23F04076" w14:textId="77777777" w:rsidTr="00DF6582">
        <w:trPr>
          <w:tblCellSpacing w:w="15" w:type="dxa"/>
        </w:trPr>
        <w:tc>
          <w:tcPr>
            <w:tcW w:w="0" w:type="auto"/>
            <w:vAlign w:val="center"/>
            <w:hideMark/>
          </w:tcPr>
          <w:p w14:paraId="40F186FF" w14:textId="77777777" w:rsidR="00DF6582" w:rsidRPr="00DF6582" w:rsidRDefault="00DF6582" w:rsidP="00DF6582">
            <w:pPr>
              <w:rPr>
                <w:lang w:val="en-IN"/>
              </w:rPr>
            </w:pPr>
            <w:r w:rsidRPr="00DF6582">
              <w:rPr>
                <w:b/>
                <w:bCs/>
                <w:lang w:val="en-IN"/>
              </w:rPr>
              <w:t>Debugging</w:t>
            </w:r>
          </w:p>
        </w:tc>
        <w:tc>
          <w:tcPr>
            <w:tcW w:w="0" w:type="auto"/>
            <w:vAlign w:val="center"/>
            <w:hideMark/>
          </w:tcPr>
          <w:p w14:paraId="0CD4BA82" w14:textId="77777777" w:rsidR="00DF6582" w:rsidRPr="00DF6582" w:rsidRDefault="00DF6582" w:rsidP="00DF6582">
            <w:pPr>
              <w:rPr>
                <w:lang w:val="en-IN"/>
              </w:rPr>
            </w:pPr>
            <w:r w:rsidRPr="00DF6582">
              <w:rPr>
                <w:lang w:val="en-IN"/>
              </w:rPr>
              <w:t>Harder to step through (chained calls, lambdas)</w:t>
            </w:r>
          </w:p>
        </w:tc>
        <w:tc>
          <w:tcPr>
            <w:tcW w:w="0" w:type="auto"/>
            <w:vAlign w:val="center"/>
            <w:hideMark/>
          </w:tcPr>
          <w:p w14:paraId="5803C6D8" w14:textId="77777777" w:rsidR="00DF6582" w:rsidRPr="00DF6582" w:rsidRDefault="00DF6582" w:rsidP="00DF6582">
            <w:pPr>
              <w:rPr>
                <w:lang w:val="en-IN"/>
              </w:rPr>
            </w:pPr>
            <w:r w:rsidRPr="00DF6582">
              <w:rPr>
                <w:lang w:val="en-IN"/>
              </w:rPr>
              <w:t>Easier to debug with traditional breakpoints</w:t>
            </w:r>
          </w:p>
        </w:tc>
      </w:tr>
      <w:tr w:rsidR="00DF6582" w:rsidRPr="00DF6582" w14:paraId="7972F9F8" w14:textId="77777777" w:rsidTr="00DF6582">
        <w:trPr>
          <w:tblCellSpacing w:w="15" w:type="dxa"/>
        </w:trPr>
        <w:tc>
          <w:tcPr>
            <w:tcW w:w="0" w:type="auto"/>
            <w:vAlign w:val="center"/>
            <w:hideMark/>
          </w:tcPr>
          <w:p w14:paraId="52E5A93C" w14:textId="77777777" w:rsidR="00DF6582" w:rsidRPr="00DF6582" w:rsidRDefault="00DF6582" w:rsidP="00DF6582">
            <w:pPr>
              <w:rPr>
                <w:lang w:val="en-IN"/>
              </w:rPr>
            </w:pPr>
            <w:r w:rsidRPr="00DF6582">
              <w:rPr>
                <w:b/>
                <w:bCs/>
                <w:lang w:val="en-IN"/>
              </w:rPr>
              <w:t>Side Effects</w:t>
            </w:r>
          </w:p>
        </w:tc>
        <w:tc>
          <w:tcPr>
            <w:tcW w:w="0" w:type="auto"/>
            <w:vAlign w:val="center"/>
            <w:hideMark/>
          </w:tcPr>
          <w:p w14:paraId="4F9A4FBE" w14:textId="77777777" w:rsidR="00DF6582" w:rsidRPr="00DF6582" w:rsidRDefault="00DF6582" w:rsidP="00DF6582">
            <w:pPr>
              <w:rPr>
                <w:lang w:val="en-IN"/>
              </w:rPr>
            </w:pPr>
            <w:r w:rsidRPr="00DF6582">
              <w:rPr>
                <w:lang w:val="en-IN"/>
              </w:rPr>
              <w:t>Discouraged in functional style; less predictable</w:t>
            </w:r>
          </w:p>
        </w:tc>
        <w:tc>
          <w:tcPr>
            <w:tcW w:w="0" w:type="auto"/>
            <w:vAlign w:val="center"/>
            <w:hideMark/>
          </w:tcPr>
          <w:p w14:paraId="6DF209E8" w14:textId="77777777" w:rsidR="00DF6582" w:rsidRPr="00DF6582" w:rsidRDefault="00DF6582" w:rsidP="00DF6582">
            <w:pPr>
              <w:rPr>
                <w:lang w:val="en-IN"/>
              </w:rPr>
            </w:pPr>
            <w:r w:rsidRPr="00DF6582">
              <w:rPr>
                <w:lang w:val="en-IN"/>
              </w:rPr>
              <w:t>Easier to handle, though prone to bugs</w:t>
            </w:r>
          </w:p>
        </w:tc>
      </w:tr>
      <w:tr w:rsidR="00DF6582" w:rsidRPr="00DF6582" w14:paraId="2FC83598" w14:textId="77777777" w:rsidTr="00DF6582">
        <w:trPr>
          <w:tblCellSpacing w:w="15" w:type="dxa"/>
        </w:trPr>
        <w:tc>
          <w:tcPr>
            <w:tcW w:w="0" w:type="auto"/>
            <w:vAlign w:val="center"/>
            <w:hideMark/>
          </w:tcPr>
          <w:p w14:paraId="4AECA67D" w14:textId="77777777" w:rsidR="00DF6582" w:rsidRPr="00DF6582" w:rsidRDefault="00DF6582" w:rsidP="00DF6582">
            <w:pPr>
              <w:rPr>
                <w:lang w:val="en-IN"/>
              </w:rPr>
            </w:pPr>
            <w:r w:rsidRPr="00DF6582">
              <w:rPr>
                <w:b/>
                <w:bCs/>
                <w:lang w:val="en-IN"/>
              </w:rPr>
              <w:t>Best Use Case</w:t>
            </w:r>
          </w:p>
        </w:tc>
        <w:tc>
          <w:tcPr>
            <w:tcW w:w="0" w:type="auto"/>
            <w:vAlign w:val="center"/>
            <w:hideMark/>
          </w:tcPr>
          <w:p w14:paraId="73BBEBF0" w14:textId="77777777" w:rsidR="00DF6582" w:rsidRPr="00DF6582" w:rsidRDefault="00DF6582" w:rsidP="00DF6582">
            <w:pPr>
              <w:rPr>
                <w:lang w:val="en-IN"/>
              </w:rPr>
            </w:pPr>
            <w:r w:rsidRPr="00DF6582">
              <w:rPr>
                <w:lang w:val="en-IN"/>
              </w:rPr>
              <w:t>Transforming/processing collections, filtering large data</w:t>
            </w:r>
          </w:p>
        </w:tc>
        <w:tc>
          <w:tcPr>
            <w:tcW w:w="0" w:type="auto"/>
            <w:vAlign w:val="center"/>
            <w:hideMark/>
          </w:tcPr>
          <w:p w14:paraId="0B5750EC" w14:textId="77777777" w:rsidR="00DF6582" w:rsidRPr="00DF6582" w:rsidRDefault="00DF6582" w:rsidP="00DF6582">
            <w:pPr>
              <w:rPr>
                <w:lang w:val="en-IN"/>
              </w:rPr>
            </w:pPr>
            <w:r w:rsidRPr="00DF6582">
              <w:rPr>
                <w:lang w:val="en-IN"/>
              </w:rPr>
              <w:t>Simple loops, performance-critical or indexed operations</w:t>
            </w:r>
          </w:p>
        </w:tc>
      </w:tr>
    </w:tbl>
    <w:p w14:paraId="31651561" w14:textId="77777777" w:rsidR="00622046" w:rsidRPr="00622046" w:rsidRDefault="00622046" w:rsidP="00622046"/>
    <w:sectPr w:rsidR="00622046" w:rsidRPr="00622046" w:rsidSect="004A3C5A">
      <w:headerReference w:type="default" r:id="rId37"/>
      <w:footerReference w:type="default" r:id="rId38"/>
      <w:footerReference w:type="first" r:id="rId39"/>
      <w:pgSz w:w="12240" w:h="15840" w:code="1"/>
      <w:pgMar w:top="1440" w:right="1530" w:bottom="1440" w:left="1627" w:header="576" w:footer="619"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1D6C6B" w14:textId="77777777" w:rsidR="00F305AE" w:rsidRDefault="00F305AE">
      <w:r>
        <w:separator/>
      </w:r>
    </w:p>
  </w:endnote>
  <w:endnote w:type="continuationSeparator" w:id="0">
    <w:p w14:paraId="285E656C" w14:textId="77777777" w:rsidR="00F305AE" w:rsidRDefault="00F30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Perpetua">
    <w:charset w:val="00"/>
    <w:family w:val="roman"/>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295F1" w14:textId="50098355" w:rsidR="00490F3A" w:rsidRPr="000B3386" w:rsidRDefault="00490F3A" w:rsidP="00DC2C65">
    <w:pPr>
      <w:pStyle w:val="Footer"/>
      <w:tabs>
        <w:tab w:val="clear" w:pos="8640"/>
        <w:tab w:val="left" w:pos="6870"/>
        <w:tab w:val="right" w:pos="9720"/>
      </w:tabs>
      <w:spacing w:line="360" w:lineRule="auto"/>
      <w:ind w:left="0" w:firstLine="2160"/>
      <w:rPr>
        <w:b/>
        <w:noProof/>
        <w:sz w:val="18"/>
      </w:rPr>
    </w:pPr>
    <w:r>
      <w:rPr>
        <w:b/>
        <w:noProof/>
        <w:spacing w:val="60"/>
        <w:sz w:val="18"/>
      </w:rPr>
      <w:t xml:space="preserve">** </w:t>
    </w:r>
    <w:r w:rsidR="00BB17E1">
      <w:rPr>
        <w:b/>
        <w:noProof/>
        <w:spacing w:val="60"/>
        <w:sz w:val="18"/>
      </w:rPr>
      <w:t>Fortress</w:t>
    </w:r>
    <w:r>
      <w:rPr>
        <w:b/>
        <w:noProof/>
        <w:spacing w:val="60"/>
        <w:sz w:val="18"/>
      </w:rPr>
      <w:t xml:space="preserve"> Company Confidential  **</w:t>
    </w:r>
    <w:r>
      <w:rPr>
        <w:b/>
        <w:noProof/>
        <w:spacing w:val="60"/>
        <w:sz w:val="18"/>
      </w:rPr>
      <w:tab/>
    </w:r>
    <w:r w:rsidRPr="000B3386">
      <w:rPr>
        <w:noProof/>
        <w:sz w:val="18"/>
      </w:rPr>
      <w:t xml:space="preserve">Page </w:t>
    </w:r>
    <w:r w:rsidRPr="000B3386">
      <w:rPr>
        <w:noProof/>
        <w:sz w:val="18"/>
      </w:rPr>
      <w:fldChar w:fldCharType="begin"/>
    </w:r>
    <w:r w:rsidRPr="000B3386">
      <w:rPr>
        <w:noProof/>
        <w:sz w:val="18"/>
      </w:rPr>
      <w:instrText xml:space="preserve"> PAGE   \* MERGEFORMAT </w:instrText>
    </w:r>
    <w:r w:rsidRPr="000B3386">
      <w:rPr>
        <w:noProof/>
        <w:sz w:val="18"/>
      </w:rPr>
      <w:fldChar w:fldCharType="separate"/>
    </w:r>
    <w:r w:rsidR="005457C0">
      <w:rPr>
        <w:noProof/>
        <w:sz w:val="18"/>
      </w:rPr>
      <w:t>5</w:t>
    </w:r>
    <w:r w:rsidRPr="000B3386">
      <w:rPr>
        <w:noProof/>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A2BB4" w14:textId="2455E66A" w:rsidR="00490F3A" w:rsidRDefault="00136978" w:rsidP="00132D56">
    <w:pPr>
      <w:pStyle w:val="Footer"/>
      <w:ind w:left="0"/>
    </w:pPr>
    <w:r>
      <w:rPr>
        <w:noProof/>
        <w:lang w:val="en-AU" w:eastAsia="en-AU"/>
      </w:rPr>
      <w:t xml:space="preserve">Fortress </w:t>
    </w:r>
    <w:r w:rsidR="00490F3A">
      <w:rPr>
        <w:noProof/>
      </w:rPr>
      <w:tab/>
    </w:r>
    <w:r w:rsidR="00490F3A">
      <w:rPr>
        <w:noProof/>
      </w:rPr>
      <w:tab/>
    </w:r>
    <w:r>
      <w:rPr>
        <w:noProof/>
      </w:rPr>
      <w:t>Java Interview Preparation</w:t>
    </w:r>
    <w:r w:rsidR="00490F3A">
      <w:rPr>
        <w:noProof/>
      </w:rPr>
      <w:tab/>
    </w:r>
    <w:r w:rsidR="00490F3A">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4DB934" w14:textId="77777777" w:rsidR="00F305AE" w:rsidRDefault="00F305AE">
      <w:r>
        <w:separator/>
      </w:r>
    </w:p>
  </w:footnote>
  <w:footnote w:type="continuationSeparator" w:id="0">
    <w:p w14:paraId="67F8D909" w14:textId="77777777" w:rsidR="00F305AE" w:rsidRDefault="00F305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128"/>
      <w:gridCol w:w="990"/>
      <w:gridCol w:w="1170"/>
    </w:tblGrid>
    <w:tr w:rsidR="00490F3A" w14:paraId="17F1EB77" w14:textId="77777777" w:rsidTr="006F22BF">
      <w:tc>
        <w:tcPr>
          <w:tcW w:w="7128" w:type="dxa"/>
        </w:tcPr>
        <w:p w14:paraId="45C5EE2A" w14:textId="3963D36E" w:rsidR="00490F3A" w:rsidRDefault="00136978" w:rsidP="003930AE">
          <w:pPr>
            <w:spacing w:before="0" w:after="0"/>
            <w:ind w:left="0"/>
          </w:pPr>
          <w:r>
            <w:t>MSR</w:t>
          </w:r>
          <w:r w:rsidR="00490F3A">
            <w:t xml:space="preserve"> </w:t>
          </w:r>
          <w:r>
            <w:t>Java</w:t>
          </w:r>
          <w:r w:rsidR="006E261C">
            <w:t>8 Stream</w:t>
          </w:r>
          <w:r>
            <w:t xml:space="preserve"> Interview Pr</w:t>
          </w:r>
          <w:r w:rsidR="006E261C">
            <w:t>ograms</w:t>
          </w:r>
          <w:r w:rsidR="00490F3A">
            <w:t xml:space="preserve"> – </w:t>
          </w:r>
          <w:r>
            <w:t>SME/PE/DEV-IV</w:t>
          </w:r>
        </w:p>
      </w:tc>
      <w:tc>
        <w:tcPr>
          <w:tcW w:w="990" w:type="dxa"/>
          <w:tcBorders>
            <w:right w:val="nil"/>
          </w:tcBorders>
        </w:tcPr>
        <w:p w14:paraId="554E8B5C" w14:textId="77777777" w:rsidR="00490F3A" w:rsidRDefault="00490F3A">
          <w:pPr>
            <w:spacing w:before="0" w:after="0"/>
            <w:ind w:left="0"/>
            <w:jc w:val="right"/>
          </w:pPr>
          <w:r>
            <w:t>Version:</w:t>
          </w:r>
        </w:p>
      </w:tc>
      <w:tc>
        <w:tcPr>
          <w:tcW w:w="1170" w:type="dxa"/>
          <w:tcBorders>
            <w:left w:val="nil"/>
          </w:tcBorders>
        </w:tcPr>
        <w:p w14:paraId="41453AEA" w14:textId="77777777" w:rsidR="00490F3A" w:rsidRDefault="003930AE" w:rsidP="00490F3A">
          <w:pPr>
            <w:tabs>
              <w:tab w:val="center" w:pos="687"/>
              <w:tab w:val="right" w:pos="1374"/>
            </w:tabs>
            <w:spacing w:before="0" w:after="0"/>
            <w:ind w:left="0"/>
            <w:jc w:val="right"/>
          </w:pPr>
          <w:r>
            <w:t>0.1</w:t>
          </w:r>
        </w:p>
      </w:tc>
    </w:tr>
    <w:tr w:rsidR="00490F3A" w14:paraId="677BDD40" w14:textId="77777777" w:rsidTr="006F22BF">
      <w:tc>
        <w:tcPr>
          <w:tcW w:w="7128" w:type="dxa"/>
        </w:tcPr>
        <w:p w14:paraId="36E30082" w14:textId="2AFB0467" w:rsidR="00490F3A" w:rsidRDefault="00F85750" w:rsidP="004A58BE">
          <w:pPr>
            <w:spacing w:before="0" w:after="0"/>
            <w:ind w:left="0"/>
          </w:pPr>
          <w:r w:rsidRPr="00F85750">
            <w:t>Java - Interview - Topics_v0.1</w:t>
          </w:r>
        </w:p>
      </w:tc>
      <w:tc>
        <w:tcPr>
          <w:tcW w:w="990" w:type="dxa"/>
          <w:tcBorders>
            <w:right w:val="nil"/>
          </w:tcBorders>
        </w:tcPr>
        <w:p w14:paraId="3D97519F" w14:textId="77777777" w:rsidR="00490F3A" w:rsidRDefault="00490F3A">
          <w:pPr>
            <w:spacing w:before="0" w:after="0"/>
            <w:ind w:left="0"/>
            <w:jc w:val="right"/>
          </w:pPr>
          <w:r>
            <w:t>Date:</w:t>
          </w:r>
        </w:p>
      </w:tc>
      <w:tc>
        <w:tcPr>
          <w:tcW w:w="1170" w:type="dxa"/>
          <w:tcBorders>
            <w:left w:val="nil"/>
          </w:tcBorders>
        </w:tcPr>
        <w:p w14:paraId="712304CB" w14:textId="74505349" w:rsidR="00490F3A" w:rsidRDefault="003930AE" w:rsidP="006F22BF">
          <w:pPr>
            <w:spacing w:before="0" w:after="0"/>
            <w:ind w:left="-108"/>
            <w:jc w:val="right"/>
          </w:pPr>
          <w:r>
            <w:fldChar w:fldCharType="begin"/>
          </w:r>
          <w:r>
            <w:instrText xml:space="preserve"> SAVEDATE  \@ "M/d/yyyy" </w:instrText>
          </w:r>
          <w:r>
            <w:fldChar w:fldCharType="separate"/>
          </w:r>
          <w:r w:rsidR="009054C9">
            <w:rPr>
              <w:noProof/>
            </w:rPr>
            <w:t>5/21/2025</w:t>
          </w:r>
          <w:r>
            <w:fldChar w:fldCharType="end"/>
          </w:r>
        </w:p>
      </w:tc>
    </w:tr>
  </w:tbl>
  <w:p w14:paraId="15E3C3AF" w14:textId="77777777" w:rsidR="00490F3A" w:rsidRDefault="00490F3A">
    <w:pPr>
      <w:pStyle w:val="Header"/>
      <w:spacing w:before="0"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2E52"/>
    <w:multiLevelType w:val="hybridMultilevel"/>
    <w:tmpl w:val="64D01CC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484539"/>
    <w:multiLevelType w:val="multilevel"/>
    <w:tmpl w:val="A2B48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E0B54"/>
    <w:multiLevelType w:val="multilevel"/>
    <w:tmpl w:val="C01440D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5791673"/>
    <w:multiLevelType w:val="multilevel"/>
    <w:tmpl w:val="85F6A1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E6E26"/>
    <w:multiLevelType w:val="hybridMultilevel"/>
    <w:tmpl w:val="F1B082C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6162429"/>
    <w:multiLevelType w:val="hybridMultilevel"/>
    <w:tmpl w:val="CB58A882"/>
    <w:lvl w:ilvl="0" w:tplc="4009000D">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7196D6B"/>
    <w:multiLevelType w:val="multilevel"/>
    <w:tmpl w:val="D782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E0F05"/>
    <w:multiLevelType w:val="hybridMultilevel"/>
    <w:tmpl w:val="ABD6E1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8640CB0"/>
    <w:multiLevelType w:val="multilevel"/>
    <w:tmpl w:val="5510CB66"/>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0E243921"/>
    <w:multiLevelType w:val="hybridMultilevel"/>
    <w:tmpl w:val="127EB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01C339A"/>
    <w:multiLevelType w:val="multilevel"/>
    <w:tmpl w:val="B0426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246539"/>
    <w:multiLevelType w:val="multilevel"/>
    <w:tmpl w:val="8780DFD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15812E5"/>
    <w:multiLevelType w:val="multilevel"/>
    <w:tmpl w:val="485EAE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A932F7"/>
    <w:multiLevelType w:val="hybridMultilevel"/>
    <w:tmpl w:val="BAC6F73C"/>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6585226"/>
    <w:multiLevelType w:val="multilevel"/>
    <w:tmpl w:val="763C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2502C5"/>
    <w:multiLevelType w:val="multilevel"/>
    <w:tmpl w:val="CECAD12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8466D71"/>
    <w:multiLevelType w:val="hybridMultilevel"/>
    <w:tmpl w:val="BDA8774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9D23559"/>
    <w:multiLevelType w:val="hybridMultilevel"/>
    <w:tmpl w:val="8F6A5F2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9DE1EDE"/>
    <w:multiLevelType w:val="multilevel"/>
    <w:tmpl w:val="C0F2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F73CEB"/>
    <w:multiLevelType w:val="hybridMultilevel"/>
    <w:tmpl w:val="7E109E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F541AA5"/>
    <w:multiLevelType w:val="multilevel"/>
    <w:tmpl w:val="5D200B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0C12E5"/>
    <w:multiLevelType w:val="multilevel"/>
    <w:tmpl w:val="2C3C4E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1559B7"/>
    <w:multiLevelType w:val="multilevel"/>
    <w:tmpl w:val="67B886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B115E2"/>
    <w:multiLevelType w:val="multilevel"/>
    <w:tmpl w:val="638094F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9D0421"/>
    <w:multiLevelType w:val="hybridMultilevel"/>
    <w:tmpl w:val="124C5998"/>
    <w:lvl w:ilvl="0" w:tplc="67A478CC">
      <w:start w:val="1"/>
      <w:numFmt w:val="bullet"/>
      <w:pStyle w:val="TableBullet"/>
      <w:lvlText w:val=""/>
      <w:lvlJc w:val="left"/>
      <w:pPr>
        <w:tabs>
          <w:tab w:val="num" w:pos="1800"/>
        </w:tabs>
        <w:ind w:left="180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A9E1891"/>
    <w:multiLevelType w:val="multilevel"/>
    <w:tmpl w:val="D2A6D140"/>
    <w:lvl w:ilvl="0">
      <w:start w:val="1"/>
      <w:numFmt w:val="bullet"/>
      <w:lvlText w:val=""/>
      <w:lvlJc w:val="left"/>
      <w:pPr>
        <w:tabs>
          <w:tab w:val="num" w:pos="1440"/>
        </w:tabs>
        <w:ind w:left="1440" w:hanging="360"/>
      </w:pPr>
      <w:rPr>
        <w:rFonts w:ascii="Wingdings" w:hAnsi="Wingdings" w:hint="default"/>
        <w:sz w:val="20"/>
      </w:rPr>
    </w:lvl>
    <w:lvl w:ilvl="1">
      <w:numFmt w:val="bullet"/>
      <w:lvlText w:val=""/>
      <w:lvlJc w:val="left"/>
      <w:pPr>
        <w:ind w:left="2160" w:hanging="360"/>
      </w:pPr>
      <w:rPr>
        <w:rFonts w:ascii="Arial" w:eastAsia="Times New Roman" w:hAnsi="Arial" w:cs="Aria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2F535194"/>
    <w:multiLevelType w:val="multilevel"/>
    <w:tmpl w:val="E22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B14AF4"/>
    <w:multiLevelType w:val="multilevel"/>
    <w:tmpl w:val="339C54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8231D2"/>
    <w:multiLevelType w:val="multilevel"/>
    <w:tmpl w:val="0F48BAF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4BB1CC2"/>
    <w:multiLevelType w:val="multilevel"/>
    <w:tmpl w:val="926492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4F53CC"/>
    <w:multiLevelType w:val="multilevel"/>
    <w:tmpl w:val="7034031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37F43B26"/>
    <w:multiLevelType w:val="multilevel"/>
    <w:tmpl w:val="29FADF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DF5169"/>
    <w:multiLevelType w:val="multilevel"/>
    <w:tmpl w:val="ED1A9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551B3E"/>
    <w:multiLevelType w:val="hybridMultilevel"/>
    <w:tmpl w:val="77B86DB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3BBC56C4"/>
    <w:multiLevelType w:val="multilevel"/>
    <w:tmpl w:val="E35CEA5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3BF5777E"/>
    <w:multiLevelType w:val="multilevel"/>
    <w:tmpl w:val="F6AEF2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C216DB0"/>
    <w:multiLevelType w:val="multilevel"/>
    <w:tmpl w:val="8B0E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AC5A39"/>
    <w:multiLevelType w:val="multilevel"/>
    <w:tmpl w:val="D5EAF0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E409F3"/>
    <w:multiLevelType w:val="multilevel"/>
    <w:tmpl w:val="E5929430"/>
    <w:lvl w:ilvl="0">
      <w:start w:val="1"/>
      <w:numFmt w:val="bullet"/>
      <w:lvlText w:val=""/>
      <w:lvlJc w:val="left"/>
      <w:pPr>
        <w:ind w:left="720" w:hanging="360"/>
      </w:pPr>
      <w:rPr>
        <w:rFonts w:ascii="Wingdings" w:hAnsi="Wingding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19A0504"/>
    <w:multiLevelType w:val="multilevel"/>
    <w:tmpl w:val="9CD668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E5424A"/>
    <w:multiLevelType w:val="multilevel"/>
    <w:tmpl w:val="28BE8F24"/>
    <w:styleLink w:val="Style1"/>
    <w:lvl w:ilvl="0">
      <w:start w:val="1"/>
      <w:numFmt w:val="decimal"/>
      <w:lvlText w:val="%1."/>
      <w:lvlJc w:val="left"/>
      <w:pPr>
        <w:ind w:left="360" w:hanging="360"/>
      </w:pPr>
      <w:rPr>
        <w:rFonts w:hint="default"/>
        <w:b/>
        <w:u w:val="single"/>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b w:val="0"/>
        <w:i w:val="0"/>
      </w:rPr>
    </w:lvl>
    <w:lvl w:ilvl="3">
      <w:start w:val="1"/>
      <w:numFmt w:val="decimal"/>
      <w:lvlText w:val="%1.%2.%3.%4"/>
      <w:lvlJc w:val="left"/>
      <w:pPr>
        <w:tabs>
          <w:tab w:val="num" w:pos="864"/>
        </w:tabs>
        <w:ind w:left="864" w:hanging="864"/>
      </w:pPr>
      <w:rPr>
        <w:rFonts w:cs="Times New Roman" w:hint="default"/>
        <w:b w:val="0"/>
      </w:rPr>
    </w:lvl>
    <w:lvl w:ilvl="4">
      <w:start w:val="1"/>
      <w:numFmt w:val="decimal"/>
      <w:lvlText w:val="%1.%2.%3.%4.%5"/>
      <w:lvlJc w:val="left"/>
      <w:pPr>
        <w:tabs>
          <w:tab w:val="num" w:pos="1008"/>
        </w:tabs>
        <w:ind w:left="1008" w:hanging="1008"/>
      </w:pPr>
      <w:rPr>
        <w:rFonts w:ascii="Arial" w:hAnsi="Arial" w:cs="Arial" w:hint="default"/>
        <w:sz w:val="20"/>
        <w:szCs w:val="20"/>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1" w15:restartNumberingAfterBreak="0">
    <w:nsid w:val="42587460"/>
    <w:multiLevelType w:val="hybridMultilevel"/>
    <w:tmpl w:val="9E221B4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43171DFA"/>
    <w:multiLevelType w:val="multilevel"/>
    <w:tmpl w:val="FBD23A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4F7525"/>
    <w:multiLevelType w:val="hybridMultilevel"/>
    <w:tmpl w:val="D542FA1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396012D"/>
    <w:multiLevelType w:val="multilevel"/>
    <w:tmpl w:val="972E3E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3E72E59"/>
    <w:multiLevelType w:val="multilevel"/>
    <w:tmpl w:val="804A29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F374B5"/>
    <w:multiLevelType w:val="hybridMultilevel"/>
    <w:tmpl w:val="751C3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631110E"/>
    <w:multiLevelType w:val="multilevel"/>
    <w:tmpl w:val="810C1C6A"/>
    <w:lvl w:ilvl="0">
      <w:start w:val="1"/>
      <w:numFmt w:val="bullet"/>
      <w:lvlText w:val=""/>
      <w:lvlJc w:val="left"/>
      <w:pPr>
        <w:ind w:left="1080" w:hanging="360"/>
      </w:pPr>
      <w:rPr>
        <w:rFonts w:ascii="Wingdings" w:hAnsi="Wingding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b/>
        <w:bCs/>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8" w15:restartNumberingAfterBreak="0">
    <w:nsid w:val="47F42207"/>
    <w:multiLevelType w:val="hybridMultilevel"/>
    <w:tmpl w:val="40BA6BA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385831"/>
    <w:multiLevelType w:val="hybridMultilevel"/>
    <w:tmpl w:val="239A4B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B7D44C9"/>
    <w:multiLevelType w:val="multilevel"/>
    <w:tmpl w:val="05A60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B400B9"/>
    <w:multiLevelType w:val="multilevel"/>
    <w:tmpl w:val="F1F8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711004"/>
    <w:multiLevelType w:val="hybridMultilevel"/>
    <w:tmpl w:val="61BA8A1C"/>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4E735D8C"/>
    <w:multiLevelType w:val="multilevel"/>
    <w:tmpl w:val="13B8ED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A55053"/>
    <w:multiLevelType w:val="multilevel"/>
    <w:tmpl w:val="A2C84512"/>
    <w:lvl w:ilvl="0">
      <w:start w:val="1"/>
      <w:numFmt w:val="bullet"/>
      <w:lvlText w:val=""/>
      <w:lvlJc w:val="left"/>
      <w:pPr>
        <w:ind w:left="720" w:hanging="360"/>
      </w:pPr>
      <w:rPr>
        <w:rFonts w:ascii="Wingdings" w:hAnsi="Wingding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4F2C12A5"/>
    <w:multiLevelType w:val="multilevel"/>
    <w:tmpl w:val="99D032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945C2E"/>
    <w:multiLevelType w:val="multilevel"/>
    <w:tmpl w:val="50263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124634"/>
    <w:multiLevelType w:val="hybridMultilevel"/>
    <w:tmpl w:val="DFCE8F0C"/>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2E42B0C"/>
    <w:multiLevelType w:val="multilevel"/>
    <w:tmpl w:val="2F22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9050F6"/>
    <w:multiLevelType w:val="hybridMultilevel"/>
    <w:tmpl w:val="717037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58B0812"/>
    <w:multiLevelType w:val="multilevel"/>
    <w:tmpl w:val="DA50E6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8C584E"/>
    <w:multiLevelType w:val="multilevel"/>
    <w:tmpl w:val="6F00D8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9B0ADC"/>
    <w:multiLevelType w:val="hybridMultilevel"/>
    <w:tmpl w:val="7B9C8D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7B45A3D"/>
    <w:multiLevelType w:val="hybridMultilevel"/>
    <w:tmpl w:val="45F4FDA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5B366CD2"/>
    <w:multiLevelType w:val="multilevel"/>
    <w:tmpl w:val="2E62BF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131E46"/>
    <w:multiLevelType w:val="multilevel"/>
    <w:tmpl w:val="284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1C6544"/>
    <w:multiLevelType w:val="multilevel"/>
    <w:tmpl w:val="67B649EA"/>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5C963EBB"/>
    <w:multiLevelType w:val="multilevel"/>
    <w:tmpl w:val="C152143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D374650"/>
    <w:multiLevelType w:val="multilevel"/>
    <w:tmpl w:val="2F4CCF08"/>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5E0B26CC"/>
    <w:multiLevelType w:val="multilevel"/>
    <w:tmpl w:val="BC3E31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8C1BC4"/>
    <w:multiLevelType w:val="multilevel"/>
    <w:tmpl w:val="5D82B39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618A45CE"/>
    <w:multiLevelType w:val="hybridMultilevel"/>
    <w:tmpl w:val="5CDCEE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1E83B99"/>
    <w:multiLevelType w:val="hybridMultilevel"/>
    <w:tmpl w:val="3120162A"/>
    <w:lvl w:ilvl="0" w:tplc="FFFFFFFF">
      <w:start w:val="1"/>
      <w:numFmt w:val="bullet"/>
      <w:lvlText w:val=""/>
      <w:lvlJc w:val="left"/>
      <w:pPr>
        <w:ind w:left="180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3" w15:restartNumberingAfterBreak="0">
    <w:nsid w:val="637C542F"/>
    <w:multiLevelType w:val="hybridMultilevel"/>
    <w:tmpl w:val="5A4C7CFE"/>
    <w:lvl w:ilvl="0" w:tplc="FFFFFFFF">
      <w:start w:val="1"/>
      <w:numFmt w:val="bullet"/>
      <w:lvlText w:val=""/>
      <w:lvlJc w:val="left"/>
      <w:pPr>
        <w:ind w:left="360" w:hanging="360"/>
      </w:pPr>
      <w:rPr>
        <w:rFonts w:ascii="Wingdings" w:hAnsi="Wingdings" w:hint="default"/>
      </w:rPr>
    </w:lvl>
    <w:lvl w:ilvl="1" w:tplc="4009000D">
      <w:start w:val="1"/>
      <w:numFmt w:val="bullet"/>
      <w:lvlText w:val=""/>
      <w:lvlJc w:val="left"/>
      <w:pPr>
        <w:ind w:left="216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4026A77"/>
    <w:multiLevelType w:val="hybridMultilevel"/>
    <w:tmpl w:val="5FFCD23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640E3B27"/>
    <w:multiLevelType w:val="multilevel"/>
    <w:tmpl w:val="B352BF8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A550E7"/>
    <w:multiLevelType w:val="hybridMultilevel"/>
    <w:tmpl w:val="DE588AA2"/>
    <w:lvl w:ilvl="0" w:tplc="4009000D">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7" w15:restartNumberingAfterBreak="0">
    <w:nsid w:val="655A0C41"/>
    <w:multiLevelType w:val="multilevel"/>
    <w:tmpl w:val="6D5257E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5D72E88"/>
    <w:multiLevelType w:val="multilevel"/>
    <w:tmpl w:val="960A804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051BAB"/>
    <w:multiLevelType w:val="multilevel"/>
    <w:tmpl w:val="DD22E6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202190"/>
    <w:multiLevelType w:val="multilevel"/>
    <w:tmpl w:val="A9301716"/>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1" w15:restartNumberingAfterBreak="0">
    <w:nsid w:val="67F851A6"/>
    <w:multiLevelType w:val="hybridMultilevel"/>
    <w:tmpl w:val="231C641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2" w15:restartNumberingAfterBreak="0">
    <w:nsid w:val="687808D0"/>
    <w:multiLevelType w:val="multilevel"/>
    <w:tmpl w:val="92EA9C3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6A2718C8"/>
    <w:multiLevelType w:val="multilevel"/>
    <w:tmpl w:val="C914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B1D09FF"/>
    <w:multiLevelType w:val="hybridMultilevel"/>
    <w:tmpl w:val="84682044"/>
    <w:lvl w:ilvl="0" w:tplc="BD62E5C8">
      <w:start w:val="1"/>
      <w:numFmt w:val="decimal"/>
      <w:lvlText w:val="%1."/>
      <w:lvlJc w:val="left"/>
      <w:pPr>
        <w:ind w:left="1080" w:hanging="360"/>
      </w:pPr>
      <w:rPr>
        <w:rFonts w:hint="default"/>
      </w:rPr>
    </w:lvl>
    <w:lvl w:ilvl="1" w:tplc="2FDA478C">
      <w:numFmt w:val="bullet"/>
      <w:lvlText w:val=""/>
      <w:lvlJc w:val="left"/>
      <w:pPr>
        <w:ind w:left="1800" w:hanging="360"/>
      </w:pPr>
      <w:rPr>
        <w:rFonts w:ascii="Arial" w:eastAsia="Times New Roman" w:hAnsi="Arial" w:cs="Arial"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5" w15:restartNumberingAfterBreak="0">
    <w:nsid w:val="6BDB0D8B"/>
    <w:multiLevelType w:val="multilevel"/>
    <w:tmpl w:val="3CA046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3B57E5"/>
    <w:multiLevelType w:val="hybridMultilevel"/>
    <w:tmpl w:val="558A110E"/>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7" w15:restartNumberingAfterBreak="0">
    <w:nsid w:val="6DEA734C"/>
    <w:multiLevelType w:val="multilevel"/>
    <w:tmpl w:val="4D1CAC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F1D7254"/>
    <w:multiLevelType w:val="hybridMultilevel"/>
    <w:tmpl w:val="B1E636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FBA1557"/>
    <w:multiLevelType w:val="multilevel"/>
    <w:tmpl w:val="CCF0A8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312363"/>
    <w:multiLevelType w:val="hybridMultilevel"/>
    <w:tmpl w:val="71229DB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2A165D4"/>
    <w:multiLevelType w:val="multilevel"/>
    <w:tmpl w:val="8AE4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D22EBF"/>
    <w:multiLevelType w:val="multilevel"/>
    <w:tmpl w:val="B7C8FB2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3" w15:restartNumberingAfterBreak="0">
    <w:nsid w:val="769A4748"/>
    <w:multiLevelType w:val="multilevel"/>
    <w:tmpl w:val="B7B2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C62938"/>
    <w:multiLevelType w:val="multilevel"/>
    <w:tmpl w:val="EB7A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FE6800"/>
    <w:multiLevelType w:val="multilevel"/>
    <w:tmpl w:val="7C567B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A573612"/>
    <w:multiLevelType w:val="multilevel"/>
    <w:tmpl w:val="E7E01FBE"/>
    <w:lvl w:ilvl="0">
      <w:start w:val="1"/>
      <w:numFmt w:val="bullet"/>
      <w:lvlText w:val=""/>
      <w:lvlJc w:val="left"/>
      <w:pPr>
        <w:tabs>
          <w:tab w:val="num" w:pos="1440"/>
        </w:tabs>
        <w:ind w:left="1440" w:hanging="360"/>
      </w:pPr>
      <w:rPr>
        <w:rFonts w:ascii="Wingdings" w:hAnsi="Wingdings"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7" w15:restartNumberingAfterBreak="0">
    <w:nsid w:val="7CD83BFD"/>
    <w:multiLevelType w:val="hybridMultilevel"/>
    <w:tmpl w:val="560EC5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EB11187"/>
    <w:multiLevelType w:val="hybridMultilevel"/>
    <w:tmpl w:val="1578083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9" w15:restartNumberingAfterBreak="0">
    <w:nsid w:val="7EFC6CD4"/>
    <w:multiLevelType w:val="hybridMultilevel"/>
    <w:tmpl w:val="8B46918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0" w15:restartNumberingAfterBreak="0">
    <w:nsid w:val="7F2B7848"/>
    <w:multiLevelType w:val="multilevel"/>
    <w:tmpl w:val="8A4E5C3E"/>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914244477">
    <w:abstractNumId w:val="40"/>
  </w:num>
  <w:num w:numId="2" w16cid:durableId="343292159">
    <w:abstractNumId w:val="24"/>
  </w:num>
  <w:num w:numId="3" w16cid:durableId="1106002894">
    <w:abstractNumId w:val="81"/>
  </w:num>
  <w:num w:numId="4" w16cid:durableId="1963919901">
    <w:abstractNumId w:val="61"/>
  </w:num>
  <w:num w:numId="5" w16cid:durableId="356540166">
    <w:abstractNumId w:val="10"/>
  </w:num>
  <w:num w:numId="6" w16cid:durableId="100809269">
    <w:abstractNumId w:val="30"/>
  </w:num>
  <w:num w:numId="7" w16cid:durableId="1771319716">
    <w:abstractNumId w:val="31"/>
  </w:num>
  <w:num w:numId="8" w16cid:durableId="367266457">
    <w:abstractNumId w:val="22"/>
  </w:num>
  <w:num w:numId="9" w16cid:durableId="1033849727">
    <w:abstractNumId w:val="27"/>
  </w:num>
  <w:num w:numId="10" w16cid:durableId="304362434">
    <w:abstractNumId w:val="69"/>
  </w:num>
  <w:num w:numId="11" w16cid:durableId="316109833">
    <w:abstractNumId w:val="39"/>
  </w:num>
  <w:num w:numId="12" w16cid:durableId="59835460">
    <w:abstractNumId w:val="75"/>
  </w:num>
  <w:num w:numId="13" w16cid:durableId="487941574">
    <w:abstractNumId w:val="12"/>
  </w:num>
  <w:num w:numId="14" w16cid:durableId="774012573">
    <w:abstractNumId w:val="16"/>
  </w:num>
  <w:num w:numId="15" w16cid:durableId="697193518">
    <w:abstractNumId w:val="23"/>
  </w:num>
  <w:num w:numId="16" w16cid:durableId="1627927871">
    <w:abstractNumId w:val="86"/>
  </w:num>
  <w:num w:numId="17" w16cid:durableId="1156453654">
    <w:abstractNumId w:val="73"/>
  </w:num>
  <w:num w:numId="18" w16cid:durableId="210266519">
    <w:abstractNumId w:val="53"/>
  </w:num>
  <w:num w:numId="19" w16cid:durableId="531766373">
    <w:abstractNumId w:val="96"/>
  </w:num>
  <w:num w:numId="20" w16cid:durableId="1818916544">
    <w:abstractNumId w:val="89"/>
  </w:num>
  <w:num w:numId="21" w16cid:durableId="1462501844">
    <w:abstractNumId w:val="29"/>
  </w:num>
  <w:num w:numId="22" w16cid:durableId="1434402863">
    <w:abstractNumId w:val="78"/>
  </w:num>
  <w:num w:numId="23" w16cid:durableId="1348873395">
    <w:abstractNumId w:val="19"/>
  </w:num>
  <w:num w:numId="24" w16cid:durableId="1946115287">
    <w:abstractNumId w:val="88"/>
  </w:num>
  <w:num w:numId="25" w16cid:durableId="1951930772">
    <w:abstractNumId w:val="9"/>
  </w:num>
  <w:num w:numId="26" w16cid:durableId="1880165302">
    <w:abstractNumId w:val="74"/>
  </w:num>
  <w:num w:numId="27" w16cid:durableId="386882897">
    <w:abstractNumId w:val="46"/>
  </w:num>
  <w:num w:numId="28" w16cid:durableId="1451390627">
    <w:abstractNumId w:val="70"/>
  </w:num>
  <w:num w:numId="29" w16cid:durableId="1451776420">
    <w:abstractNumId w:val="77"/>
  </w:num>
  <w:num w:numId="30" w16cid:durableId="157842908">
    <w:abstractNumId w:val="11"/>
  </w:num>
  <w:num w:numId="31" w16cid:durableId="1219365099">
    <w:abstractNumId w:val="82"/>
  </w:num>
  <w:num w:numId="32" w16cid:durableId="2021002039">
    <w:abstractNumId w:val="15"/>
  </w:num>
  <w:num w:numId="33" w16cid:durableId="2018723700">
    <w:abstractNumId w:val="34"/>
  </w:num>
  <w:num w:numId="34" w16cid:durableId="2016491790">
    <w:abstractNumId w:val="64"/>
  </w:num>
  <w:num w:numId="35" w16cid:durableId="928274247">
    <w:abstractNumId w:val="42"/>
  </w:num>
  <w:num w:numId="36" w16cid:durableId="1965652191">
    <w:abstractNumId w:val="43"/>
  </w:num>
  <w:num w:numId="37" w16cid:durableId="164050617">
    <w:abstractNumId w:val="28"/>
  </w:num>
  <w:num w:numId="38" w16cid:durableId="1845051601">
    <w:abstractNumId w:val="55"/>
  </w:num>
  <w:num w:numId="39" w16cid:durableId="1784765975">
    <w:abstractNumId w:val="3"/>
  </w:num>
  <w:num w:numId="40" w16cid:durableId="1235554457">
    <w:abstractNumId w:val="97"/>
  </w:num>
  <w:num w:numId="41" w16cid:durableId="1112432002">
    <w:abstractNumId w:val="7"/>
  </w:num>
  <w:num w:numId="42" w16cid:durableId="959260312">
    <w:abstractNumId w:val="41"/>
  </w:num>
  <w:num w:numId="43" w16cid:durableId="1724981770">
    <w:abstractNumId w:val="13"/>
  </w:num>
  <w:num w:numId="44" w16cid:durableId="883177068">
    <w:abstractNumId w:val="17"/>
  </w:num>
  <w:num w:numId="45" w16cid:durableId="1543011521">
    <w:abstractNumId w:val="80"/>
  </w:num>
  <w:num w:numId="46" w16cid:durableId="738407963">
    <w:abstractNumId w:val="79"/>
  </w:num>
  <w:num w:numId="47" w16cid:durableId="1732464642">
    <w:abstractNumId w:val="20"/>
  </w:num>
  <w:num w:numId="48" w16cid:durableId="1850489078">
    <w:abstractNumId w:val="0"/>
  </w:num>
  <w:num w:numId="49" w16cid:durableId="168909919">
    <w:abstractNumId w:val="98"/>
  </w:num>
  <w:num w:numId="50" w16cid:durableId="1688368731">
    <w:abstractNumId w:val="68"/>
  </w:num>
  <w:num w:numId="51" w16cid:durableId="1620064414">
    <w:abstractNumId w:val="35"/>
  </w:num>
  <w:num w:numId="52" w16cid:durableId="1555194603">
    <w:abstractNumId w:val="44"/>
  </w:num>
  <w:num w:numId="53" w16cid:durableId="967249212">
    <w:abstractNumId w:val="2"/>
  </w:num>
  <w:num w:numId="54" w16cid:durableId="1196887556">
    <w:abstractNumId w:val="67"/>
  </w:num>
  <w:num w:numId="55" w16cid:durableId="682560470">
    <w:abstractNumId w:val="100"/>
  </w:num>
  <w:num w:numId="56" w16cid:durableId="1462990057">
    <w:abstractNumId w:val="94"/>
  </w:num>
  <w:num w:numId="57" w16cid:durableId="1966887055">
    <w:abstractNumId w:val="47"/>
  </w:num>
  <w:num w:numId="58" w16cid:durableId="1301156857">
    <w:abstractNumId w:val="84"/>
  </w:num>
  <w:num w:numId="59" w16cid:durableId="1499610190">
    <w:abstractNumId w:val="83"/>
  </w:num>
  <w:num w:numId="60" w16cid:durableId="217086036">
    <w:abstractNumId w:val="5"/>
  </w:num>
  <w:num w:numId="61" w16cid:durableId="819662313">
    <w:abstractNumId w:val="25"/>
  </w:num>
  <w:num w:numId="62" w16cid:durableId="1251044010">
    <w:abstractNumId w:val="33"/>
  </w:num>
  <w:num w:numId="63" w16cid:durableId="1866362983">
    <w:abstractNumId w:val="76"/>
  </w:num>
  <w:num w:numId="64" w16cid:durableId="484517850">
    <w:abstractNumId w:val="72"/>
  </w:num>
  <w:num w:numId="65" w16cid:durableId="258294687">
    <w:abstractNumId w:val="1"/>
  </w:num>
  <w:num w:numId="66" w16cid:durableId="333260377">
    <w:abstractNumId w:val="57"/>
  </w:num>
  <w:num w:numId="67" w16cid:durableId="203569423">
    <w:abstractNumId w:val="52"/>
  </w:num>
  <w:num w:numId="68" w16cid:durableId="1430853928">
    <w:abstractNumId w:val="54"/>
  </w:num>
  <w:num w:numId="69" w16cid:durableId="222644697">
    <w:abstractNumId w:val="48"/>
  </w:num>
  <w:num w:numId="70" w16cid:durableId="1962029565">
    <w:abstractNumId w:val="90"/>
  </w:num>
  <w:num w:numId="71" w16cid:durableId="498926486">
    <w:abstractNumId w:val="58"/>
  </w:num>
  <w:num w:numId="72" w16cid:durableId="2120375199">
    <w:abstractNumId w:val="87"/>
  </w:num>
  <w:num w:numId="73" w16cid:durableId="719062650">
    <w:abstractNumId w:val="93"/>
  </w:num>
  <w:num w:numId="74" w16cid:durableId="1853491194">
    <w:abstractNumId w:val="8"/>
  </w:num>
  <w:num w:numId="75" w16cid:durableId="1836341292">
    <w:abstractNumId w:val="91"/>
  </w:num>
  <w:num w:numId="76" w16cid:durableId="364791094">
    <w:abstractNumId w:val="92"/>
  </w:num>
  <w:num w:numId="77" w16cid:durableId="2005013279">
    <w:abstractNumId w:val="18"/>
  </w:num>
  <w:num w:numId="78" w16cid:durableId="585261657">
    <w:abstractNumId w:val="50"/>
  </w:num>
  <w:num w:numId="79" w16cid:durableId="1524712030">
    <w:abstractNumId w:val="45"/>
  </w:num>
  <w:num w:numId="80" w16cid:durableId="890312502">
    <w:abstractNumId w:val="85"/>
  </w:num>
  <w:num w:numId="81" w16cid:durableId="129590032">
    <w:abstractNumId w:val="66"/>
  </w:num>
  <w:num w:numId="82" w16cid:durableId="1489441535">
    <w:abstractNumId w:val="38"/>
  </w:num>
  <w:num w:numId="83" w16cid:durableId="1410733799">
    <w:abstractNumId w:val="65"/>
  </w:num>
  <w:num w:numId="84" w16cid:durableId="260836819">
    <w:abstractNumId w:val="99"/>
  </w:num>
  <w:num w:numId="85" w16cid:durableId="1493062200">
    <w:abstractNumId w:val="60"/>
  </w:num>
  <w:num w:numId="86" w16cid:durableId="20934059">
    <w:abstractNumId w:val="4"/>
  </w:num>
  <w:num w:numId="87" w16cid:durableId="488986521">
    <w:abstractNumId w:val="71"/>
  </w:num>
  <w:num w:numId="88" w16cid:durableId="1486044119">
    <w:abstractNumId w:val="62"/>
  </w:num>
  <w:num w:numId="89" w16cid:durableId="823011313">
    <w:abstractNumId w:val="6"/>
  </w:num>
  <w:num w:numId="90" w16cid:durableId="353962382">
    <w:abstractNumId w:val="49"/>
  </w:num>
  <w:num w:numId="91" w16cid:durableId="184946863">
    <w:abstractNumId w:val="26"/>
  </w:num>
  <w:num w:numId="92" w16cid:durableId="114837856">
    <w:abstractNumId w:val="95"/>
  </w:num>
  <w:num w:numId="93" w16cid:durableId="77288865">
    <w:abstractNumId w:val="51"/>
  </w:num>
  <w:num w:numId="94" w16cid:durableId="1502963643">
    <w:abstractNumId w:val="56"/>
  </w:num>
  <w:num w:numId="95" w16cid:durableId="1253323454">
    <w:abstractNumId w:val="36"/>
  </w:num>
  <w:num w:numId="96" w16cid:durableId="761686615">
    <w:abstractNumId w:val="59"/>
  </w:num>
  <w:num w:numId="97" w16cid:durableId="491025280">
    <w:abstractNumId w:val="32"/>
  </w:num>
  <w:num w:numId="98" w16cid:durableId="313027837">
    <w:abstractNumId w:val="37"/>
  </w:num>
  <w:num w:numId="99" w16cid:durableId="2020303841">
    <w:abstractNumId w:val="14"/>
  </w:num>
  <w:num w:numId="100" w16cid:durableId="172231230">
    <w:abstractNumId w:val="21"/>
  </w:num>
  <w:num w:numId="101" w16cid:durableId="819732276">
    <w:abstractNumId w:val="6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attachedTemplate r:id="rId1"/>
  <w:doNotTrackFormatting/>
  <w:defaultTabStop w:val="720"/>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D51"/>
    <w:rsid w:val="00000040"/>
    <w:rsid w:val="000002EC"/>
    <w:rsid w:val="0000072D"/>
    <w:rsid w:val="00000F43"/>
    <w:rsid w:val="00001AD4"/>
    <w:rsid w:val="00001D20"/>
    <w:rsid w:val="0000253F"/>
    <w:rsid w:val="00002E4C"/>
    <w:rsid w:val="00003004"/>
    <w:rsid w:val="000030E9"/>
    <w:rsid w:val="00003D5F"/>
    <w:rsid w:val="00003E81"/>
    <w:rsid w:val="00003EEA"/>
    <w:rsid w:val="000041FA"/>
    <w:rsid w:val="00004342"/>
    <w:rsid w:val="00004D7F"/>
    <w:rsid w:val="00004E62"/>
    <w:rsid w:val="00005EFE"/>
    <w:rsid w:val="00006850"/>
    <w:rsid w:val="00006AC3"/>
    <w:rsid w:val="00010028"/>
    <w:rsid w:val="00010185"/>
    <w:rsid w:val="0001020C"/>
    <w:rsid w:val="000110C4"/>
    <w:rsid w:val="000110CD"/>
    <w:rsid w:val="00011769"/>
    <w:rsid w:val="00011D75"/>
    <w:rsid w:val="00012558"/>
    <w:rsid w:val="00012819"/>
    <w:rsid w:val="00013224"/>
    <w:rsid w:val="00013421"/>
    <w:rsid w:val="000139D3"/>
    <w:rsid w:val="00013FAA"/>
    <w:rsid w:val="0001405D"/>
    <w:rsid w:val="00014235"/>
    <w:rsid w:val="00014777"/>
    <w:rsid w:val="0001520A"/>
    <w:rsid w:val="00015372"/>
    <w:rsid w:val="000153CB"/>
    <w:rsid w:val="00015C84"/>
    <w:rsid w:val="00016358"/>
    <w:rsid w:val="000169E2"/>
    <w:rsid w:val="00016F25"/>
    <w:rsid w:val="0001704A"/>
    <w:rsid w:val="000173EC"/>
    <w:rsid w:val="0002039A"/>
    <w:rsid w:val="00020D50"/>
    <w:rsid w:val="00021612"/>
    <w:rsid w:val="000216B3"/>
    <w:rsid w:val="00022630"/>
    <w:rsid w:val="000229F4"/>
    <w:rsid w:val="00022D65"/>
    <w:rsid w:val="0002379E"/>
    <w:rsid w:val="00023874"/>
    <w:rsid w:val="00024552"/>
    <w:rsid w:val="00024BA2"/>
    <w:rsid w:val="00024E7E"/>
    <w:rsid w:val="000250F4"/>
    <w:rsid w:val="00025331"/>
    <w:rsid w:val="00025532"/>
    <w:rsid w:val="000261B0"/>
    <w:rsid w:val="0002647C"/>
    <w:rsid w:val="000267F2"/>
    <w:rsid w:val="00026C3C"/>
    <w:rsid w:val="00026D02"/>
    <w:rsid w:val="000273E8"/>
    <w:rsid w:val="0003010A"/>
    <w:rsid w:val="000313E5"/>
    <w:rsid w:val="000319ED"/>
    <w:rsid w:val="00031ADB"/>
    <w:rsid w:val="00031CC5"/>
    <w:rsid w:val="00031D19"/>
    <w:rsid w:val="00031D62"/>
    <w:rsid w:val="00032368"/>
    <w:rsid w:val="00032C4F"/>
    <w:rsid w:val="00032CC9"/>
    <w:rsid w:val="000330BF"/>
    <w:rsid w:val="00033C99"/>
    <w:rsid w:val="00034345"/>
    <w:rsid w:val="00034694"/>
    <w:rsid w:val="000346A9"/>
    <w:rsid w:val="00034DEB"/>
    <w:rsid w:val="00034DF7"/>
    <w:rsid w:val="00035201"/>
    <w:rsid w:val="00035C2E"/>
    <w:rsid w:val="00035D58"/>
    <w:rsid w:val="0003711F"/>
    <w:rsid w:val="0003750A"/>
    <w:rsid w:val="00037BD9"/>
    <w:rsid w:val="000404A6"/>
    <w:rsid w:val="00040FEB"/>
    <w:rsid w:val="0004140A"/>
    <w:rsid w:val="00041B6A"/>
    <w:rsid w:val="00041C5B"/>
    <w:rsid w:val="00041D85"/>
    <w:rsid w:val="00042908"/>
    <w:rsid w:val="00042ED4"/>
    <w:rsid w:val="0004319F"/>
    <w:rsid w:val="00043BF0"/>
    <w:rsid w:val="000441BB"/>
    <w:rsid w:val="00044297"/>
    <w:rsid w:val="00044531"/>
    <w:rsid w:val="000447F2"/>
    <w:rsid w:val="00044FC9"/>
    <w:rsid w:val="000450E5"/>
    <w:rsid w:val="00045326"/>
    <w:rsid w:val="00045B21"/>
    <w:rsid w:val="000460A3"/>
    <w:rsid w:val="000460D8"/>
    <w:rsid w:val="0004634E"/>
    <w:rsid w:val="0004684B"/>
    <w:rsid w:val="000470AF"/>
    <w:rsid w:val="00047A93"/>
    <w:rsid w:val="00047B78"/>
    <w:rsid w:val="00047B90"/>
    <w:rsid w:val="00047C59"/>
    <w:rsid w:val="00047E83"/>
    <w:rsid w:val="00050031"/>
    <w:rsid w:val="0005019C"/>
    <w:rsid w:val="00051DFA"/>
    <w:rsid w:val="0005209C"/>
    <w:rsid w:val="00052813"/>
    <w:rsid w:val="000534BB"/>
    <w:rsid w:val="00054171"/>
    <w:rsid w:val="000542F4"/>
    <w:rsid w:val="0005480E"/>
    <w:rsid w:val="00055B09"/>
    <w:rsid w:val="00055E4D"/>
    <w:rsid w:val="00055F3D"/>
    <w:rsid w:val="00056103"/>
    <w:rsid w:val="00056174"/>
    <w:rsid w:val="00057305"/>
    <w:rsid w:val="00057CB6"/>
    <w:rsid w:val="00057D61"/>
    <w:rsid w:val="000603AD"/>
    <w:rsid w:val="00060405"/>
    <w:rsid w:val="00060BA8"/>
    <w:rsid w:val="000612E8"/>
    <w:rsid w:val="000612EC"/>
    <w:rsid w:val="00061A5F"/>
    <w:rsid w:val="000620EB"/>
    <w:rsid w:val="00062332"/>
    <w:rsid w:val="00062DAF"/>
    <w:rsid w:val="00063819"/>
    <w:rsid w:val="000646FB"/>
    <w:rsid w:val="00064923"/>
    <w:rsid w:val="00064B85"/>
    <w:rsid w:val="00064C90"/>
    <w:rsid w:val="00064F66"/>
    <w:rsid w:val="00065522"/>
    <w:rsid w:val="00065D5B"/>
    <w:rsid w:val="00067300"/>
    <w:rsid w:val="00067800"/>
    <w:rsid w:val="00067E1F"/>
    <w:rsid w:val="0007052B"/>
    <w:rsid w:val="0007061B"/>
    <w:rsid w:val="00071415"/>
    <w:rsid w:val="0007190E"/>
    <w:rsid w:val="000722A8"/>
    <w:rsid w:val="00072342"/>
    <w:rsid w:val="00072634"/>
    <w:rsid w:val="00072A8B"/>
    <w:rsid w:val="00072D67"/>
    <w:rsid w:val="000734E8"/>
    <w:rsid w:val="00073548"/>
    <w:rsid w:val="0007358C"/>
    <w:rsid w:val="000737B0"/>
    <w:rsid w:val="00073938"/>
    <w:rsid w:val="0007479D"/>
    <w:rsid w:val="00074BC3"/>
    <w:rsid w:val="00074FDD"/>
    <w:rsid w:val="000752C0"/>
    <w:rsid w:val="00075341"/>
    <w:rsid w:val="00075948"/>
    <w:rsid w:val="00075BAA"/>
    <w:rsid w:val="00075C25"/>
    <w:rsid w:val="00075D12"/>
    <w:rsid w:val="00076301"/>
    <w:rsid w:val="00076959"/>
    <w:rsid w:val="00076AC9"/>
    <w:rsid w:val="000770A6"/>
    <w:rsid w:val="0007712E"/>
    <w:rsid w:val="0007728E"/>
    <w:rsid w:val="000777E7"/>
    <w:rsid w:val="0008046C"/>
    <w:rsid w:val="0008093D"/>
    <w:rsid w:val="00080B87"/>
    <w:rsid w:val="00080C0B"/>
    <w:rsid w:val="00080C8B"/>
    <w:rsid w:val="00081685"/>
    <w:rsid w:val="000818D4"/>
    <w:rsid w:val="000819D0"/>
    <w:rsid w:val="0008214E"/>
    <w:rsid w:val="000823B1"/>
    <w:rsid w:val="00082A3E"/>
    <w:rsid w:val="00082AEF"/>
    <w:rsid w:val="00082C77"/>
    <w:rsid w:val="0008302C"/>
    <w:rsid w:val="00083406"/>
    <w:rsid w:val="0008363C"/>
    <w:rsid w:val="00083DB1"/>
    <w:rsid w:val="000843CD"/>
    <w:rsid w:val="000849D0"/>
    <w:rsid w:val="00084EB4"/>
    <w:rsid w:val="00084F7D"/>
    <w:rsid w:val="0008527A"/>
    <w:rsid w:val="00085539"/>
    <w:rsid w:val="0008751D"/>
    <w:rsid w:val="00087552"/>
    <w:rsid w:val="00087899"/>
    <w:rsid w:val="00090FAE"/>
    <w:rsid w:val="000914F2"/>
    <w:rsid w:val="00091C1E"/>
    <w:rsid w:val="0009243D"/>
    <w:rsid w:val="00093E79"/>
    <w:rsid w:val="00094D42"/>
    <w:rsid w:val="00095F8B"/>
    <w:rsid w:val="00095FF4"/>
    <w:rsid w:val="00096219"/>
    <w:rsid w:val="00097029"/>
    <w:rsid w:val="000973AB"/>
    <w:rsid w:val="000A0724"/>
    <w:rsid w:val="000A0C29"/>
    <w:rsid w:val="000A0ECD"/>
    <w:rsid w:val="000A199C"/>
    <w:rsid w:val="000A1F0A"/>
    <w:rsid w:val="000A1FF8"/>
    <w:rsid w:val="000A2054"/>
    <w:rsid w:val="000A229C"/>
    <w:rsid w:val="000A2411"/>
    <w:rsid w:val="000A2AC1"/>
    <w:rsid w:val="000A2CDA"/>
    <w:rsid w:val="000A3187"/>
    <w:rsid w:val="000A320A"/>
    <w:rsid w:val="000A34E8"/>
    <w:rsid w:val="000A34F0"/>
    <w:rsid w:val="000A39B5"/>
    <w:rsid w:val="000A4361"/>
    <w:rsid w:val="000A4873"/>
    <w:rsid w:val="000A49DC"/>
    <w:rsid w:val="000A4AAA"/>
    <w:rsid w:val="000A4BCA"/>
    <w:rsid w:val="000A5C80"/>
    <w:rsid w:val="000A5F82"/>
    <w:rsid w:val="000A6654"/>
    <w:rsid w:val="000A72E1"/>
    <w:rsid w:val="000A7D7A"/>
    <w:rsid w:val="000A7E07"/>
    <w:rsid w:val="000B0062"/>
    <w:rsid w:val="000B0B6D"/>
    <w:rsid w:val="000B140B"/>
    <w:rsid w:val="000B1BE4"/>
    <w:rsid w:val="000B1C53"/>
    <w:rsid w:val="000B2B72"/>
    <w:rsid w:val="000B2F39"/>
    <w:rsid w:val="000B3386"/>
    <w:rsid w:val="000B3476"/>
    <w:rsid w:val="000B3610"/>
    <w:rsid w:val="000B3BDC"/>
    <w:rsid w:val="000B3C40"/>
    <w:rsid w:val="000B4587"/>
    <w:rsid w:val="000B4843"/>
    <w:rsid w:val="000B4901"/>
    <w:rsid w:val="000B4E55"/>
    <w:rsid w:val="000B572E"/>
    <w:rsid w:val="000B5784"/>
    <w:rsid w:val="000B58EA"/>
    <w:rsid w:val="000B5F7A"/>
    <w:rsid w:val="000B68DA"/>
    <w:rsid w:val="000C0975"/>
    <w:rsid w:val="000C0D53"/>
    <w:rsid w:val="000C1CB7"/>
    <w:rsid w:val="000C21CA"/>
    <w:rsid w:val="000C2291"/>
    <w:rsid w:val="000C22EC"/>
    <w:rsid w:val="000C22F9"/>
    <w:rsid w:val="000C2524"/>
    <w:rsid w:val="000C29BF"/>
    <w:rsid w:val="000C2C92"/>
    <w:rsid w:val="000C4E1D"/>
    <w:rsid w:val="000C4FBB"/>
    <w:rsid w:val="000C5E45"/>
    <w:rsid w:val="000C6FD2"/>
    <w:rsid w:val="000C713B"/>
    <w:rsid w:val="000C723E"/>
    <w:rsid w:val="000C72C5"/>
    <w:rsid w:val="000C73C8"/>
    <w:rsid w:val="000C794E"/>
    <w:rsid w:val="000D1133"/>
    <w:rsid w:val="000D1669"/>
    <w:rsid w:val="000D1BDA"/>
    <w:rsid w:val="000D1F19"/>
    <w:rsid w:val="000D202A"/>
    <w:rsid w:val="000D2C44"/>
    <w:rsid w:val="000D2CB7"/>
    <w:rsid w:val="000D3061"/>
    <w:rsid w:val="000D315B"/>
    <w:rsid w:val="000D35BB"/>
    <w:rsid w:val="000D45F4"/>
    <w:rsid w:val="000D4C11"/>
    <w:rsid w:val="000D51A2"/>
    <w:rsid w:val="000D6C8C"/>
    <w:rsid w:val="000D72AA"/>
    <w:rsid w:val="000D74F6"/>
    <w:rsid w:val="000D7915"/>
    <w:rsid w:val="000D7A5C"/>
    <w:rsid w:val="000D7ACF"/>
    <w:rsid w:val="000D7C15"/>
    <w:rsid w:val="000D7FA7"/>
    <w:rsid w:val="000E01E2"/>
    <w:rsid w:val="000E0388"/>
    <w:rsid w:val="000E0563"/>
    <w:rsid w:val="000E0E1F"/>
    <w:rsid w:val="000E103C"/>
    <w:rsid w:val="000E1523"/>
    <w:rsid w:val="000E1865"/>
    <w:rsid w:val="000E1957"/>
    <w:rsid w:val="000E203A"/>
    <w:rsid w:val="000E2383"/>
    <w:rsid w:val="000E314E"/>
    <w:rsid w:val="000E40B9"/>
    <w:rsid w:val="000E439E"/>
    <w:rsid w:val="000E4591"/>
    <w:rsid w:val="000E45D5"/>
    <w:rsid w:val="000E4A52"/>
    <w:rsid w:val="000E4D04"/>
    <w:rsid w:val="000E56B9"/>
    <w:rsid w:val="000E5A26"/>
    <w:rsid w:val="000E6455"/>
    <w:rsid w:val="000E685C"/>
    <w:rsid w:val="000E6AEF"/>
    <w:rsid w:val="000E6D14"/>
    <w:rsid w:val="000E701B"/>
    <w:rsid w:val="000E722B"/>
    <w:rsid w:val="000E7282"/>
    <w:rsid w:val="000E7528"/>
    <w:rsid w:val="000E7F0A"/>
    <w:rsid w:val="000F0BF1"/>
    <w:rsid w:val="000F0CE4"/>
    <w:rsid w:val="000F0CFE"/>
    <w:rsid w:val="000F0DEC"/>
    <w:rsid w:val="000F0FB9"/>
    <w:rsid w:val="000F104D"/>
    <w:rsid w:val="000F1411"/>
    <w:rsid w:val="000F1A05"/>
    <w:rsid w:val="000F1D55"/>
    <w:rsid w:val="000F24BF"/>
    <w:rsid w:val="000F25EF"/>
    <w:rsid w:val="000F32CF"/>
    <w:rsid w:val="000F38D4"/>
    <w:rsid w:val="000F3E86"/>
    <w:rsid w:val="000F4260"/>
    <w:rsid w:val="000F4AD2"/>
    <w:rsid w:val="000F4F74"/>
    <w:rsid w:val="000F6051"/>
    <w:rsid w:val="000F612C"/>
    <w:rsid w:val="000F710B"/>
    <w:rsid w:val="000F7326"/>
    <w:rsid w:val="00100857"/>
    <w:rsid w:val="00100F18"/>
    <w:rsid w:val="001015AD"/>
    <w:rsid w:val="00101B7E"/>
    <w:rsid w:val="00101D7E"/>
    <w:rsid w:val="001023A3"/>
    <w:rsid w:val="001023BF"/>
    <w:rsid w:val="001025D7"/>
    <w:rsid w:val="0010282A"/>
    <w:rsid w:val="00102C12"/>
    <w:rsid w:val="001037CE"/>
    <w:rsid w:val="00103B87"/>
    <w:rsid w:val="001040D8"/>
    <w:rsid w:val="001042FC"/>
    <w:rsid w:val="0010536D"/>
    <w:rsid w:val="0010537D"/>
    <w:rsid w:val="001058F6"/>
    <w:rsid w:val="00105ACA"/>
    <w:rsid w:val="00105DCE"/>
    <w:rsid w:val="00105F1B"/>
    <w:rsid w:val="00106353"/>
    <w:rsid w:val="00106BD5"/>
    <w:rsid w:val="00106E59"/>
    <w:rsid w:val="00106EC7"/>
    <w:rsid w:val="00106F38"/>
    <w:rsid w:val="00107262"/>
    <w:rsid w:val="0011013A"/>
    <w:rsid w:val="001103DF"/>
    <w:rsid w:val="00110F48"/>
    <w:rsid w:val="00111EB7"/>
    <w:rsid w:val="00111FD4"/>
    <w:rsid w:val="00112D53"/>
    <w:rsid w:val="00113E2F"/>
    <w:rsid w:val="001145EA"/>
    <w:rsid w:val="00114EE0"/>
    <w:rsid w:val="001151E5"/>
    <w:rsid w:val="001157DA"/>
    <w:rsid w:val="00115A14"/>
    <w:rsid w:val="00116721"/>
    <w:rsid w:val="00116914"/>
    <w:rsid w:val="00116D5F"/>
    <w:rsid w:val="00116F06"/>
    <w:rsid w:val="001171D3"/>
    <w:rsid w:val="00117854"/>
    <w:rsid w:val="00117A48"/>
    <w:rsid w:val="00117E2A"/>
    <w:rsid w:val="00120C9F"/>
    <w:rsid w:val="0012131B"/>
    <w:rsid w:val="001215CC"/>
    <w:rsid w:val="00121A31"/>
    <w:rsid w:val="0012219C"/>
    <w:rsid w:val="00122E82"/>
    <w:rsid w:val="00123263"/>
    <w:rsid w:val="00123CAC"/>
    <w:rsid w:val="00123FFD"/>
    <w:rsid w:val="00124304"/>
    <w:rsid w:val="00125422"/>
    <w:rsid w:val="001259E0"/>
    <w:rsid w:val="00125BB4"/>
    <w:rsid w:val="00126633"/>
    <w:rsid w:val="00126C82"/>
    <w:rsid w:val="0012766C"/>
    <w:rsid w:val="001278BD"/>
    <w:rsid w:val="00127A93"/>
    <w:rsid w:val="00130222"/>
    <w:rsid w:val="0013067C"/>
    <w:rsid w:val="001309D1"/>
    <w:rsid w:val="00130C26"/>
    <w:rsid w:val="001318C2"/>
    <w:rsid w:val="00131B7E"/>
    <w:rsid w:val="00132B29"/>
    <w:rsid w:val="00132D3E"/>
    <w:rsid w:val="00132D56"/>
    <w:rsid w:val="001340A0"/>
    <w:rsid w:val="0013420B"/>
    <w:rsid w:val="001342D2"/>
    <w:rsid w:val="0013503F"/>
    <w:rsid w:val="001356BA"/>
    <w:rsid w:val="0013583B"/>
    <w:rsid w:val="00135CD9"/>
    <w:rsid w:val="001361C0"/>
    <w:rsid w:val="00136978"/>
    <w:rsid w:val="00137197"/>
    <w:rsid w:val="0013767F"/>
    <w:rsid w:val="00140153"/>
    <w:rsid w:val="00140D74"/>
    <w:rsid w:val="00141189"/>
    <w:rsid w:val="00141225"/>
    <w:rsid w:val="00141716"/>
    <w:rsid w:val="00141E10"/>
    <w:rsid w:val="001425D9"/>
    <w:rsid w:val="00142CB3"/>
    <w:rsid w:val="00142E58"/>
    <w:rsid w:val="00142FCA"/>
    <w:rsid w:val="0014432C"/>
    <w:rsid w:val="00144B59"/>
    <w:rsid w:val="00144D2D"/>
    <w:rsid w:val="00145D21"/>
    <w:rsid w:val="00145EE7"/>
    <w:rsid w:val="00146265"/>
    <w:rsid w:val="001476B7"/>
    <w:rsid w:val="00147C6B"/>
    <w:rsid w:val="00150494"/>
    <w:rsid w:val="00150785"/>
    <w:rsid w:val="00151455"/>
    <w:rsid w:val="00151DA2"/>
    <w:rsid w:val="0015364B"/>
    <w:rsid w:val="00153A08"/>
    <w:rsid w:val="00153F2B"/>
    <w:rsid w:val="00154118"/>
    <w:rsid w:val="00155B59"/>
    <w:rsid w:val="00155E1E"/>
    <w:rsid w:val="00155E24"/>
    <w:rsid w:val="00155FAB"/>
    <w:rsid w:val="00157956"/>
    <w:rsid w:val="00160063"/>
    <w:rsid w:val="0016128D"/>
    <w:rsid w:val="001618B2"/>
    <w:rsid w:val="00161912"/>
    <w:rsid w:val="00161C13"/>
    <w:rsid w:val="001620F2"/>
    <w:rsid w:val="0016210E"/>
    <w:rsid w:val="0016278D"/>
    <w:rsid w:val="00164296"/>
    <w:rsid w:val="00164392"/>
    <w:rsid w:val="00164591"/>
    <w:rsid w:val="001645AC"/>
    <w:rsid w:val="00164655"/>
    <w:rsid w:val="001651F7"/>
    <w:rsid w:val="001652A2"/>
    <w:rsid w:val="0016570F"/>
    <w:rsid w:val="001657DC"/>
    <w:rsid w:val="00165AA6"/>
    <w:rsid w:val="00166C9F"/>
    <w:rsid w:val="00166EB2"/>
    <w:rsid w:val="00167027"/>
    <w:rsid w:val="0016795E"/>
    <w:rsid w:val="00167A85"/>
    <w:rsid w:val="001701FD"/>
    <w:rsid w:val="0017023F"/>
    <w:rsid w:val="00170573"/>
    <w:rsid w:val="001708E4"/>
    <w:rsid w:val="00170A5F"/>
    <w:rsid w:val="00170C1A"/>
    <w:rsid w:val="00170F76"/>
    <w:rsid w:val="001712CE"/>
    <w:rsid w:val="001718C0"/>
    <w:rsid w:val="00171D0D"/>
    <w:rsid w:val="00172721"/>
    <w:rsid w:val="00172756"/>
    <w:rsid w:val="00172A7A"/>
    <w:rsid w:val="00172AC2"/>
    <w:rsid w:val="00172E63"/>
    <w:rsid w:val="0017308B"/>
    <w:rsid w:val="001739B1"/>
    <w:rsid w:val="00174646"/>
    <w:rsid w:val="00174E72"/>
    <w:rsid w:val="00174F37"/>
    <w:rsid w:val="00174F4C"/>
    <w:rsid w:val="00175C5B"/>
    <w:rsid w:val="001766DC"/>
    <w:rsid w:val="0017672A"/>
    <w:rsid w:val="00176C55"/>
    <w:rsid w:val="0017721B"/>
    <w:rsid w:val="0017792D"/>
    <w:rsid w:val="00177B52"/>
    <w:rsid w:val="00177BD1"/>
    <w:rsid w:val="00177CFB"/>
    <w:rsid w:val="00180D9E"/>
    <w:rsid w:val="00180DF6"/>
    <w:rsid w:val="00180EAA"/>
    <w:rsid w:val="00180FEA"/>
    <w:rsid w:val="001816A2"/>
    <w:rsid w:val="00181864"/>
    <w:rsid w:val="0018198F"/>
    <w:rsid w:val="00181B70"/>
    <w:rsid w:val="00181CA9"/>
    <w:rsid w:val="00181D85"/>
    <w:rsid w:val="0018341D"/>
    <w:rsid w:val="0018368B"/>
    <w:rsid w:val="00183930"/>
    <w:rsid w:val="00183B46"/>
    <w:rsid w:val="00183E89"/>
    <w:rsid w:val="00185304"/>
    <w:rsid w:val="0018637B"/>
    <w:rsid w:val="001866B1"/>
    <w:rsid w:val="001867C4"/>
    <w:rsid w:val="00186D3F"/>
    <w:rsid w:val="00187234"/>
    <w:rsid w:val="00190224"/>
    <w:rsid w:val="00190A8B"/>
    <w:rsid w:val="00190FF5"/>
    <w:rsid w:val="001912FB"/>
    <w:rsid w:val="00191B11"/>
    <w:rsid w:val="00192085"/>
    <w:rsid w:val="00193871"/>
    <w:rsid w:val="00193927"/>
    <w:rsid w:val="00193E45"/>
    <w:rsid w:val="0019425C"/>
    <w:rsid w:val="0019437F"/>
    <w:rsid w:val="001946CB"/>
    <w:rsid w:val="00195C1B"/>
    <w:rsid w:val="00195EE2"/>
    <w:rsid w:val="0019604E"/>
    <w:rsid w:val="00196487"/>
    <w:rsid w:val="00196694"/>
    <w:rsid w:val="001967B3"/>
    <w:rsid w:val="00196A66"/>
    <w:rsid w:val="0019734D"/>
    <w:rsid w:val="001977CE"/>
    <w:rsid w:val="00197855"/>
    <w:rsid w:val="00197FC7"/>
    <w:rsid w:val="001A047D"/>
    <w:rsid w:val="001A0AE8"/>
    <w:rsid w:val="001A1763"/>
    <w:rsid w:val="001A19CA"/>
    <w:rsid w:val="001A21E0"/>
    <w:rsid w:val="001A242D"/>
    <w:rsid w:val="001A2C52"/>
    <w:rsid w:val="001A2D08"/>
    <w:rsid w:val="001A2E14"/>
    <w:rsid w:val="001A3069"/>
    <w:rsid w:val="001A571C"/>
    <w:rsid w:val="001A5745"/>
    <w:rsid w:val="001A576D"/>
    <w:rsid w:val="001A5E48"/>
    <w:rsid w:val="001A6333"/>
    <w:rsid w:val="001A7673"/>
    <w:rsid w:val="001A790B"/>
    <w:rsid w:val="001A7B33"/>
    <w:rsid w:val="001A7E09"/>
    <w:rsid w:val="001B0708"/>
    <w:rsid w:val="001B0E2E"/>
    <w:rsid w:val="001B19B3"/>
    <w:rsid w:val="001B2AE6"/>
    <w:rsid w:val="001B2F87"/>
    <w:rsid w:val="001B30DE"/>
    <w:rsid w:val="001B356C"/>
    <w:rsid w:val="001B3680"/>
    <w:rsid w:val="001B48A0"/>
    <w:rsid w:val="001B4AE0"/>
    <w:rsid w:val="001B4C9B"/>
    <w:rsid w:val="001B61C1"/>
    <w:rsid w:val="001B64DB"/>
    <w:rsid w:val="001B697F"/>
    <w:rsid w:val="001B6AC3"/>
    <w:rsid w:val="001B6ADA"/>
    <w:rsid w:val="001B6C75"/>
    <w:rsid w:val="001B772C"/>
    <w:rsid w:val="001B7995"/>
    <w:rsid w:val="001B7C11"/>
    <w:rsid w:val="001B7C16"/>
    <w:rsid w:val="001B7EEA"/>
    <w:rsid w:val="001B7FC7"/>
    <w:rsid w:val="001C0748"/>
    <w:rsid w:val="001C1CF9"/>
    <w:rsid w:val="001C2BF9"/>
    <w:rsid w:val="001C2CE5"/>
    <w:rsid w:val="001C3336"/>
    <w:rsid w:val="001C3D27"/>
    <w:rsid w:val="001C4341"/>
    <w:rsid w:val="001C4423"/>
    <w:rsid w:val="001C4DD3"/>
    <w:rsid w:val="001C5913"/>
    <w:rsid w:val="001C5C2B"/>
    <w:rsid w:val="001C5C79"/>
    <w:rsid w:val="001C5EB6"/>
    <w:rsid w:val="001C61B2"/>
    <w:rsid w:val="001C6219"/>
    <w:rsid w:val="001D053E"/>
    <w:rsid w:val="001D0AD9"/>
    <w:rsid w:val="001D0F97"/>
    <w:rsid w:val="001D1A2D"/>
    <w:rsid w:val="001D22EA"/>
    <w:rsid w:val="001D244D"/>
    <w:rsid w:val="001D2CF8"/>
    <w:rsid w:val="001D3A45"/>
    <w:rsid w:val="001D40E7"/>
    <w:rsid w:val="001D4BF2"/>
    <w:rsid w:val="001D575F"/>
    <w:rsid w:val="001D5B49"/>
    <w:rsid w:val="001D5EC1"/>
    <w:rsid w:val="001D6026"/>
    <w:rsid w:val="001D6157"/>
    <w:rsid w:val="001D6973"/>
    <w:rsid w:val="001D7019"/>
    <w:rsid w:val="001D7772"/>
    <w:rsid w:val="001D77B4"/>
    <w:rsid w:val="001E000E"/>
    <w:rsid w:val="001E1104"/>
    <w:rsid w:val="001E1451"/>
    <w:rsid w:val="001E2405"/>
    <w:rsid w:val="001E2AD3"/>
    <w:rsid w:val="001E30F0"/>
    <w:rsid w:val="001E349A"/>
    <w:rsid w:val="001E42A3"/>
    <w:rsid w:val="001E487B"/>
    <w:rsid w:val="001E4C13"/>
    <w:rsid w:val="001E50D4"/>
    <w:rsid w:val="001E5151"/>
    <w:rsid w:val="001E5975"/>
    <w:rsid w:val="001E61FA"/>
    <w:rsid w:val="001E657F"/>
    <w:rsid w:val="001E6B2C"/>
    <w:rsid w:val="001E6BAA"/>
    <w:rsid w:val="001E7063"/>
    <w:rsid w:val="001E778F"/>
    <w:rsid w:val="001E7A63"/>
    <w:rsid w:val="001E7FE1"/>
    <w:rsid w:val="001F0374"/>
    <w:rsid w:val="001F1054"/>
    <w:rsid w:val="001F15F3"/>
    <w:rsid w:val="001F16D2"/>
    <w:rsid w:val="001F1FF4"/>
    <w:rsid w:val="001F2119"/>
    <w:rsid w:val="001F2170"/>
    <w:rsid w:val="001F24A2"/>
    <w:rsid w:val="001F2CB2"/>
    <w:rsid w:val="001F2F4B"/>
    <w:rsid w:val="001F2F59"/>
    <w:rsid w:val="001F39A6"/>
    <w:rsid w:val="001F39C6"/>
    <w:rsid w:val="001F3FE3"/>
    <w:rsid w:val="001F400C"/>
    <w:rsid w:val="001F4027"/>
    <w:rsid w:val="001F46AB"/>
    <w:rsid w:val="001F47FF"/>
    <w:rsid w:val="001F532D"/>
    <w:rsid w:val="001F547D"/>
    <w:rsid w:val="001F59A7"/>
    <w:rsid w:val="001F5F6D"/>
    <w:rsid w:val="001F6B62"/>
    <w:rsid w:val="001F7263"/>
    <w:rsid w:val="001F7CAE"/>
    <w:rsid w:val="00200289"/>
    <w:rsid w:val="0020153E"/>
    <w:rsid w:val="00201C65"/>
    <w:rsid w:val="002020F7"/>
    <w:rsid w:val="00202785"/>
    <w:rsid w:val="00202854"/>
    <w:rsid w:val="002029D1"/>
    <w:rsid w:val="00202EAC"/>
    <w:rsid w:val="002039C8"/>
    <w:rsid w:val="00203DD3"/>
    <w:rsid w:val="00204516"/>
    <w:rsid w:val="002047C5"/>
    <w:rsid w:val="00204827"/>
    <w:rsid w:val="002048CC"/>
    <w:rsid w:val="00204B6F"/>
    <w:rsid w:val="002050FC"/>
    <w:rsid w:val="002057C2"/>
    <w:rsid w:val="00205DEF"/>
    <w:rsid w:val="00205E15"/>
    <w:rsid w:val="00205ECA"/>
    <w:rsid w:val="00206202"/>
    <w:rsid w:val="0020653D"/>
    <w:rsid w:val="0020687A"/>
    <w:rsid w:val="0020699C"/>
    <w:rsid w:val="00206B2C"/>
    <w:rsid w:val="00207132"/>
    <w:rsid w:val="00207209"/>
    <w:rsid w:val="00207A9D"/>
    <w:rsid w:val="0021030C"/>
    <w:rsid w:val="002104C4"/>
    <w:rsid w:val="00210578"/>
    <w:rsid w:val="002108AE"/>
    <w:rsid w:val="00210B52"/>
    <w:rsid w:val="00210FD4"/>
    <w:rsid w:val="0021195B"/>
    <w:rsid w:val="00211AB8"/>
    <w:rsid w:val="00211B1D"/>
    <w:rsid w:val="00211BB6"/>
    <w:rsid w:val="0021205D"/>
    <w:rsid w:val="00212556"/>
    <w:rsid w:val="0021283F"/>
    <w:rsid w:val="00212907"/>
    <w:rsid w:val="00212949"/>
    <w:rsid w:val="00213048"/>
    <w:rsid w:val="002135F6"/>
    <w:rsid w:val="00213744"/>
    <w:rsid w:val="002141A8"/>
    <w:rsid w:val="00214549"/>
    <w:rsid w:val="002146FA"/>
    <w:rsid w:val="002147A3"/>
    <w:rsid w:val="00214996"/>
    <w:rsid w:val="002149C1"/>
    <w:rsid w:val="002150D0"/>
    <w:rsid w:val="002169D4"/>
    <w:rsid w:val="00216F71"/>
    <w:rsid w:val="0021793F"/>
    <w:rsid w:val="00217E33"/>
    <w:rsid w:val="002200C0"/>
    <w:rsid w:val="00220258"/>
    <w:rsid w:val="00220F8D"/>
    <w:rsid w:val="00220F95"/>
    <w:rsid w:val="00221AE7"/>
    <w:rsid w:val="00221E20"/>
    <w:rsid w:val="00221E72"/>
    <w:rsid w:val="00222CA2"/>
    <w:rsid w:val="002231A2"/>
    <w:rsid w:val="00223E41"/>
    <w:rsid w:val="002248E0"/>
    <w:rsid w:val="00224A95"/>
    <w:rsid w:val="00224CDA"/>
    <w:rsid w:val="0022500D"/>
    <w:rsid w:val="00225803"/>
    <w:rsid w:val="002258A1"/>
    <w:rsid w:val="00226444"/>
    <w:rsid w:val="0022669F"/>
    <w:rsid w:val="002267D4"/>
    <w:rsid w:val="00226A2F"/>
    <w:rsid w:val="002275AB"/>
    <w:rsid w:val="002277EC"/>
    <w:rsid w:val="002308D0"/>
    <w:rsid w:val="00230ABC"/>
    <w:rsid w:val="0023130F"/>
    <w:rsid w:val="002315AD"/>
    <w:rsid w:val="002321E2"/>
    <w:rsid w:val="002329B2"/>
    <w:rsid w:val="00232E7F"/>
    <w:rsid w:val="002332FC"/>
    <w:rsid w:val="00233C9B"/>
    <w:rsid w:val="00233CC7"/>
    <w:rsid w:val="002341E2"/>
    <w:rsid w:val="002346AF"/>
    <w:rsid w:val="00234788"/>
    <w:rsid w:val="00234922"/>
    <w:rsid w:val="00234A9D"/>
    <w:rsid w:val="00234B51"/>
    <w:rsid w:val="00235098"/>
    <w:rsid w:val="0023533F"/>
    <w:rsid w:val="00235C4F"/>
    <w:rsid w:val="00236229"/>
    <w:rsid w:val="00237D03"/>
    <w:rsid w:val="00240280"/>
    <w:rsid w:val="00240490"/>
    <w:rsid w:val="00241913"/>
    <w:rsid w:val="00241A6C"/>
    <w:rsid w:val="002426C2"/>
    <w:rsid w:val="0024280D"/>
    <w:rsid w:val="00242A50"/>
    <w:rsid w:val="00242EF2"/>
    <w:rsid w:val="0024300F"/>
    <w:rsid w:val="002433F6"/>
    <w:rsid w:val="002439E4"/>
    <w:rsid w:val="00243DA5"/>
    <w:rsid w:val="00245719"/>
    <w:rsid w:val="00245B30"/>
    <w:rsid w:val="00245C19"/>
    <w:rsid w:val="002471D6"/>
    <w:rsid w:val="00247C9A"/>
    <w:rsid w:val="00250334"/>
    <w:rsid w:val="002506D2"/>
    <w:rsid w:val="002510AA"/>
    <w:rsid w:val="00251553"/>
    <w:rsid w:val="0025315B"/>
    <w:rsid w:val="00253235"/>
    <w:rsid w:val="0025325D"/>
    <w:rsid w:val="002534DB"/>
    <w:rsid w:val="00253CD0"/>
    <w:rsid w:val="00253CD2"/>
    <w:rsid w:val="00254CC3"/>
    <w:rsid w:val="00254F0B"/>
    <w:rsid w:val="0025521C"/>
    <w:rsid w:val="00255641"/>
    <w:rsid w:val="00255937"/>
    <w:rsid w:val="00255EDD"/>
    <w:rsid w:val="00255F7B"/>
    <w:rsid w:val="00256E8E"/>
    <w:rsid w:val="00256F00"/>
    <w:rsid w:val="0025782C"/>
    <w:rsid w:val="00257F78"/>
    <w:rsid w:val="002602E1"/>
    <w:rsid w:val="00260900"/>
    <w:rsid w:val="00260975"/>
    <w:rsid w:val="002618EE"/>
    <w:rsid w:val="00262590"/>
    <w:rsid w:val="002626D7"/>
    <w:rsid w:val="002632B9"/>
    <w:rsid w:val="002633B5"/>
    <w:rsid w:val="00263550"/>
    <w:rsid w:val="00263CA6"/>
    <w:rsid w:val="00263E0F"/>
    <w:rsid w:val="00264946"/>
    <w:rsid w:val="00264A79"/>
    <w:rsid w:val="00264D04"/>
    <w:rsid w:val="00265837"/>
    <w:rsid w:val="00265A7D"/>
    <w:rsid w:val="0026664D"/>
    <w:rsid w:val="00266C2A"/>
    <w:rsid w:val="002674B8"/>
    <w:rsid w:val="0026758B"/>
    <w:rsid w:val="00267993"/>
    <w:rsid w:val="00267AAC"/>
    <w:rsid w:val="00267B7A"/>
    <w:rsid w:val="00267EBF"/>
    <w:rsid w:val="00267F6B"/>
    <w:rsid w:val="00270180"/>
    <w:rsid w:val="00270F0C"/>
    <w:rsid w:val="00271E8C"/>
    <w:rsid w:val="00272BF7"/>
    <w:rsid w:val="002730E5"/>
    <w:rsid w:val="00273374"/>
    <w:rsid w:val="002734FF"/>
    <w:rsid w:val="0027440A"/>
    <w:rsid w:val="00274442"/>
    <w:rsid w:val="00274FB6"/>
    <w:rsid w:val="002754A5"/>
    <w:rsid w:val="00275F79"/>
    <w:rsid w:val="00276FBD"/>
    <w:rsid w:val="00277611"/>
    <w:rsid w:val="002776DA"/>
    <w:rsid w:val="00277705"/>
    <w:rsid w:val="0027777B"/>
    <w:rsid w:val="002777EF"/>
    <w:rsid w:val="002778E9"/>
    <w:rsid w:val="00277CB9"/>
    <w:rsid w:val="002807EA"/>
    <w:rsid w:val="00281ED7"/>
    <w:rsid w:val="00283F0D"/>
    <w:rsid w:val="002840AA"/>
    <w:rsid w:val="00284427"/>
    <w:rsid w:val="002850E6"/>
    <w:rsid w:val="002854DF"/>
    <w:rsid w:val="00285A02"/>
    <w:rsid w:val="00285E13"/>
    <w:rsid w:val="00285E6A"/>
    <w:rsid w:val="00285E88"/>
    <w:rsid w:val="00285E98"/>
    <w:rsid w:val="00285EA7"/>
    <w:rsid w:val="00287B38"/>
    <w:rsid w:val="00287B72"/>
    <w:rsid w:val="002900FE"/>
    <w:rsid w:val="00290731"/>
    <w:rsid w:val="00290F25"/>
    <w:rsid w:val="00290F57"/>
    <w:rsid w:val="0029158B"/>
    <w:rsid w:val="002917D6"/>
    <w:rsid w:val="00291D30"/>
    <w:rsid w:val="00292CBC"/>
    <w:rsid w:val="00292F1A"/>
    <w:rsid w:val="0029357E"/>
    <w:rsid w:val="00293D9B"/>
    <w:rsid w:val="00294BF1"/>
    <w:rsid w:val="00294E96"/>
    <w:rsid w:val="00294F86"/>
    <w:rsid w:val="00296F7C"/>
    <w:rsid w:val="00297394"/>
    <w:rsid w:val="002A0171"/>
    <w:rsid w:val="002A027A"/>
    <w:rsid w:val="002A0C90"/>
    <w:rsid w:val="002A2BCB"/>
    <w:rsid w:val="002A3D5C"/>
    <w:rsid w:val="002A3F96"/>
    <w:rsid w:val="002A4C7A"/>
    <w:rsid w:val="002A623E"/>
    <w:rsid w:val="002A6374"/>
    <w:rsid w:val="002A6435"/>
    <w:rsid w:val="002A6586"/>
    <w:rsid w:val="002A68B7"/>
    <w:rsid w:val="002B033E"/>
    <w:rsid w:val="002B0720"/>
    <w:rsid w:val="002B17D3"/>
    <w:rsid w:val="002B1E47"/>
    <w:rsid w:val="002B1EAF"/>
    <w:rsid w:val="002B25EA"/>
    <w:rsid w:val="002B262C"/>
    <w:rsid w:val="002B2B3C"/>
    <w:rsid w:val="002B3B9B"/>
    <w:rsid w:val="002B473C"/>
    <w:rsid w:val="002B507C"/>
    <w:rsid w:val="002B5896"/>
    <w:rsid w:val="002B5F2B"/>
    <w:rsid w:val="002B6AF1"/>
    <w:rsid w:val="002B6E2C"/>
    <w:rsid w:val="002B741D"/>
    <w:rsid w:val="002C1034"/>
    <w:rsid w:val="002C1430"/>
    <w:rsid w:val="002C1755"/>
    <w:rsid w:val="002C1C54"/>
    <w:rsid w:val="002C31EA"/>
    <w:rsid w:val="002C3905"/>
    <w:rsid w:val="002C3A6C"/>
    <w:rsid w:val="002C3C4A"/>
    <w:rsid w:val="002C46EB"/>
    <w:rsid w:val="002C49A8"/>
    <w:rsid w:val="002C4DB2"/>
    <w:rsid w:val="002C58D0"/>
    <w:rsid w:val="002C5B7F"/>
    <w:rsid w:val="002C5FC4"/>
    <w:rsid w:val="002C643D"/>
    <w:rsid w:val="002C6B6F"/>
    <w:rsid w:val="002C76D8"/>
    <w:rsid w:val="002C7A2D"/>
    <w:rsid w:val="002D0364"/>
    <w:rsid w:val="002D039D"/>
    <w:rsid w:val="002D13E8"/>
    <w:rsid w:val="002D1D57"/>
    <w:rsid w:val="002D2156"/>
    <w:rsid w:val="002D2286"/>
    <w:rsid w:val="002D2389"/>
    <w:rsid w:val="002D3C40"/>
    <w:rsid w:val="002D3C4E"/>
    <w:rsid w:val="002D3DEC"/>
    <w:rsid w:val="002D4A69"/>
    <w:rsid w:val="002D4BA1"/>
    <w:rsid w:val="002D566A"/>
    <w:rsid w:val="002D5757"/>
    <w:rsid w:val="002D5E5C"/>
    <w:rsid w:val="002D65EC"/>
    <w:rsid w:val="002D667E"/>
    <w:rsid w:val="002D7405"/>
    <w:rsid w:val="002E012C"/>
    <w:rsid w:val="002E07F6"/>
    <w:rsid w:val="002E0C9F"/>
    <w:rsid w:val="002E0D9A"/>
    <w:rsid w:val="002E0E44"/>
    <w:rsid w:val="002E111E"/>
    <w:rsid w:val="002E1559"/>
    <w:rsid w:val="002E16D0"/>
    <w:rsid w:val="002E1BA4"/>
    <w:rsid w:val="002E2100"/>
    <w:rsid w:val="002E2611"/>
    <w:rsid w:val="002E2E2E"/>
    <w:rsid w:val="002E30A3"/>
    <w:rsid w:val="002E3859"/>
    <w:rsid w:val="002E5195"/>
    <w:rsid w:val="002E6702"/>
    <w:rsid w:val="002E691E"/>
    <w:rsid w:val="002E6959"/>
    <w:rsid w:val="002E6A4C"/>
    <w:rsid w:val="002E6B63"/>
    <w:rsid w:val="002E6D44"/>
    <w:rsid w:val="002E6D47"/>
    <w:rsid w:val="002E7146"/>
    <w:rsid w:val="002E78F8"/>
    <w:rsid w:val="002E7977"/>
    <w:rsid w:val="002E7D0D"/>
    <w:rsid w:val="002F00A6"/>
    <w:rsid w:val="002F09C8"/>
    <w:rsid w:val="002F0AB3"/>
    <w:rsid w:val="002F0CEB"/>
    <w:rsid w:val="002F0E8E"/>
    <w:rsid w:val="002F15E0"/>
    <w:rsid w:val="002F1977"/>
    <w:rsid w:val="002F1FC6"/>
    <w:rsid w:val="002F20DA"/>
    <w:rsid w:val="002F250D"/>
    <w:rsid w:val="002F2795"/>
    <w:rsid w:val="002F2BAF"/>
    <w:rsid w:val="002F2D14"/>
    <w:rsid w:val="002F404E"/>
    <w:rsid w:val="002F40AA"/>
    <w:rsid w:val="002F4794"/>
    <w:rsid w:val="002F6DD1"/>
    <w:rsid w:val="002F6F99"/>
    <w:rsid w:val="002F755C"/>
    <w:rsid w:val="002F756E"/>
    <w:rsid w:val="002F7675"/>
    <w:rsid w:val="002F7710"/>
    <w:rsid w:val="002F79C4"/>
    <w:rsid w:val="002F7B67"/>
    <w:rsid w:val="002F7D0B"/>
    <w:rsid w:val="002F7ED7"/>
    <w:rsid w:val="00300C51"/>
    <w:rsid w:val="00300DCA"/>
    <w:rsid w:val="003011EF"/>
    <w:rsid w:val="00301B16"/>
    <w:rsid w:val="003026EE"/>
    <w:rsid w:val="00302928"/>
    <w:rsid w:val="00302EE4"/>
    <w:rsid w:val="0030347A"/>
    <w:rsid w:val="00303D5E"/>
    <w:rsid w:val="00303F31"/>
    <w:rsid w:val="003048C3"/>
    <w:rsid w:val="00304EE6"/>
    <w:rsid w:val="003052DE"/>
    <w:rsid w:val="003054B4"/>
    <w:rsid w:val="003062C8"/>
    <w:rsid w:val="00306B18"/>
    <w:rsid w:val="0030749F"/>
    <w:rsid w:val="00307562"/>
    <w:rsid w:val="00307820"/>
    <w:rsid w:val="00307A47"/>
    <w:rsid w:val="00307C1A"/>
    <w:rsid w:val="00310CDF"/>
    <w:rsid w:val="003113FB"/>
    <w:rsid w:val="0031264F"/>
    <w:rsid w:val="003129D9"/>
    <w:rsid w:val="00312A30"/>
    <w:rsid w:val="00313C4A"/>
    <w:rsid w:val="003142BE"/>
    <w:rsid w:val="00314BB7"/>
    <w:rsid w:val="00314C74"/>
    <w:rsid w:val="003151B6"/>
    <w:rsid w:val="00316B02"/>
    <w:rsid w:val="00316F4C"/>
    <w:rsid w:val="00317151"/>
    <w:rsid w:val="00317CC2"/>
    <w:rsid w:val="00317E39"/>
    <w:rsid w:val="00320F10"/>
    <w:rsid w:val="00321BCE"/>
    <w:rsid w:val="00321E79"/>
    <w:rsid w:val="00323D39"/>
    <w:rsid w:val="0032453D"/>
    <w:rsid w:val="003267B2"/>
    <w:rsid w:val="00327350"/>
    <w:rsid w:val="0032755B"/>
    <w:rsid w:val="003275F6"/>
    <w:rsid w:val="00327687"/>
    <w:rsid w:val="003277FD"/>
    <w:rsid w:val="00330D90"/>
    <w:rsid w:val="00331DEC"/>
    <w:rsid w:val="003325A7"/>
    <w:rsid w:val="003325A9"/>
    <w:rsid w:val="00333A4C"/>
    <w:rsid w:val="00333DC2"/>
    <w:rsid w:val="00333FDA"/>
    <w:rsid w:val="00334067"/>
    <w:rsid w:val="0033424A"/>
    <w:rsid w:val="0033434E"/>
    <w:rsid w:val="00334911"/>
    <w:rsid w:val="0033553E"/>
    <w:rsid w:val="003358DF"/>
    <w:rsid w:val="003369AA"/>
    <w:rsid w:val="003370B4"/>
    <w:rsid w:val="00337297"/>
    <w:rsid w:val="00337ED3"/>
    <w:rsid w:val="003406A2"/>
    <w:rsid w:val="00340B65"/>
    <w:rsid w:val="00341148"/>
    <w:rsid w:val="003421E8"/>
    <w:rsid w:val="0034270F"/>
    <w:rsid w:val="00342A06"/>
    <w:rsid w:val="003434B6"/>
    <w:rsid w:val="00343668"/>
    <w:rsid w:val="00343B47"/>
    <w:rsid w:val="00344165"/>
    <w:rsid w:val="00344312"/>
    <w:rsid w:val="003447BA"/>
    <w:rsid w:val="00344F06"/>
    <w:rsid w:val="00344FA8"/>
    <w:rsid w:val="003452AF"/>
    <w:rsid w:val="003455AA"/>
    <w:rsid w:val="00345D70"/>
    <w:rsid w:val="00347B59"/>
    <w:rsid w:val="00347EC3"/>
    <w:rsid w:val="00347F3C"/>
    <w:rsid w:val="00350035"/>
    <w:rsid w:val="003504D9"/>
    <w:rsid w:val="00351354"/>
    <w:rsid w:val="003520E1"/>
    <w:rsid w:val="00352199"/>
    <w:rsid w:val="00352535"/>
    <w:rsid w:val="003526C7"/>
    <w:rsid w:val="00352DF2"/>
    <w:rsid w:val="0035363E"/>
    <w:rsid w:val="00354401"/>
    <w:rsid w:val="00354787"/>
    <w:rsid w:val="00354A3B"/>
    <w:rsid w:val="00355D5B"/>
    <w:rsid w:val="00356899"/>
    <w:rsid w:val="00356A98"/>
    <w:rsid w:val="00357034"/>
    <w:rsid w:val="00357468"/>
    <w:rsid w:val="003574C5"/>
    <w:rsid w:val="003579C1"/>
    <w:rsid w:val="00357BB5"/>
    <w:rsid w:val="00357DE2"/>
    <w:rsid w:val="0036056A"/>
    <w:rsid w:val="0036058D"/>
    <w:rsid w:val="00361216"/>
    <w:rsid w:val="00361823"/>
    <w:rsid w:val="00361F01"/>
    <w:rsid w:val="003628F5"/>
    <w:rsid w:val="0036318F"/>
    <w:rsid w:val="0036459D"/>
    <w:rsid w:val="00364859"/>
    <w:rsid w:val="00364F31"/>
    <w:rsid w:val="003652CF"/>
    <w:rsid w:val="003654F7"/>
    <w:rsid w:val="00365666"/>
    <w:rsid w:val="003656A7"/>
    <w:rsid w:val="003662A4"/>
    <w:rsid w:val="00367596"/>
    <w:rsid w:val="00367AE0"/>
    <w:rsid w:val="00367FB4"/>
    <w:rsid w:val="0037011D"/>
    <w:rsid w:val="0037042E"/>
    <w:rsid w:val="00370674"/>
    <w:rsid w:val="003714D3"/>
    <w:rsid w:val="00371511"/>
    <w:rsid w:val="00371860"/>
    <w:rsid w:val="003722BB"/>
    <w:rsid w:val="00372A2D"/>
    <w:rsid w:val="003730C6"/>
    <w:rsid w:val="003730F2"/>
    <w:rsid w:val="00373126"/>
    <w:rsid w:val="003731D7"/>
    <w:rsid w:val="00373C0F"/>
    <w:rsid w:val="00373C31"/>
    <w:rsid w:val="00373E93"/>
    <w:rsid w:val="003751A0"/>
    <w:rsid w:val="003763DD"/>
    <w:rsid w:val="00376599"/>
    <w:rsid w:val="003768C2"/>
    <w:rsid w:val="00376BB2"/>
    <w:rsid w:val="00377AC4"/>
    <w:rsid w:val="00377ADC"/>
    <w:rsid w:val="00377E46"/>
    <w:rsid w:val="00377F76"/>
    <w:rsid w:val="00380070"/>
    <w:rsid w:val="00381609"/>
    <w:rsid w:val="00381742"/>
    <w:rsid w:val="00381AC5"/>
    <w:rsid w:val="00381C52"/>
    <w:rsid w:val="003829E6"/>
    <w:rsid w:val="00383316"/>
    <w:rsid w:val="00384100"/>
    <w:rsid w:val="00384104"/>
    <w:rsid w:val="0038429A"/>
    <w:rsid w:val="00385000"/>
    <w:rsid w:val="0038515E"/>
    <w:rsid w:val="00385271"/>
    <w:rsid w:val="00385E03"/>
    <w:rsid w:val="0038667C"/>
    <w:rsid w:val="00386AFE"/>
    <w:rsid w:val="00387125"/>
    <w:rsid w:val="0038767D"/>
    <w:rsid w:val="00390F02"/>
    <w:rsid w:val="003916C2"/>
    <w:rsid w:val="0039187E"/>
    <w:rsid w:val="0039197A"/>
    <w:rsid w:val="00392647"/>
    <w:rsid w:val="003928D7"/>
    <w:rsid w:val="0039292E"/>
    <w:rsid w:val="0039304E"/>
    <w:rsid w:val="003930AE"/>
    <w:rsid w:val="003937FF"/>
    <w:rsid w:val="00393832"/>
    <w:rsid w:val="003938B6"/>
    <w:rsid w:val="003940A2"/>
    <w:rsid w:val="00394AD3"/>
    <w:rsid w:val="00394E42"/>
    <w:rsid w:val="00395257"/>
    <w:rsid w:val="00395C30"/>
    <w:rsid w:val="00395E11"/>
    <w:rsid w:val="00395F13"/>
    <w:rsid w:val="00396755"/>
    <w:rsid w:val="00396DCB"/>
    <w:rsid w:val="003973FA"/>
    <w:rsid w:val="003A02A6"/>
    <w:rsid w:val="003A0336"/>
    <w:rsid w:val="003A0A1F"/>
    <w:rsid w:val="003A0A29"/>
    <w:rsid w:val="003A145C"/>
    <w:rsid w:val="003A147D"/>
    <w:rsid w:val="003A20AB"/>
    <w:rsid w:val="003A2260"/>
    <w:rsid w:val="003A3901"/>
    <w:rsid w:val="003A409E"/>
    <w:rsid w:val="003A4D92"/>
    <w:rsid w:val="003A51A5"/>
    <w:rsid w:val="003A55C1"/>
    <w:rsid w:val="003A5714"/>
    <w:rsid w:val="003A5AA8"/>
    <w:rsid w:val="003A62DD"/>
    <w:rsid w:val="003A655D"/>
    <w:rsid w:val="003A65D4"/>
    <w:rsid w:val="003A7A2F"/>
    <w:rsid w:val="003B1211"/>
    <w:rsid w:val="003B1449"/>
    <w:rsid w:val="003B1465"/>
    <w:rsid w:val="003B1743"/>
    <w:rsid w:val="003B1DF9"/>
    <w:rsid w:val="003B1EFB"/>
    <w:rsid w:val="003B2392"/>
    <w:rsid w:val="003B2B30"/>
    <w:rsid w:val="003B350D"/>
    <w:rsid w:val="003B3A9C"/>
    <w:rsid w:val="003B435F"/>
    <w:rsid w:val="003B4EE4"/>
    <w:rsid w:val="003B5098"/>
    <w:rsid w:val="003B538E"/>
    <w:rsid w:val="003B6711"/>
    <w:rsid w:val="003B6958"/>
    <w:rsid w:val="003B6C85"/>
    <w:rsid w:val="003B7B65"/>
    <w:rsid w:val="003B7B8B"/>
    <w:rsid w:val="003B7E5D"/>
    <w:rsid w:val="003C1191"/>
    <w:rsid w:val="003C130A"/>
    <w:rsid w:val="003C1488"/>
    <w:rsid w:val="003C149C"/>
    <w:rsid w:val="003C1531"/>
    <w:rsid w:val="003C2288"/>
    <w:rsid w:val="003C2F36"/>
    <w:rsid w:val="003C3C32"/>
    <w:rsid w:val="003C42A2"/>
    <w:rsid w:val="003C48FE"/>
    <w:rsid w:val="003C53C3"/>
    <w:rsid w:val="003C5940"/>
    <w:rsid w:val="003C601B"/>
    <w:rsid w:val="003C65C1"/>
    <w:rsid w:val="003C6F6C"/>
    <w:rsid w:val="003C726D"/>
    <w:rsid w:val="003C791C"/>
    <w:rsid w:val="003D02F0"/>
    <w:rsid w:val="003D058F"/>
    <w:rsid w:val="003D1800"/>
    <w:rsid w:val="003D36B0"/>
    <w:rsid w:val="003D3899"/>
    <w:rsid w:val="003D4DF5"/>
    <w:rsid w:val="003D4F27"/>
    <w:rsid w:val="003D5039"/>
    <w:rsid w:val="003D5211"/>
    <w:rsid w:val="003D5531"/>
    <w:rsid w:val="003D55B1"/>
    <w:rsid w:val="003D562D"/>
    <w:rsid w:val="003D5E4A"/>
    <w:rsid w:val="003D6073"/>
    <w:rsid w:val="003D6817"/>
    <w:rsid w:val="003D6939"/>
    <w:rsid w:val="003D6D61"/>
    <w:rsid w:val="003D73A0"/>
    <w:rsid w:val="003D770F"/>
    <w:rsid w:val="003D7F17"/>
    <w:rsid w:val="003E0604"/>
    <w:rsid w:val="003E0A3D"/>
    <w:rsid w:val="003E163C"/>
    <w:rsid w:val="003E1695"/>
    <w:rsid w:val="003E1CB3"/>
    <w:rsid w:val="003E2C51"/>
    <w:rsid w:val="003E3320"/>
    <w:rsid w:val="003E3C30"/>
    <w:rsid w:val="003E40F0"/>
    <w:rsid w:val="003E41B5"/>
    <w:rsid w:val="003E4672"/>
    <w:rsid w:val="003E5733"/>
    <w:rsid w:val="003E5992"/>
    <w:rsid w:val="003E6C83"/>
    <w:rsid w:val="003E7541"/>
    <w:rsid w:val="003E7FA0"/>
    <w:rsid w:val="003F0B6C"/>
    <w:rsid w:val="003F1119"/>
    <w:rsid w:val="003F1183"/>
    <w:rsid w:val="003F1189"/>
    <w:rsid w:val="003F1928"/>
    <w:rsid w:val="003F1C80"/>
    <w:rsid w:val="003F3467"/>
    <w:rsid w:val="003F3854"/>
    <w:rsid w:val="003F3861"/>
    <w:rsid w:val="003F3900"/>
    <w:rsid w:val="003F3A35"/>
    <w:rsid w:val="003F3BE6"/>
    <w:rsid w:val="003F3ECE"/>
    <w:rsid w:val="003F4602"/>
    <w:rsid w:val="003F4CE6"/>
    <w:rsid w:val="003F4FD9"/>
    <w:rsid w:val="003F5EAC"/>
    <w:rsid w:val="003F6581"/>
    <w:rsid w:val="003F66E9"/>
    <w:rsid w:val="003F68BE"/>
    <w:rsid w:val="003F69EE"/>
    <w:rsid w:val="003F6EA6"/>
    <w:rsid w:val="003F730E"/>
    <w:rsid w:val="003F7377"/>
    <w:rsid w:val="003F7502"/>
    <w:rsid w:val="003F78C6"/>
    <w:rsid w:val="003F7B84"/>
    <w:rsid w:val="004002F2"/>
    <w:rsid w:val="0040065E"/>
    <w:rsid w:val="00400C74"/>
    <w:rsid w:val="004016EF"/>
    <w:rsid w:val="00402269"/>
    <w:rsid w:val="00402769"/>
    <w:rsid w:val="00403647"/>
    <w:rsid w:val="004038AA"/>
    <w:rsid w:val="00404091"/>
    <w:rsid w:val="00404136"/>
    <w:rsid w:val="004041D6"/>
    <w:rsid w:val="00404343"/>
    <w:rsid w:val="00404573"/>
    <w:rsid w:val="0040483C"/>
    <w:rsid w:val="00404DFF"/>
    <w:rsid w:val="0040520C"/>
    <w:rsid w:val="004056C8"/>
    <w:rsid w:val="00405BCA"/>
    <w:rsid w:val="004064CF"/>
    <w:rsid w:val="004068FD"/>
    <w:rsid w:val="004069B3"/>
    <w:rsid w:val="004071D9"/>
    <w:rsid w:val="0040734F"/>
    <w:rsid w:val="004074BF"/>
    <w:rsid w:val="0040784D"/>
    <w:rsid w:val="0040795D"/>
    <w:rsid w:val="004102FD"/>
    <w:rsid w:val="004111B3"/>
    <w:rsid w:val="004112B2"/>
    <w:rsid w:val="00411D20"/>
    <w:rsid w:val="00411DEC"/>
    <w:rsid w:val="00411FE4"/>
    <w:rsid w:val="004120F0"/>
    <w:rsid w:val="00412B82"/>
    <w:rsid w:val="00412BA1"/>
    <w:rsid w:val="00412BB6"/>
    <w:rsid w:val="00413465"/>
    <w:rsid w:val="004136FB"/>
    <w:rsid w:val="004138D5"/>
    <w:rsid w:val="004148FB"/>
    <w:rsid w:val="004149C6"/>
    <w:rsid w:val="00414E2D"/>
    <w:rsid w:val="00415287"/>
    <w:rsid w:val="00415467"/>
    <w:rsid w:val="004157E7"/>
    <w:rsid w:val="00415E59"/>
    <w:rsid w:val="0041600E"/>
    <w:rsid w:val="00416E68"/>
    <w:rsid w:val="00417285"/>
    <w:rsid w:val="004173FA"/>
    <w:rsid w:val="0042018A"/>
    <w:rsid w:val="00420EA6"/>
    <w:rsid w:val="004210EC"/>
    <w:rsid w:val="00421164"/>
    <w:rsid w:val="00421769"/>
    <w:rsid w:val="00421AD2"/>
    <w:rsid w:val="004220F3"/>
    <w:rsid w:val="004223F2"/>
    <w:rsid w:val="0042252C"/>
    <w:rsid w:val="004228FE"/>
    <w:rsid w:val="0042298A"/>
    <w:rsid w:val="00422AFC"/>
    <w:rsid w:val="00423133"/>
    <w:rsid w:val="00423A56"/>
    <w:rsid w:val="00423F0B"/>
    <w:rsid w:val="004243BF"/>
    <w:rsid w:val="00424A94"/>
    <w:rsid w:val="0042540D"/>
    <w:rsid w:val="00425D52"/>
    <w:rsid w:val="00425DAA"/>
    <w:rsid w:val="00426083"/>
    <w:rsid w:val="0042637D"/>
    <w:rsid w:val="00426B05"/>
    <w:rsid w:val="0042759D"/>
    <w:rsid w:val="00427D2A"/>
    <w:rsid w:val="0043060E"/>
    <w:rsid w:val="00430D0E"/>
    <w:rsid w:val="00430E14"/>
    <w:rsid w:val="00430FF8"/>
    <w:rsid w:val="00431B03"/>
    <w:rsid w:val="0043238C"/>
    <w:rsid w:val="00432CAA"/>
    <w:rsid w:val="00432FD7"/>
    <w:rsid w:val="00433673"/>
    <w:rsid w:val="004336AD"/>
    <w:rsid w:val="0043391C"/>
    <w:rsid w:val="0043396B"/>
    <w:rsid w:val="004343F3"/>
    <w:rsid w:val="00434709"/>
    <w:rsid w:val="00434A14"/>
    <w:rsid w:val="004351CC"/>
    <w:rsid w:val="0043536A"/>
    <w:rsid w:val="00435671"/>
    <w:rsid w:val="00435882"/>
    <w:rsid w:val="004361F5"/>
    <w:rsid w:val="00436886"/>
    <w:rsid w:val="004371B5"/>
    <w:rsid w:val="0043779B"/>
    <w:rsid w:val="004377E5"/>
    <w:rsid w:val="0044085F"/>
    <w:rsid w:val="00440EAD"/>
    <w:rsid w:val="004416D1"/>
    <w:rsid w:val="0044259E"/>
    <w:rsid w:val="00442772"/>
    <w:rsid w:val="004428AC"/>
    <w:rsid w:val="00442ED9"/>
    <w:rsid w:val="00443490"/>
    <w:rsid w:val="00443FAD"/>
    <w:rsid w:val="0044404D"/>
    <w:rsid w:val="004440D2"/>
    <w:rsid w:val="00444F19"/>
    <w:rsid w:val="0044628C"/>
    <w:rsid w:val="0044671B"/>
    <w:rsid w:val="004468A7"/>
    <w:rsid w:val="00446C18"/>
    <w:rsid w:val="004472EC"/>
    <w:rsid w:val="00447B8C"/>
    <w:rsid w:val="00447E91"/>
    <w:rsid w:val="004502F7"/>
    <w:rsid w:val="00450378"/>
    <w:rsid w:val="00450790"/>
    <w:rsid w:val="0045100D"/>
    <w:rsid w:val="0045103C"/>
    <w:rsid w:val="004515FC"/>
    <w:rsid w:val="004516E1"/>
    <w:rsid w:val="00452188"/>
    <w:rsid w:val="004526F2"/>
    <w:rsid w:val="00453A1F"/>
    <w:rsid w:val="004542AD"/>
    <w:rsid w:val="00454E37"/>
    <w:rsid w:val="00455094"/>
    <w:rsid w:val="0045522D"/>
    <w:rsid w:val="00455298"/>
    <w:rsid w:val="004556AE"/>
    <w:rsid w:val="0045574A"/>
    <w:rsid w:val="00455808"/>
    <w:rsid w:val="00455840"/>
    <w:rsid w:val="004558E2"/>
    <w:rsid w:val="00455CD4"/>
    <w:rsid w:val="00455DD4"/>
    <w:rsid w:val="00455E23"/>
    <w:rsid w:val="00456CD3"/>
    <w:rsid w:val="00457946"/>
    <w:rsid w:val="0046007E"/>
    <w:rsid w:val="0046009C"/>
    <w:rsid w:val="0046068B"/>
    <w:rsid w:val="0046085E"/>
    <w:rsid w:val="004608CE"/>
    <w:rsid w:val="00460A8A"/>
    <w:rsid w:val="00461D1C"/>
    <w:rsid w:val="0046226C"/>
    <w:rsid w:val="0046227C"/>
    <w:rsid w:val="004622D2"/>
    <w:rsid w:val="00462D59"/>
    <w:rsid w:val="00462EF6"/>
    <w:rsid w:val="00463400"/>
    <w:rsid w:val="0046491F"/>
    <w:rsid w:val="004649FE"/>
    <w:rsid w:val="00464B44"/>
    <w:rsid w:val="00464C03"/>
    <w:rsid w:val="00464C49"/>
    <w:rsid w:val="00464D96"/>
    <w:rsid w:val="00465038"/>
    <w:rsid w:val="00465216"/>
    <w:rsid w:val="00465669"/>
    <w:rsid w:val="00465EC4"/>
    <w:rsid w:val="004663BC"/>
    <w:rsid w:val="004663E8"/>
    <w:rsid w:val="004665DA"/>
    <w:rsid w:val="00466941"/>
    <w:rsid w:val="00470200"/>
    <w:rsid w:val="00470304"/>
    <w:rsid w:val="00470F91"/>
    <w:rsid w:val="00471867"/>
    <w:rsid w:val="00471C17"/>
    <w:rsid w:val="004723B1"/>
    <w:rsid w:val="0047241F"/>
    <w:rsid w:val="004727BD"/>
    <w:rsid w:val="00472C05"/>
    <w:rsid w:val="00472D67"/>
    <w:rsid w:val="00472D7C"/>
    <w:rsid w:val="00472E49"/>
    <w:rsid w:val="004732E6"/>
    <w:rsid w:val="00474957"/>
    <w:rsid w:val="00474C09"/>
    <w:rsid w:val="00475162"/>
    <w:rsid w:val="00476862"/>
    <w:rsid w:val="00476D1B"/>
    <w:rsid w:val="0047711E"/>
    <w:rsid w:val="00477402"/>
    <w:rsid w:val="004774C0"/>
    <w:rsid w:val="00480CAA"/>
    <w:rsid w:val="00480E21"/>
    <w:rsid w:val="004817F3"/>
    <w:rsid w:val="00481A60"/>
    <w:rsid w:val="00481CDA"/>
    <w:rsid w:val="0048292B"/>
    <w:rsid w:val="0048320E"/>
    <w:rsid w:val="00483288"/>
    <w:rsid w:val="0048351F"/>
    <w:rsid w:val="004840D4"/>
    <w:rsid w:val="004843D1"/>
    <w:rsid w:val="004845E1"/>
    <w:rsid w:val="00484C24"/>
    <w:rsid w:val="00484C7B"/>
    <w:rsid w:val="00484F2C"/>
    <w:rsid w:val="00485688"/>
    <w:rsid w:val="0048572D"/>
    <w:rsid w:val="004860C7"/>
    <w:rsid w:val="004863BE"/>
    <w:rsid w:val="004865D1"/>
    <w:rsid w:val="004866BC"/>
    <w:rsid w:val="00486D9E"/>
    <w:rsid w:val="00487403"/>
    <w:rsid w:val="004875D0"/>
    <w:rsid w:val="0048763D"/>
    <w:rsid w:val="004878F5"/>
    <w:rsid w:val="00487F03"/>
    <w:rsid w:val="00490C33"/>
    <w:rsid w:val="00490F3A"/>
    <w:rsid w:val="00490F44"/>
    <w:rsid w:val="0049171A"/>
    <w:rsid w:val="00491AFA"/>
    <w:rsid w:val="00491B0E"/>
    <w:rsid w:val="00491B11"/>
    <w:rsid w:val="00493097"/>
    <w:rsid w:val="004935EA"/>
    <w:rsid w:val="004937A7"/>
    <w:rsid w:val="0049421F"/>
    <w:rsid w:val="00495A39"/>
    <w:rsid w:val="00496D74"/>
    <w:rsid w:val="004A0639"/>
    <w:rsid w:val="004A0741"/>
    <w:rsid w:val="004A07D4"/>
    <w:rsid w:val="004A17A0"/>
    <w:rsid w:val="004A216A"/>
    <w:rsid w:val="004A2A1E"/>
    <w:rsid w:val="004A2A50"/>
    <w:rsid w:val="004A2BD7"/>
    <w:rsid w:val="004A31B2"/>
    <w:rsid w:val="004A3842"/>
    <w:rsid w:val="004A390F"/>
    <w:rsid w:val="004A3C5A"/>
    <w:rsid w:val="004A4103"/>
    <w:rsid w:val="004A41A3"/>
    <w:rsid w:val="004A45F5"/>
    <w:rsid w:val="004A46DA"/>
    <w:rsid w:val="004A4876"/>
    <w:rsid w:val="004A4D75"/>
    <w:rsid w:val="004A5029"/>
    <w:rsid w:val="004A5172"/>
    <w:rsid w:val="004A58BE"/>
    <w:rsid w:val="004A59C0"/>
    <w:rsid w:val="004A6152"/>
    <w:rsid w:val="004A6200"/>
    <w:rsid w:val="004A7C85"/>
    <w:rsid w:val="004A7E30"/>
    <w:rsid w:val="004B0009"/>
    <w:rsid w:val="004B0160"/>
    <w:rsid w:val="004B044E"/>
    <w:rsid w:val="004B0675"/>
    <w:rsid w:val="004B0798"/>
    <w:rsid w:val="004B0F7E"/>
    <w:rsid w:val="004B1038"/>
    <w:rsid w:val="004B1855"/>
    <w:rsid w:val="004B238E"/>
    <w:rsid w:val="004B26BB"/>
    <w:rsid w:val="004B2C80"/>
    <w:rsid w:val="004B32E8"/>
    <w:rsid w:val="004B3504"/>
    <w:rsid w:val="004B3548"/>
    <w:rsid w:val="004B3C44"/>
    <w:rsid w:val="004B4601"/>
    <w:rsid w:val="004B471F"/>
    <w:rsid w:val="004B50CF"/>
    <w:rsid w:val="004B564B"/>
    <w:rsid w:val="004B6014"/>
    <w:rsid w:val="004B6872"/>
    <w:rsid w:val="004B68E4"/>
    <w:rsid w:val="004B68F5"/>
    <w:rsid w:val="004B763C"/>
    <w:rsid w:val="004B77D6"/>
    <w:rsid w:val="004B7C16"/>
    <w:rsid w:val="004C00A5"/>
    <w:rsid w:val="004C0848"/>
    <w:rsid w:val="004C0F64"/>
    <w:rsid w:val="004C22F4"/>
    <w:rsid w:val="004C26FC"/>
    <w:rsid w:val="004C335D"/>
    <w:rsid w:val="004C355C"/>
    <w:rsid w:val="004C372B"/>
    <w:rsid w:val="004C3893"/>
    <w:rsid w:val="004C3A99"/>
    <w:rsid w:val="004C3CA2"/>
    <w:rsid w:val="004C3D51"/>
    <w:rsid w:val="004C4538"/>
    <w:rsid w:val="004C5253"/>
    <w:rsid w:val="004C69B0"/>
    <w:rsid w:val="004C6A27"/>
    <w:rsid w:val="004C71BA"/>
    <w:rsid w:val="004C7285"/>
    <w:rsid w:val="004C766B"/>
    <w:rsid w:val="004D0274"/>
    <w:rsid w:val="004D028B"/>
    <w:rsid w:val="004D07A4"/>
    <w:rsid w:val="004D0845"/>
    <w:rsid w:val="004D1185"/>
    <w:rsid w:val="004D15C9"/>
    <w:rsid w:val="004D15F1"/>
    <w:rsid w:val="004D18F6"/>
    <w:rsid w:val="004D1954"/>
    <w:rsid w:val="004D1F46"/>
    <w:rsid w:val="004D1F7A"/>
    <w:rsid w:val="004D261D"/>
    <w:rsid w:val="004D2FE6"/>
    <w:rsid w:val="004D3191"/>
    <w:rsid w:val="004D39E5"/>
    <w:rsid w:val="004D3C58"/>
    <w:rsid w:val="004D3DA6"/>
    <w:rsid w:val="004D4120"/>
    <w:rsid w:val="004D4AFF"/>
    <w:rsid w:val="004D590C"/>
    <w:rsid w:val="004D634B"/>
    <w:rsid w:val="004D6618"/>
    <w:rsid w:val="004D73D8"/>
    <w:rsid w:val="004D7645"/>
    <w:rsid w:val="004D7993"/>
    <w:rsid w:val="004E0215"/>
    <w:rsid w:val="004E0A0B"/>
    <w:rsid w:val="004E0FA4"/>
    <w:rsid w:val="004E145C"/>
    <w:rsid w:val="004E15E3"/>
    <w:rsid w:val="004E1EB3"/>
    <w:rsid w:val="004E35E8"/>
    <w:rsid w:val="004E3B47"/>
    <w:rsid w:val="004E3C85"/>
    <w:rsid w:val="004E41B1"/>
    <w:rsid w:val="004E4A31"/>
    <w:rsid w:val="004E4CDA"/>
    <w:rsid w:val="004E4FBE"/>
    <w:rsid w:val="004E5003"/>
    <w:rsid w:val="004E556A"/>
    <w:rsid w:val="004E5B18"/>
    <w:rsid w:val="004E5D14"/>
    <w:rsid w:val="004E5EE3"/>
    <w:rsid w:val="004E5EE4"/>
    <w:rsid w:val="004E5F8C"/>
    <w:rsid w:val="004E64DA"/>
    <w:rsid w:val="004E6B39"/>
    <w:rsid w:val="004E6C99"/>
    <w:rsid w:val="004E7385"/>
    <w:rsid w:val="004E76BB"/>
    <w:rsid w:val="004E7863"/>
    <w:rsid w:val="004E7A10"/>
    <w:rsid w:val="004E7B32"/>
    <w:rsid w:val="004E7DF6"/>
    <w:rsid w:val="004E7E92"/>
    <w:rsid w:val="004F051B"/>
    <w:rsid w:val="004F073D"/>
    <w:rsid w:val="004F0F1E"/>
    <w:rsid w:val="004F0F6C"/>
    <w:rsid w:val="004F183D"/>
    <w:rsid w:val="004F19B4"/>
    <w:rsid w:val="004F2381"/>
    <w:rsid w:val="004F2540"/>
    <w:rsid w:val="004F2697"/>
    <w:rsid w:val="004F29D0"/>
    <w:rsid w:val="004F2D87"/>
    <w:rsid w:val="004F3590"/>
    <w:rsid w:val="004F4E11"/>
    <w:rsid w:val="004F4F31"/>
    <w:rsid w:val="004F526A"/>
    <w:rsid w:val="004F64C4"/>
    <w:rsid w:val="004F69EF"/>
    <w:rsid w:val="004F74CC"/>
    <w:rsid w:val="0050011C"/>
    <w:rsid w:val="00500269"/>
    <w:rsid w:val="0050082A"/>
    <w:rsid w:val="0050101F"/>
    <w:rsid w:val="00501585"/>
    <w:rsid w:val="00501AB5"/>
    <w:rsid w:val="00501AF8"/>
    <w:rsid w:val="00501BCB"/>
    <w:rsid w:val="00501C63"/>
    <w:rsid w:val="005023F0"/>
    <w:rsid w:val="00502423"/>
    <w:rsid w:val="0050276D"/>
    <w:rsid w:val="005027F0"/>
    <w:rsid w:val="005033F9"/>
    <w:rsid w:val="00503552"/>
    <w:rsid w:val="00503984"/>
    <w:rsid w:val="00504186"/>
    <w:rsid w:val="005046A3"/>
    <w:rsid w:val="00504EA6"/>
    <w:rsid w:val="005054C3"/>
    <w:rsid w:val="00505BA2"/>
    <w:rsid w:val="005064AF"/>
    <w:rsid w:val="0050676B"/>
    <w:rsid w:val="00506CE4"/>
    <w:rsid w:val="005072E4"/>
    <w:rsid w:val="0050749A"/>
    <w:rsid w:val="00510252"/>
    <w:rsid w:val="005107C6"/>
    <w:rsid w:val="005117F1"/>
    <w:rsid w:val="00511E97"/>
    <w:rsid w:val="0051203D"/>
    <w:rsid w:val="00512BF8"/>
    <w:rsid w:val="00513465"/>
    <w:rsid w:val="0051384B"/>
    <w:rsid w:val="005138B9"/>
    <w:rsid w:val="005146A3"/>
    <w:rsid w:val="00516C53"/>
    <w:rsid w:val="005175AC"/>
    <w:rsid w:val="005177A4"/>
    <w:rsid w:val="00520412"/>
    <w:rsid w:val="0052076F"/>
    <w:rsid w:val="00520B57"/>
    <w:rsid w:val="00521003"/>
    <w:rsid w:val="00521FAD"/>
    <w:rsid w:val="00522BE0"/>
    <w:rsid w:val="00523176"/>
    <w:rsid w:val="0052343A"/>
    <w:rsid w:val="0052538C"/>
    <w:rsid w:val="00526866"/>
    <w:rsid w:val="00526FD2"/>
    <w:rsid w:val="00527189"/>
    <w:rsid w:val="0052731C"/>
    <w:rsid w:val="0052735D"/>
    <w:rsid w:val="00530DA6"/>
    <w:rsid w:val="005318F7"/>
    <w:rsid w:val="00531A40"/>
    <w:rsid w:val="00531E58"/>
    <w:rsid w:val="005324D1"/>
    <w:rsid w:val="0053306B"/>
    <w:rsid w:val="0053313F"/>
    <w:rsid w:val="005331F6"/>
    <w:rsid w:val="005334EE"/>
    <w:rsid w:val="00533ACC"/>
    <w:rsid w:val="00533C80"/>
    <w:rsid w:val="00533DD2"/>
    <w:rsid w:val="0053474E"/>
    <w:rsid w:val="005351BE"/>
    <w:rsid w:val="005359CC"/>
    <w:rsid w:val="00535CBA"/>
    <w:rsid w:val="0053611B"/>
    <w:rsid w:val="005366E0"/>
    <w:rsid w:val="0053677E"/>
    <w:rsid w:val="00536C0D"/>
    <w:rsid w:val="00536D72"/>
    <w:rsid w:val="00537FFE"/>
    <w:rsid w:val="0054088D"/>
    <w:rsid w:val="0054117E"/>
    <w:rsid w:val="005411EF"/>
    <w:rsid w:val="0054145A"/>
    <w:rsid w:val="0054152C"/>
    <w:rsid w:val="00541677"/>
    <w:rsid w:val="00541D43"/>
    <w:rsid w:val="00542411"/>
    <w:rsid w:val="00542B35"/>
    <w:rsid w:val="005432A6"/>
    <w:rsid w:val="00543480"/>
    <w:rsid w:val="00543609"/>
    <w:rsid w:val="00543AD9"/>
    <w:rsid w:val="00544095"/>
    <w:rsid w:val="00544521"/>
    <w:rsid w:val="00544BEF"/>
    <w:rsid w:val="00545659"/>
    <w:rsid w:val="005457C0"/>
    <w:rsid w:val="00545911"/>
    <w:rsid w:val="005467BB"/>
    <w:rsid w:val="00546945"/>
    <w:rsid w:val="00546A5B"/>
    <w:rsid w:val="00546FA4"/>
    <w:rsid w:val="00547CB8"/>
    <w:rsid w:val="00550DD6"/>
    <w:rsid w:val="00551034"/>
    <w:rsid w:val="005510FC"/>
    <w:rsid w:val="00551DD7"/>
    <w:rsid w:val="00551E98"/>
    <w:rsid w:val="005520A8"/>
    <w:rsid w:val="00552573"/>
    <w:rsid w:val="00553464"/>
    <w:rsid w:val="00553772"/>
    <w:rsid w:val="00554171"/>
    <w:rsid w:val="0055432F"/>
    <w:rsid w:val="005545D7"/>
    <w:rsid w:val="00554655"/>
    <w:rsid w:val="0055495A"/>
    <w:rsid w:val="00554B3D"/>
    <w:rsid w:val="005559CE"/>
    <w:rsid w:val="00555C79"/>
    <w:rsid w:val="0055633D"/>
    <w:rsid w:val="00556642"/>
    <w:rsid w:val="0055673C"/>
    <w:rsid w:val="00557584"/>
    <w:rsid w:val="00560380"/>
    <w:rsid w:val="0056059B"/>
    <w:rsid w:val="00560627"/>
    <w:rsid w:val="00560AD9"/>
    <w:rsid w:val="0056104D"/>
    <w:rsid w:val="00561149"/>
    <w:rsid w:val="005611B6"/>
    <w:rsid w:val="00561E51"/>
    <w:rsid w:val="00561F71"/>
    <w:rsid w:val="00561FA5"/>
    <w:rsid w:val="005620A3"/>
    <w:rsid w:val="0056216C"/>
    <w:rsid w:val="005622FC"/>
    <w:rsid w:val="005630A8"/>
    <w:rsid w:val="00563361"/>
    <w:rsid w:val="00563756"/>
    <w:rsid w:val="0056376D"/>
    <w:rsid w:val="005663D9"/>
    <w:rsid w:val="0056745B"/>
    <w:rsid w:val="0057031E"/>
    <w:rsid w:val="00570BA7"/>
    <w:rsid w:val="00570F58"/>
    <w:rsid w:val="005714CA"/>
    <w:rsid w:val="005715E5"/>
    <w:rsid w:val="00571688"/>
    <w:rsid w:val="00571691"/>
    <w:rsid w:val="005716C6"/>
    <w:rsid w:val="0057209D"/>
    <w:rsid w:val="00572CDC"/>
    <w:rsid w:val="00573F12"/>
    <w:rsid w:val="005741BD"/>
    <w:rsid w:val="00574894"/>
    <w:rsid w:val="00574A31"/>
    <w:rsid w:val="00574CB6"/>
    <w:rsid w:val="00575452"/>
    <w:rsid w:val="00575A0A"/>
    <w:rsid w:val="00575CF9"/>
    <w:rsid w:val="00575FA6"/>
    <w:rsid w:val="00576333"/>
    <w:rsid w:val="00576731"/>
    <w:rsid w:val="0057743D"/>
    <w:rsid w:val="0057778B"/>
    <w:rsid w:val="00580259"/>
    <w:rsid w:val="00580C7B"/>
    <w:rsid w:val="00581367"/>
    <w:rsid w:val="00581B5E"/>
    <w:rsid w:val="00582431"/>
    <w:rsid w:val="00582561"/>
    <w:rsid w:val="00582E9C"/>
    <w:rsid w:val="00583877"/>
    <w:rsid w:val="0058394B"/>
    <w:rsid w:val="00584C9C"/>
    <w:rsid w:val="00584E17"/>
    <w:rsid w:val="005853A4"/>
    <w:rsid w:val="00586233"/>
    <w:rsid w:val="005863DF"/>
    <w:rsid w:val="0059016B"/>
    <w:rsid w:val="00590ED8"/>
    <w:rsid w:val="00592590"/>
    <w:rsid w:val="00592D9B"/>
    <w:rsid w:val="005932A3"/>
    <w:rsid w:val="005939FC"/>
    <w:rsid w:val="00593B43"/>
    <w:rsid w:val="005949D1"/>
    <w:rsid w:val="00594F21"/>
    <w:rsid w:val="00595036"/>
    <w:rsid w:val="00595180"/>
    <w:rsid w:val="005958A1"/>
    <w:rsid w:val="005963BF"/>
    <w:rsid w:val="00596AD7"/>
    <w:rsid w:val="005A0315"/>
    <w:rsid w:val="005A1024"/>
    <w:rsid w:val="005A1347"/>
    <w:rsid w:val="005A1572"/>
    <w:rsid w:val="005A1CAF"/>
    <w:rsid w:val="005A27F4"/>
    <w:rsid w:val="005A2EB0"/>
    <w:rsid w:val="005A31FF"/>
    <w:rsid w:val="005A35FB"/>
    <w:rsid w:val="005A3F84"/>
    <w:rsid w:val="005A42B9"/>
    <w:rsid w:val="005A5028"/>
    <w:rsid w:val="005A5053"/>
    <w:rsid w:val="005A6188"/>
    <w:rsid w:val="005A7704"/>
    <w:rsid w:val="005A7E7D"/>
    <w:rsid w:val="005B021B"/>
    <w:rsid w:val="005B02CA"/>
    <w:rsid w:val="005B03A5"/>
    <w:rsid w:val="005B18E7"/>
    <w:rsid w:val="005B2716"/>
    <w:rsid w:val="005B278B"/>
    <w:rsid w:val="005B2FDC"/>
    <w:rsid w:val="005B33A9"/>
    <w:rsid w:val="005B33E5"/>
    <w:rsid w:val="005B37E3"/>
    <w:rsid w:val="005B38BC"/>
    <w:rsid w:val="005B3E7F"/>
    <w:rsid w:val="005B3FFC"/>
    <w:rsid w:val="005B44E5"/>
    <w:rsid w:val="005B4E5D"/>
    <w:rsid w:val="005B516F"/>
    <w:rsid w:val="005B53E7"/>
    <w:rsid w:val="005B686C"/>
    <w:rsid w:val="005B6DAA"/>
    <w:rsid w:val="005B7379"/>
    <w:rsid w:val="005B7C98"/>
    <w:rsid w:val="005C019F"/>
    <w:rsid w:val="005C06B9"/>
    <w:rsid w:val="005C0B72"/>
    <w:rsid w:val="005C1806"/>
    <w:rsid w:val="005C186A"/>
    <w:rsid w:val="005C197D"/>
    <w:rsid w:val="005C1A7A"/>
    <w:rsid w:val="005C1A7B"/>
    <w:rsid w:val="005C2938"/>
    <w:rsid w:val="005C3139"/>
    <w:rsid w:val="005C326F"/>
    <w:rsid w:val="005C378B"/>
    <w:rsid w:val="005C3798"/>
    <w:rsid w:val="005C3B73"/>
    <w:rsid w:val="005C40CC"/>
    <w:rsid w:val="005C51C6"/>
    <w:rsid w:val="005C5647"/>
    <w:rsid w:val="005C5F0C"/>
    <w:rsid w:val="005C5F68"/>
    <w:rsid w:val="005C6194"/>
    <w:rsid w:val="005C6210"/>
    <w:rsid w:val="005C6718"/>
    <w:rsid w:val="005C6726"/>
    <w:rsid w:val="005C7287"/>
    <w:rsid w:val="005C7507"/>
    <w:rsid w:val="005C7926"/>
    <w:rsid w:val="005D0465"/>
    <w:rsid w:val="005D064B"/>
    <w:rsid w:val="005D06BF"/>
    <w:rsid w:val="005D121D"/>
    <w:rsid w:val="005D1CCD"/>
    <w:rsid w:val="005D2511"/>
    <w:rsid w:val="005D2984"/>
    <w:rsid w:val="005D299A"/>
    <w:rsid w:val="005D2A18"/>
    <w:rsid w:val="005D2D4A"/>
    <w:rsid w:val="005D2D7D"/>
    <w:rsid w:val="005D371E"/>
    <w:rsid w:val="005D54B3"/>
    <w:rsid w:val="005D5625"/>
    <w:rsid w:val="005D59BD"/>
    <w:rsid w:val="005D5A6B"/>
    <w:rsid w:val="005D5B8A"/>
    <w:rsid w:val="005D5BB2"/>
    <w:rsid w:val="005D5C4F"/>
    <w:rsid w:val="005D63E9"/>
    <w:rsid w:val="005D6C19"/>
    <w:rsid w:val="005D6E5F"/>
    <w:rsid w:val="005D725C"/>
    <w:rsid w:val="005D7573"/>
    <w:rsid w:val="005D75CD"/>
    <w:rsid w:val="005D7891"/>
    <w:rsid w:val="005E01B3"/>
    <w:rsid w:val="005E0572"/>
    <w:rsid w:val="005E09D8"/>
    <w:rsid w:val="005E0AE7"/>
    <w:rsid w:val="005E0BA2"/>
    <w:rsid w:val="005E14C2"/>
    <w:rsid w:val="005E1637"/>
    <w:rsid w:val="005E16FA"/>
    <w:rsid w:val="005E1865"/>
    <w:rsid w:val="005E2206"/>
    <w:rsid w:val="005E22BE"/>
    <w:rsid w:val="005E2C0C"/>
    <w:rsid w:val="005E2C4E"/>
    <w:rsid w:val="005E3542"/>
    <w:rsid w:val="005E367B"/>
    <w:rsid w:val="005E3993"/>
    <w:rsid w:val="005E3F97"/>
    <w:rsid w:val="005E45AA"/>
    <w:rsid w:val="005E5959"/>
    <w:rsid w:val="005E5A76"/>
    <w:rsid w:val="005E64A5"/>
    <w:rsid w:val="005E68A0"/>
    <w:rsid w:val="005E6F78"/>
    <w:rsid w:val="005E7C0F"/>
    <w:rsid w:val="005F0476"/>
    <w:rsid w:val="005F0A2D"/>
    <w:rsid w:val="005F0A3D"/>
    <w:rsid w:val="005F1651"/>
    <w:rsid w:val="005F1C67"/>
    <w:rsid w:val="005F1DC4"/>
    <w:rsid w:val="005F248A"/>
    <w:rsid w:val="005F2DBD"/>
    <w:rsid w:val="005F2E46"/>
    <w:rsid w:val="005F2FB3"/>
    <w:rsid w:val="005F3594"/>
    <w:rsid w:val="005F40A9"/>
    <w:rsid w:val="005F5623"/>
    <w:rsid w:val="005F5ED5"/>
    <w:rsid w:val="005F5EF4"/>
    <w:rsid w:val="005F626F"/>
    <w:rsid w:val="005F6C9F"/>
    <w:rsid w:val="005F7172"/>
    <w:rsid w:val="005F769B"/>
    <w:rsid w:val="005F783B"/>
    <w:rsid w:val="00600072"/>
    <w:rsid w:val="006001EB"/>
    <w:rsid w:val="00600ED9"/>
    <w:rsid w:val="00601A0A"/>
    <w:rsid w:val="00601B73"/>
    <w:rsid w:val="00602AED"/>
    <w:rsid w:val="00603C0D"/>
    <w:rsid w:val="00603E55"/>
    <w:rsid w:val="00603E7E"/>
    <w:rsid w:val="00603F95"/>
    <w:rsid w:val="00604ABB"/>
    <w:rsid w:val="00605BA9"/>
    <w:rsid w:val="0060620C"/>
    <w:rsid w:val="0060651E"/>
    <w:rsid w:val="00606642"/>
    <w:rsid w:val="00606BB2"/>
    <w:rsid w:val="00606FD6"/>
    <w:rsid w:val="006077F4"/>
    <w:rsid w:val="00607B0F"/>
    <w:rsid w:val="00610300"/>
    <w:rsid w:val="006103D5"/>
    <w:rsid w:val="00610441"/>
    <w:rsid w:val="006105CA"/>
    <w:rsid w:val="00610721"/>
    <w:rsid w:val="00610EE4"/>
    <w:rsid w:val="00611536"/>
    <w:rsid w:val="00612468"/>
    <w:rsid w:val="006128FA"/>
    <w:rsid w:val="00612953"/>
    <w:rsid w:val="00612A4A"/>
    <w:rsid w:val="006133D2"/>
    <w:rsid w:val="006136D3"/>
    <w:rsid w:val="00613AFD"/>
    <w:rsid w:val="00613BB0"/>
    <w:rsid w:val="0061412B"/>
    <w:rsid w:val="006142AB"/>
    <w:rsid w:val="00614646"/>
    <w:rsid w:val="00614B9D"/>
    <w:rsid w:val="006153A7"/>
    <w:rsid w:val="00615E1B"/>
    <w:rsid w:val="00616259"/>
    <w:rsid w:val="006170A2"/>
    <w:rsid w:val="00617CCC"/>
    <w:rsid w:val="00617E58"/>
    <w:rsid w:val="00620AD0"/>
    <w:rsid w:val="00621DC9"/>
    <w:rsid w:val="00622046"/>
    <w:rsid w:val="00622D16"/>
    <w:rsid w:val="00622F6C"/>
    <w:rsid w:val="0062387B"/>
    <w:rsid w:val="00623E44"/>
    <w:rsid w:val="00624161"/>
    <w:rsid w:val="0062473B"/>
    <w:rsid w:val="00624A6A"/>
    <w:rsid w:val="00625629"/>
    <w:rsid w:val="006256E9"/>
    <w:rsid w:val="0062585B"/>
    <w:rsid w:val="00625C8E"/>
    <w:rsid w:val="00626021"/>
    <w:rsid w:val="00626338"/>
    <w:rsid w:val="00626524"/>
    <w:rsid w:val="0062660D"/>
    <w:rsid w:val="00626A56"/>
    <w:rsid w:val="00626EFF"/>
    <w:rsid w:val="00627488"/>
    <w:rsid w:val="0062783D"/>
    <w:rsid w:val="00627A11"/>
    <w:rsid w:val="00627A8F"/>
    <w:rsid w:val="00627C95"/>
    <w:rsid w:val="00627C9B"/>
    <w:rsid w:val="0063075F"/>
    <w:rsid w:val="0063114D"/>
    <w:rsid w:val="0063216A"/>
    <w:rsid w:val="00632697"/>
    <w:rsid w:val="0063293A"/>
    <w:rsid w:val="006344E5"/>
    <w:rsid w:val="0063466A"/>
    <w:rsid w:val="00634690"/>
    <w:rsid w:val="0063480D"/>
    <w:rsid w:val="00634BD2"/>
    <w:rsid w:val="00634E7C"/>
    <w:rsid w:val="006361AF"/>
    <w:rsid w:val="00636223"/>
    <w:rsid w:val="00636939"/>
    <w:rsid w:val="00637100"/>
    <w:rsid w:val="0063764D"/>
    <w:rsid w:val="00637954"/>
    <w:rsid w:val="00637993"/>
    <w:rsid w:val="00637BCE"/>
    <w:rsid w:val="006408FF"/>
    <w:rsid w:val="00641233"/>
    <w:rsid w:val="00641386"/>
    <w:rsid w:val="00641E34"/>
    <w:rsid w:val="00642DA2"/>
    <w:rsid w:val="006438C7"/>
    <w:rsid w:val="00643C85"/>
    <w:rsid w:val="00644DC0"/>
    <w:rsid w:val="00645B0D"/>
    <w:rsid w:val="00645F26"/>
    <w:rsid w:val="006460BC"/>
    <w:rsid w:val="006460EE"/>
    <w:rsid w:val="006460F4"/>
    <w:rsid w:val="0064612F"/>
    <w:rsid w:val="00647394"/>
    <w:rsid w:val="00647828"/>
    <w:rsid w:val="006521FC"/>
    <w:rsid w:val="00652560"/>
    <w:rsid w:val="00653307"/>
    <w:rsid w:val="00653764"/>
    <w:rsid w:val="006545B8"/>
    <w:rsid w:val="00655061"/>
    <w:rsid w:val="00655676"/>
    <w:rsid w:val="00656514"/>
    <w:rsid w:val="0065694E"/>
    <w:rsid w:val="00656D32"/>
    <w:rsid w:val="006576E4"/>
    <w:rsid w:val="00657AED"/>
    <w:rsid w:val="0066007C"/>
    <w:rsid w:val="00660122"/>
    <w:rsid w:val="006603A1"/>
    <w:rsid w:val="00660473"/>
    <w:rsid w:val="006609C5"/>
    <w:rsid w:val="00660ED2"/>
    <w:rsid w:val="00661F17"/>
    <w:rsid w:val="0066265F"/>
    <w:rsid w:val="006637F3"/>
    <w:rsid w:val="00663A86"/>
    <w:rsid w:val="006640A9"/>
    <w:rsid w:val="00664924"/>
    <w:rsid w:val="00665255"/>
    <w:rsid w:val="00665606"/>
    <w:rsid w:val="00665924"/>
    <w:rsid w:val="00665D15"/>
    <w:rsid w:val="00666331"/>
    <w:rsid w:val="0066667D"/>
    <w:rsid w:val="00667262"/>
    <w:rsid w:val="00667980"/>
    <w:rsid w:val="00667F95"/>
    <w:rsid w:val="00670E89"/>
    <w:rsid w:val="00671472"/>
    <w:rsid w:val="0067175B"/>
    <w:rsid w:val="006719E3"/>
    <w:rsid w:val="00671C78"/>
    <w:rsid w:val="0067200E"/>
    <w:rsid w:val="006720BE"/>
    <w:rsid w:val="00672E98"/>
    <w:rsid w:val="0067332B"/>
    <w:rsid w:val="006738BB"/>
    <w:rsid w:val="006739C7"/>
    <w:rsid w:val="00673D88"/>
    <w:rsid w:val="0067450C"/>
    <w:rsid w:val="0067500D"/>
    <w:rsid w:val="00675844"/>
    <w:rsid w:val="00675858"/>
    <w:rsid w:val="00675859"/>
    <w:rsid w:val="006758B1"/>
    <w:rsid w:val="00675A7C"/>
    <w:rsid w:val="00675F25"/>
    <w:rsid w:val="00676403"/>
    <w:rsid w:val="006775DA"/>
    <w:rsid w:val="00677873"/>
    <w:rsid w:val="00677F0C"/>
    <w:rsid w:val="00681F5C"/>
    <w:rsid w:val="00682B3C"/>
    <w:rsid w:val="00683B2A"/>
    <w:rsid w:val="00683B3C"/>
    <w:rsid w:val="00684605"/>
    <w:rsid w:val="00684973"/>
    <w:rsid w:val="006856F2"/>
    <w:rsid w:val="00685CE3"/>
    <w:rsid w:val="00687016"/>
    <w:rsid w:val="00687948"/>
    <w:rsid w:val="00687AB0"/>
    <w:rsid w:val="00687B70"/>
    <w:rsid w:val="006905A9"/>
    <w:rsid w:val="00690BCB"/>
    <w:rsid w:val="00691596"/>
    <w:rsid w:val="00691DB0"/>
    <w:rsid w:val="0069211C"/>
    <w:rsid w:val="006926F0"/>
    <w:rsid w:val="00692966"/>
    <w:rsid w:val="0069302B"/>
    <w:rsid w:val="00694231"/>
    <w:rsid w:val="006943F1"/>
    <w:rsid w:val="0069492C"/>
    <w:rsid w:val="00694AE9"/>
    <w:rsid w:val="006951CA"/>
    <w:rsid w:val="0069541C"/>
    <w:rsid w:val="00695D14"/>
    <w:rsid w:val="00695E7F"/>
    <w:rsid w:val="00695F9E"/>
    <w:rsid w:val="0069653A"/>
    <w:rsid w:val="006966B1"/>
    <w:rsid w:val="00696B23"/>
    <w:rsid w:val="0069704B"/>
    <w:rsid w:val="0069712A"/>
    <w:rsid w:val="006972B0"/>
    <w:rsid w:val="00697518"/>
    <w:rsid w:val="006979AF"/>
    <w:rsid w:val="00697DFA"/>
    <w:rsid w:val="006A0027"/>
    <w:rsid w:val="006A00A6"/>
    <w:rsid w:val="006A0363"/>
    <w:rsid w:val="006A0588"/>
    <w:rsid w:val="006A0602"/>
    <w:rsid w:val="006A06B9"/>
    <w:rsid w:val="006A1140"/>
    <w:rsid w:val="006A1282"/>
    <w:rsid w:val="006A17F8"/>
    <w:rsid w:val="006A26BD"/>
    <w:rsid w:val="006A2A68"/>
    <w:rsid w:val="006A30D0"/>
    <w:rsid w:val="006A315F"/>
    <w:rsid w:val="006A3295"/>
    <w:rsid w:val="006A32EE"/>
    <w:rsid w:val="006A3999"/>
    <w:rsid w:val="006A42FD"/>
    <w:rsid w:val="006A43D6"/>
    <w:rsid w:val="006A441C"/>
    <w:rsid w:val="006A4B35"/>
    <w:rsid w:val="006A5162"/>
    <w:rsid w:val="006A5BAC"/>
    <w:rsid w:val="006A5BFF"/>
    <w:rsid w:val="006A5FB5"/>
    <w:rsid w:val="006A6316"/>
    <w:rsid w:val="006A66C8"/>
    <w:rsid w:val="006A713C"/>
    <w:rsid w:val="006A764F"/>
    <w:rsid w:val="006B01AA"/>
    <w:rsid w:val="006B058E"/>
    <w:rsid w:val="006B082C"/>
    <w:rsid w:val="006B133E"/>
    <w:rsid w:val="006B1D2A"/>
    <w:rsid w:val="006B4ADD"/>
    <w:rsid w:val="006B50DA"/>
    <w:rsid w:val="006B5AD6"/>
    <w:rsid w:val="006B698E"/>
    <w:rsid w:val="006B6C86"/>
    <w:rsid w:val="006B6F95"/>
    <w:rsid w:val="006B7CD0"/>
    <w:rsid w:val="006C05C5"/>
    <w:rsid w:val="006C1E8D"/>
    <w:rsid w:val="006C2600"/>
    <w:rsid w:val="006C2CF2"/>
    <w:rsid w:val="006C3090"/>
    <w:rsid w:val="006C42FF"/>
    <w:rsid w:val="006C493C"/>
    <w:rsid w:val="006C5B5C"/>
    <w:rsid w:val="006C7003"/>
    <w:rsid w:val="006C71D8"/>
    <w:rsid w:val="006C781D"/>
    <w:rsid w:val="006D03A4"/>
    <w:rsid w:val="006D0D72"/>
    <w:rsid w:val="006D1255"/>
    <w:rsid w:val="006D1813"/>
    <w:rsid w:val="006D1DBE"/>
    <w:rsid w:val="006D246C"/>
    <w:rsid w:val="006D26E4"/>
    <w:rsid w:val="006D2B75"/>
    <w:rsid w:val="006D2B9E"/>
    <w:rsid w:val="006D2CBF"/>
    <w:rsid w:val="006D30B2"/>
    <w:rsid w:val="006D3604"/>
    <w:rsid w:val="006D3DD9"/>
    <w:rsid w:val="006D415F"/>
    <w:rsid w:val="006D4706"/>
    <w:rsid w:val="006D5473"/>
    <w:rsid w:val="006D619B"/>
    <w:rsid w:val="006D6580"/>
    <w:rsid w:val="006D6674"/>
    <w:rsid w:val="006D77A4"/>
    <w:rsid w:val="006E02BE"/>
    <w:rsid w:val="006E0984"/>
    <w:rsid w:val="006E0EE8"/>
    <w:rsid w:val="006E1B91"/>
    <w:rsid w:val="006E1FBE"/>
    <w:rsid w:val="006E2172"/>
    <w:rsid w:val="006E231D"/>
    <w:rsid w:val="006E261C"/>
    <w:rsid w:val="006E271D"/>
    <w:rsid w:val="006E4276"/>
    <w:rsid w:val="006E4457"/>
    <w:rsid w:val="006E4CF3"/>
    <w:rsid w:val="006E53DE"/>
    <w:rsid w:val="006E53E9"/>
    <w:rsid w:val="006E543D"/>
    <w:rsid w:val="006E621B"/>
    <w:rsid w:val="006E6F25"/>
    <w:rsid w:val="006E7009"/>
    <w:rsid w:val="006E722F"/>
    <w:rsid w:val="006E73BA"/>
    <w:rsid w:val="006E78AA"/>
    <w:rsid w:val="006E7ACA"/>
    <w:rsid w:val="006E7F99"/>
    <w:rsid w:val="006E7FAE"/>
    <w:rsid w:val="006F022F"/>
    <w:rsid w:val="006F03F7"/>
    <w:rsid w:val="006F122D"/>
    <w:rsid w:val="006F1339"/>
    <w:rsid w:val="006F1998"/>
    <w:rsid w:val="006F223D"/>
    <w:rsid w:val="006F22BF"/>
    <w:rsid w:val="006F259D"/>
    <w:rsid w:val="006F265F"/>
    <w:rsid w:val="006F2BE9"/>
    <w:rsid w:val="006F324A"/>
    <w:rsid w:val="006F3E35"/>
    <w:rsid w:val="006F43E6"/>
    <w:rsid w:val="006F45DC"/>
    <w:rsid w:val="006F4773"/>
    <w:rsid w:val="006F4AC7"/>
    <w:rsid w:val="006F4F44"/>
    <w:rsid w:val="006F5216"/>
    <w:rsid w:val="006F5250"/>
    <w:rsid w:val="006F69BD"/>
    <w:rsid w:val="006F727D"/>
    <w:rsid w:val="006F7429"/>
    <w:rsid w:val="006F7AAE"/>
    <w:rsid w:val="006F7F33"/>
    <w:rsid w:val="007009BD"/>
    <w:rsid w:val="00700F50"/>
    <w:rsid w:val="00701892"/>
    <w:rsid w:val="007024F1"/>
    <w:rsid w:val="007027AF"/>
    <w:rsid w:val="007031AA"/>
    <w:rsid w:val="007044D7"/>
    <w:rsid w:val="00705437"/>
    <w:rsid w:val="00705696"/>
    <w:rsid w:val="00705AA9"/>
    <w:rsid w:val="00705DDC"/>
    <w:rsid w:val="0070664B"/>
    <w:rsid w:val="007067F1"/>
    <w:rsid w:val="00706A61"/>
    <w:rsid w:val="0070704F"/>
    <w:rsid w:val="007071B7"/>
    <w:rsid w:val="0070739B"/>
    <w:rsid w:val="007076A1"/>
    <w:rsid w:val="007078B8"/>
    <w:rsid w:val="0070798E"/>
    <w:rsid w:val="007107A7"/>
    <w:rsid w:val="00710BDB"/>
    <w:rsid w:val="007111C8"/>
    <w:rsid w:val="00711C50"/>
    <w:rsid w:val="00712AD9"/>
    <w:rsid w:val="00712CA7"/>
    <w:rsid w:val="007137CE"/>
    <w:rsid w:val="007139D1"/>
    <w:rsid w:val="00713A97"/>
    <w:rsid w:val="00713BBF"/>
    <w:rsid w:val="00713FDE"/>
    <w:rsid w:val="007143BE"/>
    <w:rsid w:val="00714FE3"/>
    <w:rsid w:val="00715AC4"/>
    <w:rsid w:val="00715C00"/>
    <w:rsid w:val="00716004"/>
    <w:rsid w:val="007174CB"/>
    <w:rsid w:val="00717553"/>
    <w:rsid w:val="00717681"/>
    <w:rsid w:val="00717A4B"/>
    <w:rsid w:val="00720119"/>
    <w:rsid w:val="007202EA"/>
    <w:rsid w:val="0072033D"/>
    <w:rsid w:val="007205E0"/>
    <w:rsid w:val="00720CFC"/>
    <w:rsid w:val="00721315"/>
    <w:rsid w:val="00721B52"/>
    <w:rsid w:val="00722963"/>
    <w:rsid w:val="00722B63"/>
    <w:rsid w:val="00723F37"/>
    <w:rsid w:val="00724AF0"/>
    <w:rsid w:val="007255F9"/>
    <w:rsid w:val="007258EE"/>
    <w:rsid w:val="00726309"/>
    <w:rsid w:val="00726530"/>
    <w:rsid w:val="00726D90"/>
    <w:rsid w:val="00726FB0"/>
    <w:rsid w:val="007270B8"/>
    <w:rsid w:val="0072729A"/>
    <w:rsid w:val="00727612"/>
    <w:rsid w:val="0072768D"/>
    <w:rsid w:val="00727E44"/>
    <w:rsid w:val="00731A81"/>
    <w:rsid w:val="00731D10"/>
    <w:rsid w:val="007320C0"/>
    <w:rsid w:val="00732E15"/>
    <w:rsid w:val="0073448D"/>
    <w:rsid w:val="00734916"/>
    <w:rsid w:val="00734EBE"/>
    <w:rsid w:val="00734F99"/>
    <w:rsid w:val="00735404"/>
    <w:rsid w:val="007356D6"/>
    <w:rsid w:val="007357DB"/>
    <w:rsid w:val="00735A1E"/>
    <w:rsid w:val="007368B4"/>
    <w:rsid w:val="00736A00"/>
    <w:rsid w:val="00736CAE"/>
    <w:rsid w:val="00737452"/>
    <w:rsid w:val="00737523"/>
    <w:rsid w:val="00737586"/>
    <w:rsid w:val="007378AC"/>
    <w:rsid w:val="007419C5"/>
    <w:rsid w:val="00741A07"/>
    <w:rsid w:val="0074267B"/>
    <w:rsid w:val="007426E6"/>
    <w:rsid w:val="00742C7C"/>
    <w:rsid w:val="00743B83"/>
    <w:rsid w:val="00743C44"/>
    <w:rsid w:val="00743ECE"/>
    <w:rsid w:val="00744233"/>
    <w:rsid w:val="00744961"/>
    <w:rsid w:val="007450AA"/>
    <w:rsid w:val="007450FF"/>
    <w:rsid w:val="007454B7"/>
    <w:rsid w:val="007455BD"/>
    <w:rsid w:val="00745738"/>
    <w:rsid w:val="00745EBB"/>
    <w:rsid w:val="00745FA2"/>
    <w:rsid w:val="0074605F"/>
    <w:rsid w:val="00746469"/>
    <w:rsid w:val="00746DF3"/>
    <w:rsid w:val="0074715E"/>
    <w:rsid w:val="00750114"/>
    <w:rsid w:val="00750341"/>
    <w:rsid w:val="00750A5A"/>
    <w:rsid w:val="00750CF2"/>
    <w:rsid w:val="00751229"/>
    <w:rsid w:val="00752052"/>
    <w:rsid w:val="00752568"/>
    <w:rsid w:val="00752D08"/>
    <w:rsid w:val="00752DF1"/>
    <w:rsid w:val="00752FBF"/>
    <w:rsid w:val="00753405"/>
    <w:rsid w:val="00753D5E"/>
    <w:rsid w:val="007542B8"/>
    <w:rsid w:val="00754323"/>
    <w:rsid w:val="00755EF0"/>
    <w:rsid w:val="0075619F"/>
    <w:rsid w:val="00757185"/>
    <w:rsid w:val="0075795A"/>
    <w:rsid w:val="00757C07"/>
    <w:rsid w:val="007606DC"/>
    <w:rsid w:val="00760937"/>
    <w:rsid w:val="0076122C"/>
    <w:rsid w:val="0076148F"/>
    <w:rsid w:val="007619EC"/>
    <w:rsid w:val="00762239"/>
    <w:rsid w:val="00762668"/>
    <w:rsid w:val="00762996"/>
    <w:rsid w:val="007630C1"/>
    <w:rsid w:val="007631E2"/>
    <w:rsid w:val="0076349D"/>
    <w:rsid w:val="007635E9"/>
    <w:rsid w:val="007639AF"/>
    <w:rsid w:val="00763A2E"/>
    <w:rsid w:val="00763C26"/>
    <w:rsid w:val="00763EAB"/>
    <w:rsid w:val="007643F3"/>
    <w:rsid w:val="0076549D"/>
    <w:rsid w:val="0076558A"/>
    <w:rsid w:val="00765E73"/>
    <w:rsid w:val="00766D33"/>
    <w:rsid w:val="00766F8E"/>
    <w:rsid w:val="007671E6"/>
    <w:rsid w:val="00767648"/>
    <w:rsid w:val="0077130A"/>
    <w:rsid w:val="00771404"/>
    <w:rsid w:val="0077171D"/>
    <w:rsid w:val="0077177A"/>
    <w:rsid w:val="007721A1"/>
    <w:rsid w:val="00772287"/>
    <w:rsid w:val="00772FBD"/>
    <w:rsid w:val="007744A5"/>
    <w:rsid w:val="00775AF2"/>
    <w:rsid w:val="00775B27"/>
    <w:rsid w:val="007762DF"/>
    <w:rsid w:val="0077679C"/>
    <w:rsid w:val="00776ABD"/>
    <w:rsid w:val="00777166"/>
    <w:rsid w:val="007771D0"/>
    <w:rsid w:val="007773B3"/>
    <w:rsid w:val="0077758B"/>
    <w:rsid w:val="007777D3"/>
    <w:rsid w:val="00777E7F"/>
    <w:rsid w:val="00780103"/>
    <w:rsid w:val="00780287"/>
    <w:rsid w:val="007806D6"/>
    <w:rsid w:val="00780F03"/>
    <w:rsid w:val="007814C4"/>
    <w:rsid w:val="007818C7"/>
    <w:rsid w:val="00781DC0"/>
    <w:rsid w:val="0078270D"/>
    <w:rsid w:val="00782758"/>
    <w:rsid w:val="00782772"/>
    <w:rsid w:val="00782D72"/>
    <w:rsid w:val="00784135"/>
    <w:rsid w:val="007843D1"/>
    <w:rsid w:val="00784976"/>
    <w:rsid w:val="00784DC7"/>
    <w:rsid w:val="0078551C"/>
    <w:rsid w:val="00785545"/>
    <w:rsid w:val="00785C91"/>
    <w:rsid w:val="007862B2"/>
    <w:rsid w:val="00786823"/>
    <w:rsid w:val="007873A0"/>
    <w:rsid w:val="0079084F"/>
    <w:rsid w:val="00790B0E"/>
    <w:rsid w:val="00791C9C"/>
    <w:rsid w:val="00792604"/>
    <w:rsid w:val="00792CC2"/>
    <w:rsid w:val="007930B3"/>
    <w:rsid w:val="007947BA"/>
    <w:rsid w:val="007964B5"/>
    <w:rsid w:val="0079653E"/>
    <w:rsid w:val="00797172"/>
    <w:rsid w:val="007A0442"/>
    <w:rsid w:val="007A0C16"/>
    <w:rsid w:val="007A12FE"/>
    <w:rsid w:val="007A135D"/>
    <w:rsid w:val="007A1585"/>
    <w:rsid w:val="007A177B"/>
    <w:rsid w:val="007A198E"/>
    <w:rsid w:val="007A1DE5"/>
    <w:rsid w:val="007A1F2F"/>
    <w:rsid w:val="007A2C7B"/>
    <w:rsid w:val="007A3223"/>
    <w:rsid w:val="007A447B"/>
    <w:rsid w:val="007A4594"/>
    <w:rsid w:val="007A5CEE"/>
    <w:rsid w:val="007A6466"/>
    <w:rsid w:val="007A655D"/>
    <w:rsid w:val="007A6EA5"/>
    <w:rsid w:val="007A722B"/>
    <w:rsid w:val="007A74D4"/>
    <w:rsid w:val="007A7668"/>
    <w:rsid w:val="007A769B"/>
    <w:rsid w:val="007A7873"/>
    <w:rsid w:val="007B16FB"/>
    <w:rsid w:val="007B22E5"/>
    <w:rsid w:val="007B248A"/>
    <w:rsid w:val="007B26A3"/>
    <w:rsid w:val="007B297A"/>
    <w:rsid w:val="007B2C1A"/>
    <w:rsid w:val="007B2D33"/>
    <w:rsid w:val="007B4CB3"/>
    <w:rsid w:val="007B4F5C"/>
    <w:rsid w:val="007B5476"/>
    <w:rsid w:val="007B6428"/>
    <w:rsid w:val="007B65AE"/>
    <w:rsid w:val="007B6C64"/>
    <w:rsid w:val="007B6F58"/>
    <w:rsid w:val="007B7441"/>
    <w:rsid w:val="007B7798"/>
    <w:rsid w:val="007C00B5"/>
    <w:rsid w:val="007C0138"/>
    <w:rsid w:val="007C0144"/>
    <w:rsid w:val="007C022D"/>
    <w:rsid w:val="007C05EA"/>
    <w:rsid w:val="007C082B"/>
    <w:rsid w:val="007C0A83"/>
    <w:rsid w:val="007C0B82"/>
    <w:rsid w:val="007C0C47"/>
    <w:rsid w:val="007C0ECA"/>
    <w:rsid w:val="007C0F47"/>
    <w:rsid w:val="007C10D7"/>
    <w:rsid w:val="007C1A34"/>
    <w:rsid w:val="007C2274"/>
    <w:rsid w:val="007C2745"/>
    <w:rsid w:val="007C2968"/>
    <w:rsid w:val="007C3370"/>
    <w:rsid w:val="007C33A3"/>
    <w:rsid w:val="007C34F3"/>
    <w:rsid w:val="007C35DE"/>
    <w:rsid w:val="007C37C7"/>
    <w:rsid w:val="007C3C19"/>
    <w:rsid w:val="007C3CDD"/>
    <w:rsid w:val="007C3ECE"/>
    <w:rsid w:val="007C4800"/>
    <w:rsid w:val="007C4C56"/>
    <w:rsid w:val="007C5592"/>
    <w:rsid w:val="007C5D6B"/>
    <w:rsid w:val="007C6065"/>
    <w:rsid w:val="007C6902"/>
    <w:rsid w:val="007C7D12"/>
    <w:rsid w:val="007D03B4"/>
    <w:rsid w:val="007D041E"/>
    <w:rsid w:val="007D0AB7"/>
    <w:rsid w:val="007D0DA8"/>
    <w:rsid w:val="007D1877"/>
    <w:rsid w:val="007D1948"/>
    <w:rsid w:val="007D1A4F"/>
    <w:rsid w:val="007D1E93"/>
    <w:rsid w:val="007D2C42"/>
    <w:rsid w:val="007D3373"/>
    <w:rsid w:val="007D3997"/>
    <w:rsid w:val="007D3A5A"/>
    <w:rsid w:val="007D3AC8"/>
    <w:rsid w:val="007D3B56"/>
    <w:rsid w:val="007D42B2"/>
    <w:rsid w:val="007D4AD5"/>
    <w:rsid w:val="007D4B94"/>
    <w:rsid w:val="007D54B8"/>
    <w:rsid w:val="007D58EE"/>
    <w:rsid w:val="007D5DE3"/>
    <w:rsid w:val="007D5F8B"/>
    <w:rsid w:val="007D6066"/>
    <w:rsid w:val="007D616E"/>
    <w:rsid w:val="007D6489"/>
    <w:rsid w:val="007D69EF"/>
    <w:rsid w:val="007D6BE1"/>
    <w:rsid w:val="007D76F4"/>
    <w:rsid w:val="007D78ED"/>
    <w:rsid w:val="007D7C4C"/>
    <w:rsid w:val="007D7FA6"/>
    <w:rsid w:val="007E08A1"/>
    <w:rsid w:val="007E0DC3"/>
    <w:rsid w:val="007E17C1"/>
    <w:rsid w:val="007E21E8"/>
    <w:rsid w:val="007E2621"/>
    <w:rsid w:val="007E301E"/>
    <w:rsid w:val="007E3344"/>
    <w:rsid w:val="007E367C"/>
    <w:rsid w:val="007E3751"/>
    <w:rsid w:val="007E3829"/>
    <w:rsid w:val="007E3C30"/>
    <w:rsid w:val="007E3D33"/>
    <w:rsid w:val="007E3E71"/>
    <w:rsid w:val="007E3F22"/>
    <w:rsid w:val="007E4040"/>
    <w:rsid w:val="007E4AF1"/>
    <w:rsid w:val="007E4E34"/>
    <w:rsid w:val="007E5304"/>
    <w:rsid w:val="007E61AD"/>
    <w:rsid w:val="007E687D"/>
    <w:rsid w:val="007E7101"/>
    <w:rsid w:val="007E7711"/>
    <w:rsid w:val="007E7E27"/>
    <w:rsid w:val="007F01DB"/>
    <w:rsid w:val="007F0528"/>
    <w:rsid w:val="007F0B92"/>
    <w:rsid w:val="007F0C1B"/>
    <w:rsid w:val="007F0EC3"/>
    <w:rsid w:val="007F1058"/>
    <w:rsid w:val="007F14BD"/>
    <w:rsid w:val="007F1609"/>
    <w:rsid w:val="007F1B58"/>
    <w:rsid w:val="007F1CCB"/>
    <w:rsid w:val="007F1DD4"/>
    <w:rsid w:val="007F1EDB"/>
    <w:rsid w:val="007F23AD"/>
    <w:rsid w:val="007F2B06"/>
    <w:rsid w:val="007F2C0D"/>
    <w:rsid w:val="007F36EF"/>
    <w:rsid w:val="007F3A99"/>
    <w:rsid w:val="007F3FB3"/>
    <w:rsid w:val="007F4040"/>
    <w:rsid w:val="007F40D4"/>
    <w:rsid w:val="007F424D"/>
    <w:rsid w:val="007F4B75"/>
    <w:rsid w:val="007F503D"/>
    <w:rsid w:val="007F56BB"/>
    <w:rsid w:val="007F59DE"/>
    <w:rsid w:val="007F5A0D"/>
    <w:rsid w:val="007F5A4D"/>
    <w:rsid w:val="007F5AFD"/>
    <w:rsid w:val="007F5D5B"/>
    <w:rsid w:val="007F5E16"/>
    <w:rsid w:val="007F6B7E"/>
    <w:rsid w:val="007F6C9F"/>
    <w:rsid w:val="007F6D80"/>
    <w:rsid w:val="007F6DF1"/>
    <w:rsid w:val="007F7614"/>
    <w:rsid w:val="007F7706"/>
    <w:rsid w:val="007F79F0"/>
    <w:rsid w:val="00800831"/>
    <w:rsid w:val="0080087F"/>
    <w:rsid w:val="008008B1"/>
    <w:rsid w:val="00801391"/>
    <w:rsid w:val="00802272"/>
    <w:rsid w:val="00803232"/>
    <w:rsid w:val="008034A0"/>
    <w:rsid w:val="008035D2"/>
    <w:rsid w:val="00803B2A"/>
    <w:rsid w:val="00804654"/>
    <w:rsid w:val="00804B0A"/>
    <w:rsid w:val="00804E5F"/>
    <w:rsid w:val="00805BCB"/>
    <w:rsid w:val="008061A2"/>
    <w:rsid w:val="0080697B"/>
    <w:rsid w:val="00807135"/>
    <w:rsid w:val="008072D7"/>
    <w:rsid w:val="008073A5"/>
    <w:rsid w:val="008074EC"/>
    <w:rsid w:val="008075E2"/>
    <w:rsid w:val="00807D33"/>
    <w:rsid w:val="00807F99"/>
    <w:rsid w:val="00807FC6"/>
    <w:rsid w:val="00810380"/>
    <w:rsid w:val="00810E89"/>
    <w:rsid w:val="008116BA"/>
    <w:rsid w:val="00811DBC"/>
    <w:rsid w:val="00812906"/>
    <w:rsid w:val="008130CD"/>
    <w:rsid w:val="0081368A"/>
    <w:rsid w:val="00813DF7"/>
    <w:rsid w:val="008140ED"/>
    <w:rsid w:val="00814E09"/>
    <w:rsid w:val="00815520"/>
    <w:rsid w:val="008156EE"/>
    <w:rsid w:val="00815E22"/>
    <w:rsid w:val="00816369"/>
    <w:rsid w:val="00816AFB"/>
    <w:rsid w:val="00816F3C"/>
    <w:rsid w:val="008173C5"/>
    <w:rsid w:val="008175C3"/>
    <w:rsid w:val="00817AB9"/>
    <w:rsid w:val="00822039"/>
    <w:rsid w:val="008226A9"/>
    <w:rsid w:val="008226DC"/>
    <w:rsid w:val="00824908"/>
    <w:rsid w:val="00824DC3"/>
    <w:rsid w:val="008259DE"/>
    <w:rsid w:val="00826AEC"/>
    <w:rsid w:val="00827843"/>
    <w:rsid w:val="00830E42"/>
    <w:rsid w:val="00831628"/>
    <w:rsid w:val="00831679"/>
    <w:rsid w:val="00831B96"/>
    <w:rsid w:val="00832028"/>
    <w:rsid w:val="008324D1"/>
    <w:rsid w:val="00832C36"/>
    <w:rsid w:val="00832CBC"/>
    <w:rsid w:val="00832F80"/>
    <w:rsid w:val="008331EE"/>
    <w:rsid w:val="00834042"/>
    <w:rsid w:val="008340D8"/>
    <w:rsid w:val="008345E3"/>
    <w:rsid w:val="00834A26"/>
    <w:rsid w:val="00834CFA"/>
    <w:rsid w:val="00835105"/>
    <w:rsid w:val="00835F85"/>
    <w:rsid w:val="008360A6"/>
    <w:rsid w:val="00836CFB"/>
    <w:rsid w:val="008375A9"/>
    <w:rsid w:val="008379E7"/>
    <w:rsid w:val="00837DAF"/>
    <w:rsid w:val="00840309"/>
    <w:rsid w:val="008413D1"/>
    <w:rsid w:val="00841965"/>
    <w:rsid w:val="008422A8"/>
    <w:rsid w:val="008422AB"/>
    <w:rsid w:val="00842B4D"/>
    <w:rsid w:val="00843289"/>
    <w:rsid w:val="008433BC"/>
    <w:rsid w:val="00843DF1"/>
    <w:rsid w:val="00843E06"/>
    <w:rsid w:val="0084402D"/>
    <w:rsid w:val="00845064"/>
    <w:rsid w:val="00845330"/>
    <w:rsid w:val="008454CE"/>
    <w:rsid w:val="0084670C"/>
    <w:rsid w:val="008467D9"/>
    <w:rsid w:val="00846B5A"/>
    <w:rsid w:val="00846CC6"/>
    <w:rsid w:val="008470EA"/>
    <w:rsid w:val="008475B1"/>
    <w:rsid w:val="008507C2"/>
    <w:rsid w:val="00850BBE"/>
    <w:rsid w:val="00850DB3"/>
    <w:rsid w:val="00850E4B"/>
    <w:rsid w:val="00851074"/>
    <w:rsid w:val="00851A3F"/>
    <w:rsid w:val="00852AD5"/>
    <w:rsid w:val="00852B24"/>
    <w:rsid w:val="00852BA0"/>
    <w:rsid w:val="00852E57"/>
    <w:rsid w:val="00853236"/>
    <w:rsid w:val="0085422B"/>
    <w:rsid w:val="00854567"/>
    <w:rsid w:val="00854DBF"/>
    <w:rsid w:val="00855001"/>
    <w:rsid w:val="00855DC3"/>
    <w:rsid w:val="00856021"/>
    <w:rsid w:val="0085605D"/>
    <w:rsid w:val="0085630E"/>
    <w:rsid w:val="00856836"/>
    <w:rsid w:val="00856F06"/>
    <w:rsid w:val="00857A43"/>
    <w:rsid w:val="00857D11"/>
    <w:rsid w:val="008600FC"/>
    <w:rsid w:val="008602F8"/>
    <w:rsid w:val="00860407"/>
    <w:rsid w:val="00860436"/>
    <w:rsid w:val="0086082B"/>
    <w:rsid w:val="00860A6A"/>
    <w:rsid w:val="00860F29"/>
    <w:rsid w:val="00860FA6"/>
    <w:rsid w:val="00861CD1"/>
    <w:rsid w:val="00862003"/>
    <w:rsid w:val="00862907"/>
    <w:rsid w:val="008631CE"/>
    <w:rsid w:val="00863727"/>
    <w:rsid w:val="00863976"/>
    <w:rsid w:val="00863EE9"/>
    <w:rsid w:val="00863F1A"/>
    <w:rsid w:val="00863FD1"/>
    <w:rsid w:val="008640B3"/>
    <w:rsid w:val="00864434"/>
    <w:rsid w:val="008648DB"/>
    <w:rsid w:val="00864AF0"/>
    <w:rsid w:val="00864D0A"/>
    <w:rsid w:val="00864DC4"/>
    <w:rsid w:val="00864DE3"/>
    <w:rsid w:val="008659E2"/>
    <w:rsid w:val="00865BE3"/>
    <w:rsid w:val="00865E4A"/>
    <w:rsid w:val="00866D81"/>
    <w:rsid w:val="00867846"/>
    <w:rsid w:val="00867CF1"/>
    <w:rsid w:val="00867F71"/>
    <w:rsid w:val="00871BFA"/>
    <w:rsid w:val="00871CCB"/>
    <w:rsid w:val="00872488"/>
    <w:rsid w:val="0087269E"/>
    <w:rsid w:val="00872754"/>
    <w:rsid w:val="00872D1F"/>
    <w:rsid w:val="00872E9C"/>
    <w:rsid w:val="00873002"/>
    <w:rsid w:val="008730CA"/>
    <w:rsid w:val="0087388E"/>
    <w:rsid w:val="00873E8E"/>
    <w:rsid w:val="0087445B"/>
    <w:rsid w:val="0087479A"/>
    <w:rsid w:val="008748EF"/>
    <w:rsid w:val="00874A9B"/>
    <w:rsid w:val="00875152"/>
    <w:rsid w:val="008763B3"/>
    <w:rsid w:val="00876507"/>
    <w:rsid w:val="00876D44"/>
    <w:rsid w:val="00880A9F"/>
    <w:rsid w:val="008810C1"/>
    <w:rsid w:val="00881237"/>
    <w:rsid w:val="0088171E"/>
    <w:rsid w:val="0088189A"/>
    <w:rsid w:val="008825E8"/>
    <w:rsid w:val="00882D37"/>
    <w:rsid w:val="0088390C"/>
    <w:rsid w:val="00884491"/>
    <w:rsid w:val="00884EF7"/>
    <w:rsid w:val="00885460"/>
    <w:rsid w:val="008855CC"/>
    <w:rsid w:val="0088642C"/>
    <w:rsid w:val="00886540"/>
    <w:rsid w:val="00886987"/>
    <w:rsid w:val="0088703A"/>
    <w:rsid w:val="008875A7"/>
    <w:rsid w:val="00887685"/>
    <w:rsid w:val="0088789D"/>
    <w:rsid w:val="00887A67"/>
    <w:rsid w:val="00890174"/>
    <w:rsid w:val="00890AA3"/>
    <w:rsid w:val="00890AD0"/>
    <w:rsid w:val="00890B7A"/>
    <w:rsid w:val="0089160D"/>
    <w:rsid w:val="00891614"/>
    <w:rsid w:val="00892592"/>
    <w:rsid w:val="00893A13"/>
    <w:rsid w:val="00893A74"/>
    <w:rsid w:val="00893C9A"/>
    <w:rsid w:val="00893D0B"/>
    <w:rsid w:val="008940CA"/>
    <w:rsid w:val="008945C0"/>
    <w:rsid w:val="00894D38"/>
    <w:rsid w:val="00895802"/>
    <w:rsid w:val="00895805"/>
    <w:rsid w:val="00895982"/>
    <w:rsid w:val="00895A8C"/>
    <w:rsid w:val="00895C3F"/>
    <w:rsid w:val="0089691B"/>
    <w:rsid w:val="00896CA1"/>
    <w:rsid w:val="00897169"/>
    <w:rsid w:val="00897571"/>
    <w:rsid w:val="008979F6"/>
    <w:rsid w:val="008A00F1"/>
    <w:rsid w:val="008A0649"/>
    <w:rsid w:val="008A13C3"/>
    <w:rsid w:val="008A1435"/>
    <w:rsid w:val="008A15D6"/>
    <w:rsid w:val="008A1CF2"/>
    <w:rsid w:val="008A215D"/>
    <w:rsid w:val="008A2359"/>
    <w:rsid w:val="008A23AA"/>
    <w:rsid w:val="008A26CA"/>
    <w:rsid w:val="008A316E"/>
    <w:rsid w:val="008A3693"/>
    <w:rsid w:val="008A3723"/>
    <w:rsid w:val="008A3766"/>
    <w:rsid w:val="008A3F1B"/>
    <w:rsid w:val="008A3F97"/>
    <w:rsid w:val="008A4F1B"/>
    <w:rsid w:val="008A54DC"/>
    <w:rsid w:val="008A5CBC"/>
    <w:rsid w:val="008A66B3"/>
    <w:rsid w:val="008A6752"/>
    <w:rsid w:val="008A6DF0"/>
    <w:rsid w:val="008A7229"/>
    <w:rsid w:val="008A72E5"/>
    <w:rsid w:val="008A77C0"/>
    <w:rsid w:val="008A7E7F"/>
    <w:rsid w:val="008B0019"/>
    <w:rsid w:val="008B07AA"/>
    <w:rsid w:val="008B0E74"/>
    <w:rsid w:val="008B130F"/>
    <w:rsid w:val="008B1961"/>
    <w:rsid w:val="008B2A37"/>
    <w:rsid w:val="008B2AA6"/>
    <w:rsid w:val="008B3950"/>
    <w:rsid w:val="008B39F3"/>
    <w:rsid w:val="008B3D6C"/>
    <w:rsid w:val="008B3ECF"/>
    <w:rsid w:val="008B433C"/>
    <w:rsid w:val="008B4A86"/>
    <w:rsid w:val="008B5284"/>
    <w:rsid w:val="008B56D5"/>
    <w:rsid w:val="008B5EB7"/>
    <w:rsid w:val="008B6015"/>
    <w:rsid w:val="008B7650"/>
    <w:rsid w:val="008C0360"/>
    <w:rsid w:val="008C04AE"/>
    <w:rsid w:val="008C12E0"/>
    <w:rsid w:val="008C1349"/>
    <w:rsid w:val="008C1F04"/>
    <w:rsid w:val="008C22FF"/>
    <w:rsid w:val="008C3C44"/>
    <w:rsid w:val="008C45AD"/>
    <w:rsid w:val="008C5AA6"/>
    <w:rsid w:val="008C62A3"/>
    <w:rsid w:val="008D033C"/>
    <w:rsid w:val="008D089C"/>
    <w:rsid w:val="008D0BFB"/>
    <w:rsid w:val="008D1F23"/>
    <w:rsid w:val="008D1F61"/>
    <w:rsid w:val="008D20BA"/>
    <w:rsid w:val="008D3667"/>
    <w:rsid w:val="008D3F4D"/>
    <w:rsid w:val="008D4556"/>
    <w:rsid w:val="008D5087"/>
    <w:rsid w:val="008D5FD9"/>
    <w:rsid w:val="008D6B37"/>
    <w:rsid w:val="008D6D8B"/>
    <w:rsid w:val="008D7078"/>
    <w:rsid w:val="008D767F"/>
    <w:rsid w:val="008D76BB"/>
    <w:rsid w:val="008D7EA4"/>
    <w:rsid w:val="008E030F"/>
    <w:rsid w:val="008E0744"/>
    <w:rsid w:val="008E1C93"/>
    <w:rsid w:val="008E1CDE"/>
    <w:rsid w:val="008E268E"/>
    <w:rsid w:val="008E3B16"/>
    <w:rsid w:val="008E43CB"/>
    <w:rsid w:val="008E46EC"/>
    <w:rsid w:val="008E53EF"/>
    <w:rsid w:val="008E58E1"/>
    <w:rsid w:val="008E5A80"/>
    <w:rsid w:val="008E6312"/>
    <w:rsid w:val="008E6395"/>
    <w:rsid w:val="008E6582"/>
    <w:rsid w:val="008E677C"/>
    <w:rsid w:val="008E6AD7"/>
    <w:rsid w:val="008E6C65"/>
    <w:rsid w:val="008E71ED"/>
    <w:rsid w:val="008E7C7B"/>
    <w:rsid w:val="008E7E63"/>
    <w:rsid w:val="008F01D7"/>
    <w:rsid w:val="008F1A59"/>
    <w:rsid w:val="008F1A8D"/>
    <w:rsid w:val="008F1D03"/>
    <w:rsid w:val="008F1EFE"/>
    <w:rsid w:val="008F21F2"/>
    <w:rsid w:val="008F2916"/>
    <w:rsid w:val="008F2F80"/>
    <w:rsid w:val="008F4851"/>
    <w:rsid w:val="008F4A89"/>
    <w:rsid w:val="008F53B9"/>
    <w:rsid w:val="008F5EE2"/>
    <w:rsid w:val="008F6240"/>
    <w:rsid w:val="008F6F2C"/>
    <w:rsid w:val="008F70CC"/>
    <w:rsid w:val="008F70EE"/>
    <w:rsid w:val="008F7352"/>
    <w:rsid w:val="008F7F07"/>
    <w:rsid w:val="009001FB"/>
    <w:rsid w:val="00901486"/>
    <w:rsid w:val="00901D70"/>
    <w:rsid w:val="00901D91"/>
    <w:rsid w:val="009021A4"/>
    <w:rsid w:val="00902493"/>
    <w:rsid w:val="00902CFE"/>
    <w:rsid w:val="00902D15"/>
    <w:rsid w:val="00902E0D"/>
    <w:rsid w:val="00903DE4"/>
    <w:rsid w:val="00904940"/>
    <w:rsid w:val="00904D3B"/>
    <w:rsid w:val="00904F22"/>
    <w:rsid w:val="009054C9"/>
    <w:rsid w:val="00905902"/>
    <w:rsid w:val="00907530"/>
    <w:rsid w:val="00907B26"/>
    <w:rsid w:val="00907ED7"/>
    <w:rsid w:val="009114DB"/>
    <w:rsid w:val="0091151C"/>
    <w:rsid w:val="00912A50"/>
    <w:rsid w:val="00912EAF"/>
    <w:rsid w:val="00912F61"/>
    <w:rsid w:val="00913410"/>
    <w:rsid w:val="00913B24"/>
    <w:rsid w:val="00914A98"/>
    <w:rsid w:val="00914F8E"/>
    <w:rsid w:val="009155A4"/>
    <w:rsid w:val="00915A7D"/>
    <w:rsid w:val="00915D93"/>
    <w:rsid w:val="0091649C"/>
    <w:rsid w:val="009164C2"/>
    <w:rsid w:val="0091690E"/>
    <w:rsid w:val="009169FF"/>
    <w:rsid w:val="00916BC7"/>
    <w:rsid w:val="0091709E"/>
    <w:rsid w:val="00917296"/>
    <w:rsid w:val="0091785C"/>
    <w:rsid w:val="00920638"/>
    <w:rsid w:val="00920987"/>
    <w:rsid w:val="00920F46"/>
    <w:rsid w:val="009213C6"/>
    <w:rsid w:val="00921D58"/>
    <w:rsid w:val="00921F95"/>
    <w:rsid w:val="00922501"/>
    <w:rsid w:val="00922907"/>
    <w:rsid w:val="009229DA"/>
    <w:rsid w:val="00923A47"/>
    <w:rsid w:val="00924412"/>
    <w:rsid w:val="00924980"/>
    <w:rsid w:val="00924A6C"/>
    <w:rsid w:val="00925681"/>
    <w:rsid w:val="00925BC7"/>
    <w:rsid w:val="0092620B"/>
    <w:rsid w:val="0092679B"/>
    <w:rsid w:val="00926C57"/>
    <w:rsid w:val="00927099"/>
    <w:rsid w:val="0092746A"/>
    <w:rsid w:val="00930DCE"/>
    <w:rsid w:val="00930F14"/>
    <w:rsid w:val="00931B23"/>
    <w:rsid w:val="00931D08"/>
    <w:rsid w:val="00931D52"/>
    <w:rsid w:val="009325E6"/>
    <w:rsid w:val="0093321C"/>
    <w:rsid w:val="009333A9"/>
    <w:rsid w:val="00933903"/>
    <w:rsid w:val="00933A50"/>
    <w:rsid w:val="00933A79"/>
    <w:rsid w:val="00933A9F"/>
    <w:rsid w:val="00933B69"/>
    <w:rsid w:val="00934312"/>
    <w:rsid w:val="009343D5"/>
    <w:rsid w:val="00934F7D"/>
    <w:rsid w:val="00935447"/>
    <w:rsid w:val="00935D5D"/>
    <w:rsid w:val="009368EB"/>
    <w:rsid w:val="00937299"/>
    <w:rsid w:val="00937EEC"/>
    <w:rsid w:val="009400E7"/>
    <w:rsid w:val="00940F48"/>
    <w:rsid w:val="00941473"/>
    <w:rsid w:val="00941A4A"/>
    <w:rsid w:val="0094231C"/>
    <w:rsid w:val="0094273D"/>
    <w:rsid w:val="00942BD5"/>
    <w:rsid w:val="0094341D"/>
    <w:rsid w:val="00943693"/>
    <w:rsid w:val="00943A4A"/>
    <w:rsid w:val="00943BB7"/>
    <w:rsid w:val="009445AF"/>
    <w:rsid w:val="00944D69"/>
    <w:rsid w:val="00945075"/>
    <w:rsid w:val="00945126"/>
    <w:rsid w:val="00945403"/>
    <w:rsid w:val="00945565"/>
    <w:rsid w:val="009457E5"/>
    <w:rsid w:val="00945C65"/>
    <w:rsid w:val="00946481"/>
    <w:rsid w:val="0094744F"/>
    <w:rsid w:val="00947579"/>
    <w:rsid w:val="00947719"/>
    <w:rsid w:val="00947ACF"/>
    <w:rsid w:val="00950143"/>
    <w:rsid w:val="009506DE"/>
    <w:rsid w:val="00950839"/>
    <w:rsid w:val="00950C09"/>
    <w:rsid w:val="00951492"/>
    <w:rsid w:val="00951BF5"/>
    <w:rsid w:val="009523C8"/>
    <w:rsid w:val="00952BC4"/>
    <w:rsid w:val="00952E4D"/>
    <w:rsid w:val="00953A36"/>
    <w:rsid w:val="00954345"/>
    <w:rsid w:val="009548AA"/>
    <w:rsid w:val="0095619C"/>
    <w:rsid w:val="00956245"/>
    <w:rsid w:val="0095669F"/>
    <w:rsid w:val="00956A17"/>
    <w:rsid w:val="009572AC"/>
    <w:rsid w:val="00957DE5"/>
    <w:rsid w:val="00960132"/>
    <w:rsid w:val="009606D6"/>
    <w:rsid w:val="009609EF"/>
    <w:rsid w:val="00960B14"/>
    <w:rsid w:val="0096135D"/>
    <w:rsid w:val="009615F7"/>
    <w:rsid w:val="0096184C"/>
    <w:rsid w:val="00962052"/>
    <w:rsid w:val="00962B4A"/>
    <w:rsid w:val="00962C61"/>
    <w:rsid w:val="00963AE2"/>
    <w:rsid w:val="009643A6"/>
    <w:rsid w:val="00964682"/>
    <w:rsid w:val="00964C5A"/>
    <w:rsid w:val="00965077"/>
    <w:rsid w:val="009650CA"/>
    <w:rsid w:val="00965D2F"/>
    <w:rsid w:val="00965FF3"/>
    <w:rsid w:val="00966008"/>
    <w:rsid w:val="0096618F"/>
    <w:rsid w:val="00966335"/>
    <w:rsid w:val="00966395"/>
    <w:rsid w:val="009666B8"/>
    <w:rsid w:val="00966989"/>
    <w:rsid w:val="00967E8E"/>
    <w:rsid w:val="00967F04"/>
    <w:rsid w:val="00967F71"/>
    <w:rsid w:val="00970138"/>
    <w:rsid w:val="00970C29"/>
    <w:rsid w:val="00970FBA"/>
    <w:rsid w:val="00971092"/>
    <w:rsid w:val="00971EF4"/>
    <w:rsid w:val="00971FD8"/>
    <w:rsid w:val="0097231F"/>
    <w:rsid w:val="009726B0"/>
    <w:rsid w:val="00972A36"/>
    <w:rsid w:val="00972EDC"/>
    <w:rsid w:val="009733AE"/>
    <w:rsid w:val="0097419E"/>
    <w:rsid w:val="009747F0"/>
    <w:rsid w:val="009748A9"/>
    <w:rsid w:val="00974D85"/>
    <w:rsid w:val="0097576F"/>
    <w:rsid w:val="00975B43"/>
    <w:rsid w:val="00976384"/>
    <w:rsid w:val="0097697B"/>
    <w:rsid w:val="00977538"/>
    <w:rsid w:val="00977B17"/>
    <w:rsid w:val="0098029F"/>
    <w:rsid w:val="00980DFE"/>
    <w:rsid w:val="00982596"/>
    <w:rsid w:val="0098271E"/>
    <w:rsid w:val="00983A87"/>
    <w:rsid w:val="0098546A"/>
    <w:rsid w:val="0098558F"/>
    <w:rsid w:val="009857CD"/>
    <w:rsid w:val="00986575"/>
    <w:rsid w:val="0098689E"/>
    <w:rsid w:val="009873DF"/>
    <w:rsid w:val="00987726"/>
    <w:rsid w:val="00987A6A"/>
    <w:rsid w:val="00987CB9"/>
    <w:rsid w:val="00987D59"/>
    <w:rsid w:val="00990063"/>
    <w:rsid w:val="00990178"/>
    <w:rsid w:val="009901C3"/>
    <w:rsid w:val="009902B6"/>
    <w:rsid w:val="00990B02"/>
    <w:rsid w:val="00990BBC"/>
    <w:rsid w:val="009910F6"/>
    <w:rsid w:val="00991717"/>
    <w:rsid w:val="0099185C"/>
    <w:rsid w:val="00991C31"/>
    <w:rsid w:val="00991F71"/>
    <w:rsid w:val="00993B6D"/>
    <w:rsid w:val="00993CFC"/>
    <w:rsid w:val="00993DE6"/>
    <w:rsid w:val="009940C5"/>
    <w:rsid w:val="0099493C"/>
    <w:rsid w:val="00994AEF"/>
    <w:rsid w:val="00994C3B"/>
    <w:rsid w:val="0099521B"/>
    <w:rsid w:val="009963AA"/>
    <w:rsid w:val="00996526"/>
    <w:rsid w:val="00996966"/>
    <w:rsid w:val="009969BA"/>
    <w:rsid w:val="00996D2F"/>
    <w:rsid w:val="00997154"/>
    <w:rsid w:val="009974D2"/>
    <w:rsid w:val="0099769A"/>
    <w:rsid w:val="00997FAB"/>
    <w:rsid w:val="009A040C"/>
    <w:rsid w:val="009A0B2C"/>
    <w:rsid w:val="009A14D4"/>
    <w:rsid w:val="009A1600"/>
    <w:rsid w:val="009A1E5F"/>
    <w:rsid w:val="009A2F26"/>
    <w:rsid w:val="009A380A"/>
    <w:rsid w:val="009A4461"/>
    <w:rsid w:val="009A4525"/>
    <w:rsid w:val="009A4FA3"/>
    <w:rsid w:val="009A52F8"/>
    <w:rsid w:val="009A53DC"/>
    <w:rsid w:val="009A5925"/>
    <w:rsid w:val="009A657A"/>
    <w:rsid w:val="009A6FCD"/>
    <w:rsid w:val="009A7F1B"/>
    <w:rsid w:val="009B0125"/>
    <w:rsid w:val="009B01F0"/>
    <w:rsid w:val="009B020D"/>
    <w:rsid w:val="009B02AB"/>
    <w:rsid w:val="009B046F"/>
    <w:rsid w:val="009B0813"/>
    <w:rsid w:val="009B0C6A"/>
    <w:rsid w:val="009B1902"/>
    <w:rsid w:val="009B1905"/>
    <w:rsid w:val="009B19B8"/>
    <w:rsid w:val="009B1D09"/>
    <w:rsid w:val="009B1F04"/>
    <w:rsid w:val="009B22CF"/>
    <w:rsid w:val="009B2ACC"/>
    <w:rsid w:val="009B3269"/>
    <w:rsid w:val="009B3C83"/>
    <w:rsid w:val="009B3CEF"/>
    <w:rsid w:val="009B46ED"/>
    <w:rsid w:val="009B4D50"/>
    <w:rsid w:val="009B543D"/>
    <w:rsid w:val="009B550C"/>
    <w:rsid w:val="009B594B"/>
    <w:rsid w:val="009B6040"/>
    <w:rsid w:val="009B6387"/>
    <w:rsid w:val="009B64C3"/>
    <w:rsid w:val="009B64C9"/>
    <w:rsid w:val="009B6D33"/>
    <w:rsid w:val="009B6FF6"/>
    <w:rsid w:val="009B778C"/>
    <w:rsid w:val="009B7B5C"/>
    <w:rsid w:val="009C03DD"/>
    <w:rsid w:val="009C0C65"/>
    <w:rsid w:val="009C0C89"/>
    <w:rsid w:val="009C0EE0"/>
    <w:rsid w:val="009C0F4B"/>
    <w:rsid w:val="009C1146"/>
    <w:rsid w:val="009C1B73"/>
    <w:rsid w:val="009C1E63"/>
    <w:rsid w:val="009C2433"/>
    <w:rsid w:val="009C2454"/>
    <w:rsid w:val="009C2683"/>
    <w:rsid w:val="009C2E02"/>
    <w:rsid w:val="009C2FC6"/>
    <w:rsid w:val="009C383B"/>
    <w:rsid w:val="009C3A65"/>
    <w:rsid w:val="009C3EFE"/>
    <w:rsid w:val="009C4032"/>
    <w:rsid w:val="009C43E0"/>
    <w:rsid w:val="009C4498"/>
    <w:rsid w:val="009C4890"/>
    <w:rsid w:val="009C4D0C"/>
    <w:rsid w:val="009C4E3B"/>
    <w:rsid w:val="009C502B"/>
    <w:rsid w:val="009C502C"/>
    <w:rsid w:val="009C5AF9"/>
    <w:rsid w:val="009C6146"/>
    <w:rsid w:val="009C61D3"/>
    <w:rsid w:val="009C6DCE"/>
    <w:rsid w:val="009C7182"/>
    <w:rsid w:val="009C7193"/>
    <w:rsid w:val="009C723A"/>
    <w:rsid w:val="009C767A"/>
    <w:rsid w:val="009C7DB0"/>
    <w:rsid w:val="009D00D2"/>
    <w:rsid w:val="009D012D"/>
    <w:rsid w:val="009D02BB"/>
    <w:rsid w:val="009D062C"/>
    <w:rsid w:val="009D07AB"/>
    <w:rsid w:val="009D08E8"/>
    <w:rsid w:val="009D1665"/>
    <w:rsid w:val="009D18E9"/>
    <w:rsid w:val="009D25D3"/>
    <w:rsid w:val="009D27F3"/>
    <w:rsid w:val="009D2BC0"/>
    <w:rsid w:val="009D314B"/>
    <w:rsid w:val="009D36EB"/>
    <w:rsid w:val="009D3881"/>
    <w:rsid w:val="009D3A51"/>
    <w:rsid w:val="009D3EB6"/>
    <w:rsid w:val="009D5D14"/>
    <w:rsid w:val="009D6FEC"/>
    <w:rsid w:val="009D76F6"/>
    <w:rsid w:val="009D77F8"/>
    <w:rsid w:val="009D7C4E"/>
    <w:rsid w:val="009E0488"/>
    <w:rsid w:val="009E08E2"/>
    <w:rsid w:val="009E10DB"/>
    <w:rsid w:val="009E1572"/>
    <w:rsid w:val="009E166A"/>
    <w:rsid w:val="009E17D8"/>
    <w:rsid w:val="009E1D29"/>
    <w:rsid w:val="009E1F00"/>
    <w:rsid w:val="009E393C"/>
    <w:rsid w:val="009E417A"/>
    <w:rsid w:val="009E4A79"/>
    <w:rsid w:val="009E544A"/>
    <w:rsid w:val="009E5E17"/>
    <w:rsid w:val="009E65A3"/>
    <w:rsid w:val="009E6A8D"/>
    <w:rsid w:val="009E6B2F"/>
    <w:rsid w:val="009E767E"/>
    <w:rsid w:val="009E7846"/>
    <w:rsid w:val="009F0303"/>
    <w:rsid w:val="009F03CA"/>
    <w:rsid w:val="009F0CAE"/>
    <w:rsid w:val="009F1823"/>
    <w:rsid w:val="009F1C18"/>
    <w:rsid w:val="009F1C1A"/>
    <w:rsid w:val="009F1C45"/>
    <w:rsid w:val="009F1D50"/>
    <w:rsid w:val="009F27F8"/>
    <w:rsid w:val="009F2ECE"/>
    <w:rsid w:val="009F30CF"/>
    <w:rsid w:val="009F3B57"/>
    <w:rsid w:val="009F3DA2"/>
    <w:rsid w:val="009F538B"/>
    <w:rsid w:val="009F5C64"/>
    <w:rsid w:val="009F5D7C"/>
    <w:rsid w:val="009F6239"/>
    <w:rsid w:val="009F668C"/>
    <w:rsid w:val="009F67C3"/>
    <w:rsid w:val="009F6A21"/>
    <w:rsid w:val="009F6E19"/>
    <w:rsid w:val="00A00411"/>
    <w:rsid w:val="00A0164A"/>
    <w:rsid w:val="00A016F0"/>
    <w:rsid w:val="00A019A4"/>
    <w:rsid w:val="00A01A39"/>
    <w:rsid w:val="00A01A6D"/>
    <w:rsid w:val="00A01E5E"/>
    <w:rsid w:val="00A01F76"/>
    <w:rsid w:val="00A023FA"/>
    <w:rsid w:val="00A024D5"/>
    <w:rsid w:val="00A03254"/>
    <w:rsid w:val="00A0342A"/>
    <w:rsid w:val="00A041BB"/>
    <w:rsid w:val="00A04714"/>
    <w:rsid w:val="00A0522B"/>
    <w:rsid w:val="00A06B89"/>
    <w:rsid w:val="00A06DC6"/>
    <w:rsid w:val="00A076AA"/>
    <w:rsid w:val="00A07919"/>
    <w:rsid w:val="00A07A6B"/>
    <w:rsid w:val="00A104A7"/>
    <w:rsid w:val="00A10B39"/>
    <w:rsid w:val="00A112FE"/>
    <w:rsid w:val="00A11984"/>
    <w:rsid w:val="00A12774"/>
    <w:rsid w:val="00A12BD9"/>
    <w:rsid w:val="00A1333F"/>
    <w:rsid w:val="00A134C5"/>
    <w:rsid w:val="00A14B87"/>
    <w:rsid w:val="00A14C6B"/>
    <w:rsid w:val="00A14D53"/>
    <w:rsid w:val="00A15B84"/>
    <w:rsid w:val="00A15B93"/>
    <w:rsid w:val="00A15E09"/>
    <w:rsid w:val="00A165AD"/>
    <w:rsid w:val="00A166ED"/>
    <w:rsid w:val="00A16CDB"/>
    <w:rsid w:val="00A170A8"/>
    <w:rsid w:val="00A17141"/>
    <w:rsid w:val="00A172EE"/>
    <w:rsid w:val="00A17766"/>
    <w:rsid w:val="00A17CBF"/>
    <w:rsid w:val="00A17E48"/>
    <w:rsid w:val="00A203C9"/>
    <w:rsid w:val="00A20792"/>
    <w:rsid w:val="00A21991"/>
    <w:rsid w:val="00A225B6"/>
    <w:rsid w:val="00A226CF"/>
    <w:rsid w:val="00A23700"/>
    <w:rsid w:val="00A23C43"/>
    <w:rsid w:val="00A23FB9"/>
    <w:rsid w:val="00A2499B"/>
    <w:rsid w:val="00A24B47"/>
    <w:rsid w:val="00A24DCF"/>
    <w:rsid w:val="00A25C3F"/>
    <w:rsid w:val="00A25F7A"/>
    <w:rsid w:val="00A2630C"/>
    <w:rsid w:val="00A26B21"/>
    <w:rsid w:val="00A26E46"/>
    <w:rsid w:val="00A270B6"/>
    <w:rsid w:val="00A27126"/>
    <w:rsid w:val="00A3000C"/>
    <w:rsid w:val="00A31470"/>
    <w:rsid w:val="00A31651"/>
    <w:rsid w:val="00A31A2C"/>
    <w:rsid w:val="00A3200E"/>
    <w:rsid w:val="00A3259A"/>
    <w:rsid w:val="00A3299B"/>
    <w:rsid w:val="00A329D6"/>
    <w:rsid w:val="00A33037"/>
    <w:rsid w:val="00A33D23"/>
    <w:rsid w:val="00A342C1"/>
    <w:rsid w:val="00A34674"/>
    <w:rsid w:val="00A3496A"/>
    <w:rsid w:val="00A35768"/>
    <w:rsid w:val="00A358D0"/>
    <w:rsid w:val="00A35EFD"/>
    <w:rsid w:val="00A367AF"/>
    <w:rsid w:val="00A36BCF"/>
    <w:rsid w:val="00A3738F"/>
    <w:rsid w:val="00A37919"/>
    <w:rsid w:val="00A4004C"/>
    <w:rsid w:val="00A404EA"/>
    <w:rsid w:val="00A40B01"/>
    <w:rsid w:val="00A40BDA"/>
    <w:rsid w:val="00A41078"/>
    <w:rsid w:val="00A41625"/>
    <w:rsid w:val="00A417AF"/>
    <w:rsid w:val="00A423E6"/>
    <w:rsid w:val="00A43284"/>
    <w:rsid w:val="00A434BC"/>
    <w:rsid w:val="00A437C2"/>
    <w:rsid w:val="00A43881"/>
    <w:rsid w:val="00A44852"/>
    <w:rsid w:val="00A4503F"/>
    <w:rsid w:val="00A452B4"/>
    <w:rsid w:val="00A45B60"/>
    <w:rsid w:val="00A45EC4"/>
    <w:rsid w:val="00A45F19"/>
    <w:rsid w:val="00A46061"/>
    <w:rsid w:val="00A46260"/>
    <w:rsid w:val="00A46611"/>
    <w:rsid w:val="00A46B7D"/>
    <w:rsid w:val="00A46BE7"/>
    <w:rsid w:val="00A47220"/>
    <w:rsid w:val="00A476F2"/>
    <w:rsid w:val="00A5125E"/>
    <w:rsid w:val="00A5138B"/>
    <w:rsid w:val="00A5223E"/>
    <w:rsid w:val="00A52702"/>
    <w:rsid w:val="00A5315C"/>
    <w:rsid w:val="00A538E1"/>
    <w:rsid w:val="00A53A8E"/>
    <w:rsid w:val="00A53C7F"/>
    <w:rsid w:val="00A546C1"/>
    <w:rsid w:val="00A55069"/>
    <w:rsid w:val="00A55126"/>
    <w:rsid w:val="00A55465"/>
    <w:rsid w:val="00A55C83"/>
    <w:rsid w:val="00A568B7"/>
    <w:rsid w:val="00A56ACA"/>
    <w:rsid w:val="00A57048"/>
    <w:rsid w:val="00A572CE"/>
    <w:rsid w:val="00A57DF6"/>
    <w:rsid w:val="00A57ECF"/>
    <w:rsid w:val="00A57FBE"/>
    <w:rsid w:val="00A60063"/>
    <w:rsid w:val="00A619CA"/>
    <w:rsid w:val="00A619F5"/>
    <w:rsid w:val="00A61D60"/>
    <w:rsid w:val="00A61FAA"/>
    <w:rsid w:val="00A629EA"/>
    <w:rsid w:val="00A632B9"/>
    <w:rsid w:val="00A633B7"/>
    <w:rsid w:val="00A63C37"/>
    <w:rsid w:val="00A64837"/>
    <w:rsid w:val="00A64E6F"/>
    <w:rsid w:val="00A64FC8"/>
    <w:rsid w:val="00A65234"/>
    <w:rsid w:val="00A7081A"/>
    <w:rsid w:val="00A713F8"/>
    <w:rsid w:val="00A71B3B"/>
    <w:rsid w:val="00A71B73"/>
    <w:rsid w:val="00A71B9F"/>
    <w:rsid w:val="00A724A7"/>
    <w:rsid w:val="00A72597"/>
    <w:rsid w:val="00A7281C"/>
    <w:rsid w:val="00A728B1"/>
    <w:rsid w:val="00A72A63"/>
    <w:rsid w:val="00A72E1B"/>
    <w:rsid w:val="00A73585"/>
    <w:rsid w:val="00A73D40"/>
    <w:rsid w:val="00A7415B"/>
    <w:rsid w:val="00A7449B"/>
    <w:rsid w:val="00A74D13"/>
    <w:rsid w:val="00A755D1"/>
    <w:rsid w:val="00A75F07"/>
    <w:rsid w:val="00A76B4A"/>
    <w:rsid w:val="00A76D3D"/>
    <w:rsid w:val="00A76F37"/>
    <w:rsid w:val="00A77259"/>
    <w:rsid w:val="00A775CB"/>
    <w:rsid w:val="00A81253"/>
    <w:rsid w:val="00A8255A"/>
    <w:rsid w:val="00A82730"/>
    <w:rsid w:val="00A833A7"/>
    <w:rsid w:val="00A83A19"/>
    <w:rsid w:val="00A83D7C"/>
    <w:rsid w:val="00A84E26"/>
    <w:rsid w:val="00A84EB9"/>
    <w:rsid w:val="00A856B2"/>
    <w:rsid w:val="00A85883"/>
    <w:rsid w:val="00A85B05"/>
    <w:rsid w:val="00A86CE0"/>
    <w:rsid w:val="00A86E9F"/>
    <w:rsid w:val="00A87594"/>
    <w:rsid w:val="00A877A4"/>
    <w:rsid w:val="00A9033F"/>
    <w:rsid w:val="00A90886"/>
    <w:rsid w:val="00A90B89"/>
    <w:rsid w:val="00A910DF"/>
    <w:rsid w:val="00A91B00"/>
    <w:rsid w:val="00A93184"/>
    <w:rsid w:val="00A9505C"/>
    <w:rsid w:val="00A95ABB"/>
    <w:rsid w:val="00A95F69"/>
    <w:rsid w:val="00A96790"/>
    <w:rsid w:val="00A968F0"/>
    <w:rsid w:val="00A96F2A"/>
    <w:rsid w:val="00A97093"/>
    <w:rsid w:val="00A97369"/>
    <w:rsid w:val="00AA0043"/>
    <w:rsid w:val="00AA03E5"/>
    <w:rsid w:val="00AA115C"/>
    <w:rsid w:val="00AA207A"/>
    <w:rsid w:val="00AA23C9"/>
    <w:rsid w:val="00AA28D7"/>
    <w:rsid w:val="00AA2B6C"/>
    <w:rsid w:val="00AA2F52"/>
    <w:rsid w:val="00AA31BD"/>
    <w:rsid w:val="00AA3289"/>
    <w:rsid w:val="00AA43BF"/>
    <w:rsid w:val="00AA4624"/>
    <w:rsid w:val="00AA4769"/>
    <w:rsid w:val="00AA5A87"/>
    <w:rsid w:val="00AA5CD3"/>
    <w:rsid w:val="00AA613F"/>
    <w:rsid w:val="00AA69BC"/>
    <w:rsid w:val="00AA6C31"/>
    <w:rsid w:val="00AA6D87"/>
    <w:rsid w:val="00AA6E26"/>
    <w:rsid w:val="00AA6FAB"/>
    <w:rsid w:val="00AA7320"/>
    <w:rsid w:val="00AA77A5"/>
    <w:rsid w:val="00AA7CB7"/>
    <w:rsid w:val="00AA7CEA"/>
    <w:rsid w:val="00AA7F5F"/>
    <w:rsid w:val="00AB0695"/>
    <w:rsid w:val="00AB0C70"/>
    <w:rsid w:val="00AB127E"/>
    <w:rsid w:val="00AB186D"/>
    <w:rsid w:val="00AB2417"/>
    <w:rsid w:val="00AB25E2"/>
    <w:rsid w:val="00AB2CAD"/>
    <w:rsid w:val="00AB3D4F"/>
    <w:rsid w:val="00AB3E4F"/>
    <w:rsid w:val="00AB4688"/>
    <w:rsid w:val="00AB4E26"/>
    <w:rsid w:val="00AB4E4C"/>
    <w:rsid w:val="00AB545E"/>
    <w:rsid w:val="00AB5724"/>
    <w:rsid w:val="00AB5E61"/>
    <w:rsid w:val="00AB5FEE"/>
    <w:rsid w:val="00AB622C"/>
    <w:rsid w:val="00AB6743"/>
    <w:rsid w:val="00AB6E60"/>
    <w:rsid w:val="00AB74E5"/>
    <w:rsid w:val="00AB7C39"/>
    <w:rsid w:val="00AC0093"/>
    <w:rsid w:val="00AC0C48"/>
    <w:rsid w:val="00AC16B3"/>
    <w:rsid w:val="00AC173F"/>
    <w:rsid w:val="00AC1EDD"/>
    <w:rsid w:val="00AC2881"/>
    <w:rsid w:val="00AC42C2"/>
    <w:rsid w:val="00AC4861"/>
    <w:rsid w:val="00AC5207"/>
    <w:rsid w:val="00AC53D0"/>
    <w:rsid w:val="00AC5A40"/>
    <w:rsid w:val="00AC5E46"/>
    <w:rsid w:val="00AC5FF1"/>
    <w:rsid w:val="00AC6175"/>
    <w:rsid w:val="00AC628A"/>
    <w:rsid w:val="00AC6362"/>
    <w:rsid w:val="00AC64AC"/>
    <w:rsid w:val="00AC7182"/>
    <w:rsid w:val="00AC73FD"/>
    <w:rsid w:val="00AC75E1"/>
    <w:rsid w:val="00AC774C"/>
    <w:rsid w:val="00AC7761"/>
    <w:rsid w:val="00AC7B30"/>
    <w:rsid w:val="00AC7E39"/>
    <w:rsid w:val="00AD026E"/>
    <w:rsid w:val="00AD0F26"/>
    <w:rsid w:val="00AD19E6"/>
    <w:rsid w:val="00AD2271"/>
    <w:rsid w:val="00AD3161"/>
    <w:rsid w:val="00AD3A54"/>
    <w:rsid w:val="00AD3EAB"/>
    <w:rsid w:val="00AD41AA"/>
    <w:rsid w:val="00AD485C"/>
    <w:rsid w:val="00AD49E9"/>
    <w:rsid w:val="00AD4B51"/>
    <w:rsid w:val="00AD5263"/>
    <w:rsid w:val="00AD5E9D"/>
    <w:rsid w:val="00AD6BC8"/>
    <w:rsid w:val="00AE020D"/>
    <w:rsid w:val="00AE04B7"/>
    <w:rsid w:val="00AE0558"/>
    <w:rsid w:val="00AE06BE"/>
    <w:rsid w:val="00AE09EB"/>
    <w:rsid w:val="00AE0EB3"/>
    <w:rsid w:val="00AE1671"/>
    <w:rsid w:val="00AE1842"/>
    <w:rsid w:val="00AE18F3"/>
    <w:rsid w:val="00AE2C89"/>
    <w:rsid w:val="00AE322E"/>
    <w:rsid w:val="00AE3255"/>
    <w:rsid w:val="00AE3545"/>
    <w:rsid w:val="00AE3B94"/>
    <w:rsid w:val="00AE40CF"/>
    <w:rsid w:val="00AE463E"/>
    <w:rsid w:val="00AE4DED"/>
    <w:rsid w:val="00AE506D"/>
    <w:rsid w:val="00AE552A"/>
    <w:rsid w:val="00AE576D"/>
    <w:rsid w:val="00AE5B18"/>
    <w:rsid w:val="00AE605D"/>
    <w:rsid w:val="00AE6D10"/>
    <w:rsid w:val="00AE7721"/>
    <w:rsid w:val="00AE776D"/>
    <w:rsid w:val="00AE7B81"/>
    <w:rsid w:val="00AF001F"/>
    <w:rsid w:val="00AF0055"/>
    <w:rsid w:val="00AF0C9D"/>
    <w:rsid w:val="00AF165C"/>
    <w:rsid w:val="00AF234A"/>
    <w:rsid w:val="00AF2758"/>
    <w:rsid w:val="00AF28C8"/>
    <w:rsid w:val="00AF2C31"/>
    <w:rsid w:val="00AF2D74"/>
    <w:rsid w:val="00AF30BD"/>
    <w:rsid w:val="00AF37D4"/>
    <w:rsid w:val="00AF3811"/>
    <w:rsid w:val="00AF44F1"/>
    <w:rsid w:val="00AF5A4A"/>
    <w:rsid w:val="00AF5AD9"/>
    <w:rsid w:val="00AF5C02"/>
    <w:rsid w:val="00AF5E02"/>
    <w:rsid w:val="00AF5F64"/>
    <w:rsid w:val="00AF5FD1"/>
    <w:rsid w:val="00AF6039"/>
    <w:rsid w:val="00AF6971"/>
    <w:rsid w:val="00AF6DF4"/>
    <w:rsid w:val="00AF7CA6"/>
    <w:rsid w:val="00B002D3"/>
    <w:rsid w:val="00B0038C"/>
    <w:rsid w:val="00B00C98"/>
    <w:rsid w:val="00B00E1E"/>
    <w:rsid w:val="00B013C7"/>
    <w:rsid w:val="00B01661"/>
    <w:rsid w:val="00B01B3E"/>
    <w:rsid w:val="00B0206F"/>
    <w:rsid w:val="00B021B9"/>
    <w:rsid w:val="00B03071"/>
    <w:rsid w:val="00B03143"/>
    <w:rsid w:val="00B03418"/>
    <w:rsid w:val="00B041C5"/>
    <w:rsid w:val="00B055BC"/>
    <w:rsid w:val="00B05BB1"/>
    <w:rsid w:val="00B05CBB"/>
    <w:rsid w:val="00B06239"/>
    <w:rsid w:val="00B0654E"/>
    <w:rsid w:val="00B066D2"/>
    <w:rsid w:val="00B06A5B"/>
    <w:rsid w:val="00B06BBF"/>
    <w:rsid w:val="00B07EC0"/>
    <w:rsid w:val="00B10115"/>
    <w:rsid w:val="00B10B41"/>
    <w:rsid w:val="00B10D42"/>
    <w:rsid w:val="00B12621"/>
    <w:rsid w:val="00B12660"/>
    <w:rsid w:val="00B12CC5"/>
    <w:rsid w:val="00B1305B"/>
    <w:rsid w:val="00B13D73"/>
    <w:rsid w:val="00B13DFB"/>
    <w:rsid w:val="00B1406E"/>
    <w:rsid w:val="00B1461E"/>
    <w:rsid w:val="00B14629"/>
    <w:rsid w:val="00B1480D"/>
    <w:rsid w:val="00B1543D"/>
    <w:rsid w:val="00B15B5A"/>
    <w:rsid w:val="00B16185"/>
    <w:rsid w:val="00B16494"/>
    <w:rsid w:val="00B171CC"/>
    <w:rsid w:val="00B177D5"/>
    <w:rsid w:val="00B1780E"/>
    <w:rsid w:val="00B179D4"/>
    <w:rsid w:val="00B17E80"/>
    <w:rsid w:val="00B2053E"/>
    <w:rsid w:val="00B20841"/>
    <w:rsid w:val="00B215A0"/>
    <w:rsid w:val="00B21885"/>
    <w:rsid w:val="00B2193B"/>
    <w:rsid w:val="00B219F2"/>
    <w:rsid w:val="00B21A92"/>
    <w:rsid w:val="00B22DED"/>
    <w:rsid w:val="00B22F29"/>
    <w:rsid w:val="00B2412F"/>
    <w:rsid w:val="00B2446D"/>
    <w:rsid w:val="00B24A96"/>
    <w:rsid w:val="00B25826"/>
    <w:rsid w:val="00B2596C"/>
    <w:rsid w:val="00B25AC8"/>
    <w:rsid w:val="00B25B04"/>
    <w:rsid w:val="00B25C3F"/>
    <w:rsid w:val="00B25CF3"/>
    <w:rsid w:val="00B25D4C"/>
    <w:rsid w:val="00B25EC1"/>
    <w:rsid w:val="00B25F70"/>
    <w:rsid w:val="00B263FA"/>
    <w:rsid w:val="00B268C0"/>
    <w:rsid w:val="00B2748E"/>
    <w:rsid w:val="00B27C20"/>
    <w:rsid w:val="00B27C62"/>
    <w:rsid w:val="00B30720"/>
    <w:rsid w:val="00B30C04"/>
    <w:rsid w:val="00B30DBB"/>
    <w:rsid w:val="00B31517"/>
    <w:rsid w:val="00B31C32"/>
    <w:rsid w:val="00B31FC3"/>
    <w:rsid w:val="00B32A7E"/>
    <w:rsid w:val="00B32BE8"/>
    <w:rsid w:val="00B331F6"/>
    <w:rsid w:val="00B3366E"/>
    <w:rsid w:val="00B33AA2"/>
    <w:rsid w:val="00B33C0E"/>
    <w:rsid w:val="00B340DF"/>
    <w:rsid w:val="00B34882"/>
    <w:rsid w:val="00B34B01"/>
    <w:rsid w:val="00B351DF"/>
    <w:rsid w:val="00B357D3"/>
    <w:rsid w:val="00B36B81"/>
    <w:rsid w:val="00B37CBD"/>
    <w:rsid w:val="00B37DFC"/>
    <w:rsid w:val="00B37F7E"/>
    <w:rsid w:val="00B40112"/>
    <w:rsid w:val="00B40A6B"/>
    <w:rsid w:val="00B40F49"/>
    <w:rsid w:val="00B411C0"/>
    <w:rsid w:val="00B41A49"/>
    <w:rsid w:val="00B41AD7"/>
    <w:rsid w:val="00B4228F"/>
    <w:rsid w:val="00B42798"/>
    <w:rsid w:val="00B4295E"/>
    <w:rsid w:val="00B4304C"/>
    <w:rsid w:val="00B4384D"/>
    <w:rsid w:val="00B43967"/>
    <w:rsid w:val="00B43BE0"/>
    <w:rsid w:val="00B43C7F"/>
    <w:rsid w:val="00B43F81"/>
    <w:rsid w:val="00B4461C"/>
    <w:rsid w:val="00B4516D"/>
    <w:rsid w:val="00B455B3"/>
    <w:rsid w:val="00B4593D"/>
    <w:rsid w:val="00B45AA3"/>
    <w:rsid w:val="00B45C25"/>
    <w:rsid w:val="00B4635F"/>
    <w:rsid w:val="00B4670E"/>
    <w:rsid w:val="00B469E4"/>
    <w:rsid w:val="00B46DE6"/>
    <w:rsid w:val="00B46EBD"/>
    <w:rsid w:val="00B47887"/>
    <w:rsid w:val="00B47A1C"/>
    <w:rsid w:val="00B504B8"/>
    <w:rsid w:val="00B5078B"/>
    <w:rsid w:val="00B50B13"/>
    <w:rsid w:val="00B512A0"/>
    <w:rsid w:val="00B51A7A"/>
    <w:rsid w:val="00B51B2C"/>
    <w:rsid w:val="00B51B38"/>
    <w:rsid w:val="00B523E4"/>
    <w:rsid w:val="00B52D7B"/>
    <w:rsid w:val="00B52DD8"/>
    <w:rsid w:val="00B533CB"/>
    <w:rsid w:val="00B53606"/>
    <w:rsid w:val="00B5362E"/>
    <w:rsid w:val="00B53919"/>
    <w:rsid w:val="00B53D68"/>
    <w:rsid w:val="00B53DD9"/>
    <w:rsid w:val="00B54065"/>
    <w:rsid w:val="00B54545"/>
    <w:rsid w:val="00B5467B"/>
    <w:rsid w:val="00B562B3"/>
    <w:rsid w:val="00B5682D"/>
    <w:rsid w:val="00B571A3"/>
    <w:rsid w:val="00B57256"/>
    <w:rsid w:val="00B5760A"/>
    <w:rsid w:val="00B57798"/>
    <w:rsid w:val="00B57890"/>
    <w:rsid w:val="00B57E41"/>
    <w:rsid w:val="00B60151"/>
    <w:rsid w:val="00B603E0"/>
    <w:rsid w:val="00B60800"/>
    <w:rsid w:val="00B6089B"/>
    <w:rsid w:val="00B60B09"/>
    <w:rsid w:val="00B60C49"/>
    <w:rsid w:val="00B6113D"/>
    <w:rsid w:val="00B613A6"/>
    <w:rsid w:val="00B613EE"/>
    <w:rsid w:val="00B61422"/>
    <w:rsid w:val="00B61FB6"/>
    <w:rsid w:val="00B6200F"/>
    <w:rsid w:val="00B628DE"/>
    <w:rsid w:val="00B62DED"/>
    <w:rsid w:val="00B635A1"/>
    <w:rsid w:val="00B63C1F"/>
    <w:rsid w:val="00B63F77"/>
    <w:rsid w:val="00B64B43"/>
    <w:rsid w:val="00B65DD7"/>
    <w:rsid w:val="00B66182"/>
    <w:rsid w:val="00B66989"/>
    <w:rsid w:val="00B66BC2"/>
    <w:rsid w:val="00B670D8"/>
    <w:rsid w:val="00B671AB"/>
    <w:rsid w:val="00B6749E"/>
    <w:rsid w:val="00B677AE"/>
    <w:rsid w:val="00B70E7D"/>
    <w:rsid w:val="00B71385"/>
    <w:rsid w:val="00B71522"/>
    <w:rsid w:val="00B71899"/>
    <w:rsid w:val="00B72A83"/>
    <w:rsid w:val="00B72C73"/>
    <w:rsid w:val="00B72EDD"/>
    <w:rsid w:val="00B7348E"/>
    <w:rsid w:val="00B73540"/>
    <w:rsid w:val="00B7470F"/>
    <w:rsid w:val="00B75BC4"/>
    <w:rsid w:val="00B766FA"/>
    <w:rsid w:val="00B7686B"/>
    <w:rsid w:val="00B76916"/>
    <w:rsid w:val="00B7691A"/>
    <w:rsid w:val="00B774F0"/>
    <w:rsid w:val="00B7797E"/>
    <w:rsid w:val="00B8001C"/>
    <w:rsid w:val="00B80076"/>
    <w:rsid w:val="00B80C18"/>
    <w:rsid w:val="00B815F1"/>
    <w:rsid w:val="00B82970"/>
    <w:rsid w:val="00B82FA2"/>
    <w:rsid w:val="00B82FE4"/>
    <w:rsid w:val="00B83E2C"/>
    <w:rsid w:val="00B843F1"/>
    <w:rsid w:val="00B84EF8"/>
    <w:rsid w:val="00B84F2F"/>
    <w:rsid w:val="00B8553D"/>
    <w:rsid w:val="00B856CE"/>
    <w:rsid w:val="00B87342"/>
    <w:rsid w:val="00B87C99"/>
    <w:rsid w:val="00B909EC"/>
    <w:rsid w:val="00B90C6C"/>
    <w:rsid w:val="00B90EDE"/>
    <w:rsid w:val="00B914DC"/>
    <w:rsid w:val="00B91B00"/>
    <w:rsid w:val="00B9200A"/>
    <w:rsid w:val="00B92052"/>
    <w:rsid w:val="00B9263D"/>
    <w:rsid w:val="00B92906"/>
    <w:rsid w:val="00B934BB"/>
    <w:rsid w:val="00B93658"/>
    <w:rsid w:val="00B93A8B"/>
    <w:rsid w:val="00B94E18"/>
    <w:rsid w:val="00B95276"/>
    <w:rsid w:val="00B95286"/>
    <w:rsid w:val="00B953BC"/>
    <w:rsid w:val="00B95CFE"/>
    <w:rsid w:val="00B96007"/>
    <w:rsid w:val="00B971C7"/>
    <w:rsid w:val="00B9747E"/>
    <w:rsid w:val="00B9772E"/>
    <w:rsid w:val="00B9777C"/>
    <w:rsid w:val="00BA065F"/>
    <w:rsid w:val="00BA0F6F"/>
    <w:rsid w:val="00BA0FD9"/>
    <w:rsid w:val="00BA11F4"/>
    <w:rsid w:val="00BA13C9"/>
    <w:rsid w:val="00BA1479"/>
    <w:rsid w:val="00BA15B4"/>
    <w:rsid w:val="00BA2AF5"/>
    <w:rsid w:val="00BA2E4D"/>
    <w:rsid w:val="00BA38DC"/>
    <w:rsid w:val="00BA3BF1"/>
    <w:rsid w:val="00BA6082"/>
    <w:rsid w:val="00BA647F"/>
    <w:rsid w:val="00BA6532"/>
    <w:rsid w:val="00BA6FEC"/>
    <w:rsid w:val="00BA7326"/>
    <w:rsid w:val="00BA7D74"/>
    <w:rsid w:val="00BA7EC4"/>
    <w:rsid w:val="00BA7F0D"/>
    <w:rsid w:val="00BB0046"/>
    <w:rsid w:val="00BB0DFD"/>
    <w:rsid w:val="00BB1099"/>
    <w:rsid w:val="00BB1210"/>
    <w:rsid w:val="00BB1663"/>
    <w:rsid w:val="00BB16B8"/>
    <w:rsid w:val="00BB17E1"/>
    <w:rsid w:val="00BB1E0C"/>
    <w:rsid w:val="00BB297C"/>
    <w:rsid w:val="00BB300A"/>
    <w:rsid w:val="00BB31BA"/>
    <w:rsid w:val="00BB339B"/>
    <w:rsid w:val="00BB3617"/>
    <w:rsid w:val="00BB49F3"/>
    <w:rsid w:val="00BB5964"/>
    <w:rsid w:val="00BB5C8F"/>
    <w:rsid w:val="00BB5DEC"/>
    <w:rsid w:val="00BB5E81"/>
    <w:rsid w:val="00BB5EF5"/>
    <w:rsid w:val="00BB63AD"/>
    <w:rsid w:val="00BB6AB6"/>
    <w:rsid w:val="00BB6B72"/>
    <w:rsid w:val="00BB715A"/>
    <w:rsid w:val="00BC0644"/>
    <w:rsid w:val="00BC07FD"/>
    <w:rsid w:val="00BC08B2"/>
    <w:rsid w:val="00BC08E0"/>
    <w:rsid w:val="00BC0D93"/>
    <w:rsid w:val="00BC0FC7"/>
    <w:rsid w:val="00BC156E"/>
    <w:rsid w:val="00BC1B3E"/>
    <w:rsid w:val="00BC2893"/>
    <w:rsid w:val="00BC37DD"/>
    <w:rsid w:val="00BC41A1"/>
    <w:rsid w:val="00BC432A"/>
    <w:rsid w:val="00BC4838"/>
    <w:rsid w:val="00BC58F1"/>
    <w:rsid w:val="00BC59A3"/>
    <w:rsid w:val="00BC5A76"/>
    <w:rsid w:val="00BC6834"/>
    <w:rsid w:val="00BC6ACE"/>
    <w:rsid w:val="00BC787F"/>
    <w:rsid w:val="00BC7C3B"/>
    <w:rsid w:val="00BD0078"/>
    <w:rsid w:val="00BD036D"/>
    <w:rsid w:val="00BD0A44"/>
    <w:rsid w:val="00BD1BEE"/>
    <w:rsid w:val="00BD2309"/>
    <w:rsid w:val="00BD2B8B"/>
    <w:rsid w:val="00BD360C"/>
    <w:rsid w:val="00BD3C1B"/>
    <w:rsid w:val="00BD403C"/>
    <w:rsid w:val="00BD4325"/>
    <w:rsid w:val="00BD4369"/>
    <w:rsid w:val="00BD4FB4"/>
    <w:rsid w:val="00BD4FEA"/>
    <w:rsid w:val="00BD557A"/>
    <w:rsid w:val="00BD55B1"/>
    <w:rsid w:val="00BD67C2"/>
    <w:rsid w:val="00BD68C7"/>
    <w:rsid w:val="00BD7D91"/>
    <w:rsid w:val="00BE0207"/>
    <w:rsid w:val="00BE03AB"/>
    <w:rsid w:val="00BE1EEC"/>
    <w:rsid w:val="00BE2836"/>
    <w:rsid w:val="00BE3837"/>
    <w:rsid w:val="00BE3A6C"/>
    <w:rsid w:val="00BE3D4D"/>
    <w:rsid w:val="00BE3D95"/>
    <w:rsid w:val="00BE45FF"/>
    <w:rsid w:val="00BE4753"/>
    <w:rsid w:val="00BE547F"/>
    <w:rsid w:val="00BE5F6A"/>
    <w:rsid w:val="00BE631D"/>
    <w:rsid w:val="00BE65A9"/>
    <w:rsid w:val="00BE670C"/>
    <w:rsid w:val="00BE6AA3"/>
    <w:rsid w:val="00BE6EC8"/>
    <w:rsid w:val="00BE73C3"/>
    <w:rsid w:val="00BE7570"/>
    <w:rsid w:val="00BF06BF"/>
    <w:rsid w:val="00BF0B63"/>
    <w:rsid w:val="00BF0F25"/>
    <w:rsid w:val="00BF1FDF"/>
    <w:rsid w:val="00BF2052"/>
    <w:rsid w:val="00BF216A"/>
    <w:rsid w:val="00BF25DF"/>
    <w:rsid w:val="00BF2BD2"/>
    <w:rsid w:val="00BF2CD6"/>
    <w:rsid w:val="00BF2E18"/>
    <w:rsid w:val="00BF3B60"/>
    <w:rsid w:val="00BF4417"/>
    <w:rsid w:val="00BF4847"/>
    <w:rsid w:val="00BF4D5D"/>
    <w:rsid w:val="00BF4DAA"/>
    <w:rsid w:val="00BF5189"/>
    <w:rsid w:val="00BF53F8"/>
    <w:rsid w:val="00BF56EA"/>
    <w:rsid w:val="00BF5E08"/>
    <w:rsid w:val="00BF5E41"/>
    <w:rsid w:val="00BF6172"/>
    <w:rsid w:val="00BF6973"/>
    <w:rsid w:val="00BF6C5D"/>
    <w:rsid w:val="00BF74A8"/>
    <w:rsid w:val="00BF7D90"/>
    <w:rsid w:val="00C00F67"/>
    <w:rsid w:val="00C01202"/>
    <w:rsid w:val="00C01653"/>
    <w:rsid w:val="00C01F81"/>
    <w:rsid w:val="00C01F8E"/>
    <w:rsid w:val="00C02BD3"/>
    <w:rsid w:val="00C02C98"/>
    <w:rsid w:val="00C03145"/>
    <w:rsid w:val="00C047B2"/>
    <w:rsid w:val="00C05295"/>
    <w:rsid w:val="00C05467"/>
    <w:rsid w:val="00C059D9"/>
    <w:rsid w:val="00C05CDA"/>
    <w:rsid w:val="00C06625"/>
    <w:rsid w:val="00C06B5A"/>
    <w:rsid w:val="00C06F02"/>
    <w:rsid w:val="00C07028"/>
    <w:rsid w:val="00C07A7D"/>
    <w:rsid w:val="00C07C25"/>
    <w:rsid w:val="00C105E3"/>
    <w:rsid w:val="00C10788"/>
    <w:rsid w:val="00C107FF"/>
    <w:rsid w:val="00C10A2F"/>
    <w:rsid w:val="00C11C92"/>
    <w:rsid w:val="00C13C7C"/>
    <w:rsid w:val="00C1438E"/>
    <w:rsid w:val="00C144C3"/>
    <w:rsid w:val="00C145B8"/>
    <w:rsid w:val="00C148D1"/>
    <w:rsid w:val="00C14BA6"/>
    <w:rsid w:val="00C15167"/>
    <w:rsid w:val="00C165B9"/>
    <w:rsid w:val="00C1664C"/>
    <w:rsid w:val="00C1678E"/>
    <w:rsid w:val="00C169DB"/>
    <w:rsid w:val="00C16A9B"/>
    <w:rsid w:val="00C176B5"/>
    <w:rsid w:val="00C17F2A"/>
    <w:rsid w:val="00C17FC2"/>
    <w:rsid w:val="00C200B1"/>
    <w:rsid w:val="00C20F37"/>
    <w:rsid w:val="00C21499"/>
    <w:rsid w:val="00C2169A"/>
    <w:rsid w:val="00C221ED"/>
    <w:rsid w:val="00C23822"/>
    <w:rsid w:val="00C23A4D"/>
    <w:rsid w:val="00C23FB4"/>
    <w:rsid w:val="00C246D3"/>
    <w:rsid w:val="00C259F5"/>
    <w:rsid w:val="00C25B17"/>
    <w:rsid w:val="00C25B4D"/>
    <w:rsid w:val="00C26370"/>
    <w:rsid w:val="00C26440"/>
    <w:rsid w:val="00C26509"/>
    <w:rsid w:val="00C267B0"/>
    <w:rsid w:val="00C26F42"/>
    <w:rsid w:val="00C2741E"/>
    <w:rsid w:val="00C2757C"/>
    <w:rsid w:val="00C30A5F"/>
    <w:rsid w:val="00C3107B"/>
    <w:rsid w:val="00C31566"/>
    <w:rsid w:val="00C325D0"/>
    <w:rsid w:val="00C32E8F"/>
    <w:rsid w:val="00C33196"/>
    <w:rsid w:val="00C337C8"/>
    <w:rsid w:val="00C33D60"/>
    <w:rsid w:val="00C343D4"/>
    <w:rsid w:val="00C34AB5"/>
    <w:rsid w:val="00C34C13"/>
    <w:rsid w:val="00C34CE0"/>
    <w:rsid w:val="00C34E39"/>
    <w:rsid w:val="00C34EAF"/>
    <w:rsid w:val="00C354C3"/>
    <w:rsid w:val="00C3687C"/>
    <w:rsid w:val="00C36991"/>
    <w:rsid w:val="00C36FC2"/>
    <w:rsid w:val="00C37D33"/>
    <w:rsid w:val="00C400F5"/>
    <w:rsid w:val="00C400F8"/>
    <w:rsid w:val="00C4077C"/>
    <w:rsid w:val="00C40A49"/>
    <w:rsid w:val="00C40DE3"/>
    <w:rsid w:val="00C41F18"/>
    <w:rsid w:val="00C4287D"/>
    <w:rsid w:val="00C43373"/>
    <w:rsid w:val="00C4356F"/>
    <w:rsid w:val="00C43641"/>
    <w:rsid w:val="00C43E32"/>
    <w:rsid w:val="00C44D10"/>
    <w:rsid w:val="00C45BBB"/>
    <w:rsid w:val="00C474F2"/>
    <w:rsid w:val="00C477F6"/>
    <w:rsid w:val="00C4796C"/>
    <w:rsid w:val="00C507A7"/>
    <w:rsid w:val="00C50C2F"/>
    <w:rsid w:val="00C514EB"/>
    <w:rsid w:val="00C515FC"/>
    <w:rsid w:val="00C51BC7"/>
    <w:rsid w:val="00C51C72"/>
    <w:rsid w:val="00C52042"/>
    <w:rsid w:val="00C52338"/>
    <w:rsid w:val="00C52C68"/>
    <w:rsid w:val="00C5309A"/>
    <w:rsid w:val="00C530FE"/>
    <w:rsid w:val="00C5354E"/>
    <w:rsid w:val="00C54809"/>
    <w:rsid w:val="00C55478"/>
    <w:rsid w:val="00C555DD"/>
    <w:rsid w:val="00C55C1E"/>
    <w:rsid w:val="00C56070"/>
    <w:rsid w:val="00C5737D"/>
    <w:rsid w:val="00C6006A"/>
    <w:rsid w:val="00C60116"/>
    <w:rsid w:val="00C60CC9"/>
    <w:rsid w:val="00C612B9"/>
    <w:rsid w:val="00C614CB"/>
    <w:rsid w:val="00C61CD3"/>
    <w:rsid w:val="00C62C1F"/>
    <w:rsid w:val="00C63899"/>
    <w:rsid w:val="00C63C7A"/>
    <w:rsid w:val="00C64816"/>
    <w:rsid w:val="00C64823"/>
    <w:rsid w:val="00C65491"/>
    <w:rsid w:val="00C65562"/>
    <w:rsid w:val="00C6579E"/>
    <w:rsid w:val="00C6610D"/>
    <w:rsid w:val="00C66131"/>
    <w:rsid w:val="00C661ED"/>
    <w:rsid w:val="00C66DA2"/>
    <w:rsid w:val="00C67A2C"/>
    <w:rsid w:val="00C67AAB"/>
    <w:rsid w:val="00C67D6F"/>
    <w:rsid w:val="00C70AD4"/>
    <w:rsid w:val="00C70B9E"/>
    <w:rsid w:val="00C70EF1"/>
    <w:rsid w:val="00C718BF"/>
    <w:rsid w:val="00C71CA4"/>
    <w:rsid w:val="00C71DCD"/>
    <w:rsid w:val="00C738ED"/>
    <w:rsid w:val="00C73D55"/>
    <w:rsid w:val="00C74376"/>
    <w:rsid w:val="00C743A9"/>
    <w:rsid w:val="00C74426"/>
    <w:rsid w:val="00C74928"/>
    <w:rsid w:val="00C7497A"/>
    <w:rsid w:val="00C74F97"/>
    <w:rsid w:val="00C76491"/>
    <w:rsid w:val="00C7781F"/>
    <w:rsid w:val="00C80073"/>
    <w:rsid w:val="00C803CD"/>
    <w:rsid w:val="00C80E1C"/>
    <w:rsid w:val="00C80EB2"/>
    <w:rsid w:val="00C810BB"/>
    <w:rsid w:val="00C81C2A"/>
    <w:rsid w:val="00C82EFD"/>
    <w:rsid w:val="00C83EAE"/>
    <w:rsid w:val="00C84E43"/>
    <w:rsid w:val="00C852F0"/>
    <w:rsid w:val="00C854C9"/>
    <w:rsid w:val="00C858A3"/>
    <w:rsid w:val="00C861AA"/>
    <w:rsid w:val="00C862C7"/>
    <w:rsid w:val="00C86839"/>
    <w:rsid w:val="00C86F72"/>
    <w:rsid w:val="00C87BE6"/>
    <w:rsid w:val="00C9010F"/>
    <w:rsid w:val="00C9055E"/>
    <w:rsid w:val="00C905D0"/>
    <w:rsid w:val="00C90D5F"/>
    <w:rsid w:val="00C90D79"/>
    <w:rsid w:val="00C92171"/>
    <w:rsid w:val="00C9241C"/>
    <w:rsid w:val="00C9248B"/>
    <w:rsid w:val="00C9271C"/>
    <w:rsid w:val="00C92B05"/>
    <w:rsid w:val="00C93764"/>
    <w:rsid w:val="00C9378F"/>
    <w:rsid w:val="00C93EF0"/>
    <w:rsid w:val="00C94071"/>
    <w:rsid w:val="00C944FD"/>
    <w:rsid w:val="00C945B8"/>
    <w:rsid w:val="00C949D5"/>
    <w:rsid w:val="00C94FB6"/>
    <w:rsid w:val="00C95166"/>
    <w:rsid w:val="00C955FE"/>
    <w:rsid w:val="00C95694"/>
    <w:rsid w:val="00C971E8"/>
    <w:rsid w:val="00C97310"/>
    <w:rsid w:val="00C97394"/>
    <w:rsid w:val="00C9796C"/>
    <w:rsid w:val="00CA016B"/>
    <w:rsid w:val="00CA08FC"/>
    <w:rsid w:val="00CA0A80"/>
    <w:rsid w:val="00CA0FC4"/>
    <w:rsid w:val="00CA14A7"/>
    <w:rsid w:val="00CA17C2"/>
    <w:rsid w:val="00CA1A5C"/>
    <w:rsid w:val="00CA1B8A"/>
    <w:rsid w:val="00CA2B49"/>
    <w:rsid w:val="00CA2C69"/>
    <w:rsid w:val="00CA2FA1"/>
    <w:rsid w:val="00CA39F2"/>
    <w:rsid w:val="00CA4B28"/>
    <w:rsid w:val="00CA4FC5"/>
    <w:rsid w:val="00CA5578"/>
    <w:rsid w:val="00CA5779"/>
    <w:rsid w:val="00CA5B15"/>
    <w:rsid w:val="00CA626E"/>
    <w:rsid w:val="00CA627A"/>
    <w:rsid w:val="00CA63A5"/>
    <w:rsid w:val="00CA6B7C"/>
    <w:rsid w:val="00CA6F81"/>
    <w:rsid w:val="00CA74F7"/>
    <w:rsid w:val="00CA77B9"/>
    <w:rsid w:val="00CA7803"/>
    <w:rsid w:val="00CB0613"/>
    <w:rsid w:val="00CB0743"/>
    <w:rsid w:val="00CB086F"/>
    <w:rsid w:val="00CB121C"/>
    <w:rsid w:val="00CB1D59"/>
    <w:rsid w:val="00CB2483"/>
    <w:rsid w:val="00CB251B"/>
    <w:rsid w:val="00CB251E"/>
    <w:rsid w:val="00CB2604"/>
    <w:rsid w:val="00CB2B53"/>
    <w:rsid w:val="00CB3180"/>
    <w:rsid w:val="00CB391A"/>
    <w:rsid w:val="00CB3ADD"/>
    <w:rsid w:val="00CB3B50"/>
    <w:rsid w:val="00CB3D43"/>
    <w:rsid w:val="00CB4715"/>
    <w:rsid w:val="00CB5462"/>
    <w:rsid w:val="00CB5BD1"/>
    <w:rsid w:val="00CB660B"/>
    <w:rsid w:val="00CB6C0B"/>
    <w:rsid w:val="00CB6E3F"/>
    <w:rsid w:val="00CB7084"/>
    <w:rsid w:val="00CB7264"/>
    <w:rsid w:val="00CB73D9"/>
    <w:rsid w:val="00CB7E13"/>
    <w:rsid w:val="00CC00A1"/>
    <w:rsid w:val="00CC02B7"/>
    <w:rsid w:val="00CC0405"/>
    <w:rsid w:val="00CC0509"/>
    <w:rsid w:val="00CC068E"/>
    <w:rsid w:val="00CC15D8"/>
    <w:rsid w:val="00CC2208"/>
    <w:rsid w:val="00CC234C"/>
    <w:rsid w:val="00CC2361"/>
    <w:rsid w:val="00CC27A3"/>
    <w:rsid w:val="00CC28BF"/>
    <w:rsid w:val="00CC36E0"/>
    <w:rsid w:val="00CC3773"/>
    <w:rsid w:val="00CC3B89"/>
    <w:rsid w:val="00CC4FB0"/>
    <w:rsid w:val="00CC614C"/>
    <w:rsid w:val="00CC635C"/>
    <w:rsid w:val="00CC6A95"/>
    <w:rsid w:val="00CC6AB8"/>
    <w:rsid w:val="00CC6B64"/>
    <w:rsid w:val="00CC6CB3"/>
    <w:rsid w:val="00CC746D"/>
    <w:rsid w:val="00CC77F1"/>
    <w:rsid w:val="00CC79B3"/>
    <w:rsid w:val="00CD1035"/>
    <w:rsid w:val="00CD125B"/>
    <w:rsid w:val="00CD141E"/>
    <w:rsid w:val="00CD1E71"/>
    <w:rsid w:val="00CD1FBE"/>
    <w:rsid w:val="00CD2490"/>
    <w:rsid w:val="00CD2EF0"/>
    <w:rsid w:val="00CD3054"/>
    <w:rsid w:val="00CD313E"/>
    <w:rsid w:val="00CD3977"/>
    <w:rsid w:val="00CD3F88"/>
    <w:rsid w:val="00CD41B5"/>
    <w:rsid w:val="00CD42C8"/>
    <w:rsid w:val="00CD4F8A"/>
    <w:rsid w:val="00CD57C9"/>
    <w:rsid w:val="00CD5DA8"/>
    <w:rsid w:val="00CD64E6"/>
    <w:rsid w:val="00CD6704"/>
    <w:rsid w:val="00CD68A6"/>
    <w:rsid w:val="00CD6DFA"/>
    <w:rsid w:val="00CE107B"/>
    <w:rsid w:val="00CE1BE4"/>
    <w:rsid w:val="00CE32F4"/>
    <w:rsid w:val="00CE334D"/>
    <w:rsid w:val="00CE35D8"/>
    <w:rsid w:val="00CE369C"/>
    <w:rsid w:val="00CE3FB2"/>
    <w:rsid w:val="00CE42A6"/>
    <w:rsid w:val="00CE43F0"/>
    <w:rsid w:val="00CE4425"/>
    <w:rsid w:val="00CE444E"/>
    <w:rsid w:val="00CE4E3A"/>
    <w:rsid w:val="00CE514C"/>
    <w:rsid w:val="00CE570B"/>
    <w:rsid w:val="00CE5786"/>
    <w:rsid w:val="00CE5BA4"/>
    <w:rsid w:val="00CE6CE4"/>
    <w:rsid w:val="00CE6FAE"/>
    <w:rsid w:val="00CE75F8"/>
    <w:rsid w:val="00CE79C2"/>
    <w:rsid w:val="00CF09AF"/>
    <w:rsid w:val="00CF11AA"/>
    <w:rsid w:val="00CF22AF"/>
    <w:rsid w:val="00CF22FF"/>
    <w:rsid w:val="00CF2B8B"/>
    <w:rsid w:val="00CF35C1"/>
    <w:rsid w:val="00CF386F"/>
    <w:rsid w:val="00CF3A98"/>
    <w:rsid w:val="00CF3BC7"/>
    <w:rsid w:val="00CF4A86"/>
    <w:rsid w:val="00CF5458"/>
    <w:rsid w:val="00CF5C46"/>
    <w:rsid w:val="00CF6EB4"/>
    <w:rsid w:val="00CF7AED"/>
    <w:rsid w:val="00D00043"/>
    <w:rsid w:val="00D0009B"/>
    <w:rsid w:val="00D006D2"/>
    <w:rsid w:val="00D00B3A"/>
    <w:rsid w:val="00D02C2A"/>
    <w:rsid w:val="00D0321D"/>
    <w:rsid w:val="00D032A2"/>
    <w:rsid w:val="00D0368D"/>
    <w:rsid w:val="00D038DC"/>
    <w:rsid w:val="00D047C0"/>
    <w:rsid w:val="00D047F2"/>
    <w:rsid w:val="00D04AD0"/>
    <w:rsid w:val="00D04B42"/>
    <w:rsid w:val="00D05B6A"/>
    <w:rsid w:val="00D05B73"/>
    <w:rsid w:val="00D05EF6"/>
    <w:rsid w:val="00D060E2"/>
    <w:rsid w:val="00D0631A"/>
    <w:rsid w:val="00D06343"/>
    <w:rsid w:val="00D067B2"/>
    <w:rsid w:val="00D075EA"/>
    <w:rsid w:val="00D077BB"/>
    <w:rsid w:val="00D109E1"/>
    <w:rsid w:val="00D1102F"/>
    <w:rsid w:val="00D11C3B"/>
    <w:rsid w:val="00D1211C"/>
    <w:rsid w:val="00D12748"/>
    <w:rsid w:val="00D12A0A"/>
    <w:rsid w:val="00D12AF9"/>
    <w:rsid w:val="00D133E4"/>
    <w:rsid w:val="00D1346A"/>
    <w:rsid w:val="00D13E6F"/>
    <w:rsid w:val="00D14416"/>
    <w:rsid w:val="00D15CDC"/>
    <w:rsid w:val="00D15E82"/>
    <w:rsid w:val="00D16177"/>
    <w:rsid w:val="00D16982"/>
    <w:rsid w:val="00D170EF"/>
    <w:rsid w:val="00D172D5"/>
    <w:rsid w:val="00D17817"/>
    <w:rsid w:val="00D20377"/>
    <w:rsid w:val="00D20E84"/>
    <w:rsid w:val="00D210A0"/>
    <w:rsid w:val="00D210A7"/>
    <w:rsid w:val="00D2131C"/>
    <w:rsid w:val="00D217B2"/>
    <w:rsid w:val="00D219FF"/>
    <w:rsid w:val="00D22069"/>
    <w:rsid w:val="00D227C1"/>
    <w:rsid w:val="00D234B8"/>
    <w:rsid w:val="00D23FED"/>
    <w:rsid w:val="00D2406D"/>
    <w:rsid w:val="00D24193"/>
    <w:rsid w:val="00D24B55"/>
    <w:rsid w:val="00D254C3"/>
    <w:rsid w:val="00D258D9"/>
    <w:rsid w:val="00D26A55"/>
    <w:rsid w:val="00D26D6E"/>
    <w:rsid w:val="00D26F94"/>
    <w:rsid w:val="00D274D0"/>
    <w:rsid w:val="00D275EF"/>
    <w:rsid w:val="00D27DFB"/>
    <w:rsid w:val="00D30452"/>
    <w:rsid w:val="00D30478"/>
    <w:rsid w:val="00D3223A"/>
    <w:rsid w:val="00D32302"/>
    <w:rsid w:val="00D327DD"/>
    <w:rsid w:val="00D32B46"/>
    <w:rsid w:val="00D32FB7"/>
    <w:rsid w:val="00D33041"/>
    <w:rsid w:val="00D338C3"/>
    <w:rsid w:val="00D34078"/>
    <w:rsid w:val="00D34366"/>
    <w:rsid w:val="00D34508"/>
    <w:rsid w:val="00D34773"/>
    <w:rsid w:val="00D34A02"/>
    <w:rsid w:val="00D34C26"/>
    <w:rsid w:val="00D34CB5"/>
    <w:rsid w:val="00D35B53"/>
    <w:rsid w:val="00D35C99"/>
    <w:rsid w:val="00D364DE"/>
    <w:rsid w:val="00D37163"/>
    <w:rsid w:val="00D37505"/>
    <w:rsid w:val="00D37AAC"/>
    <w:rsid w:val="00D37B8A"/>
    <w:rsid w:val="00D40361"/>
    <w:rsid w:val="00D41569"/>
    <w:rsid w:val="00D4200E"/>
    <w:rsid w:val="00D421CF"/>
    <w:rsid w:val="00D422FD"/>
    <w:rsid w:val="00D42D98"/>
    <w:rsid w:val="00D42DF7"/>
    <w:rsid w:val="00D433C4"/>
    <w:rsid w:val="00D43CD3"/>
    <w:rsid w:val="00D43F0B"/>
    <w:rsid w:val="00D4475D"/>
    <w:rsid w:val="00D44CE2"/>
    <w:rsid w:val="00D459A6"/>
    <w:rsid w:val="00D45EAF"/>
    <w:rsid w:val="00D465D8"/>
    <w:rsid w:val="00D50B08"/>
    <w:rsid w:val="00D51648"/>
    <w:rsid w:val="00D516B5"/>
    <w:rsid w:val="00D51D02"/>
    <w:rsid w:val="00D51F37"/>
    <w:rsid w:val="00D522A1"/>
    <w:rsid w:val="00D5386B"/>
    <w:rsid w:val="00D53AC6"/>
    <w:rsid w:val="00D55260"/>
    <w:rsid w:val="00D5532B"/>
    <w:rsid w:val="00D5590C"/>
    <w:rsid w:val="00D55A37"/>
    <w:rsid w:val="00D568CF"/>
    <w:rsid w:val="00D5717D"/>
    <w:rsid w:val="00D57359"/>
    <w:rsid w:val="00D57366"/>
    <w:rsid w:val="00D57475"/>
    <w:rsid w:val="00D57712"/>
    <w:rsid w:val="00D578E1"/>
    <w:rsid w:val="00D57961"/>
    <w:rsid w:val="00D57B1F"/>
    <w:rsid w:val="00D57B84"/>
    <w:rsid w:val="00D605B1"/>
    <w:rsid w:val="00D606DD"/>
    <w:rsid w:val="00D608E2"/>
    <w:rsid w:val="00D6163B"/>
    <w:rsid w:val="00D619A7"/>
    <w:rsid w:val="00D62A32"/>
    <w:rsid w:val="00D63314"/>
    <w:rsid w:val="00D63996"/>
    <w:rsid w:val="00D63BA7"/>
    <w:rsid w:val="00D644C2"/>
    <w:rsid w:val="00D65022"/>
    <w:rsid w:val="00D654DD"/>
    <w:rsid w:val="00D66876"/>
    <w:rsid w:val="00D670B4"/>
    <w:rsid w:val="00D6769F"/>
    <w:rsid w:val="00D67F0A"/>
    <w:rsid w:val="00D67F2B"/>
    <w:rsid w:val="00D70071"/>
    <w:rsid w:val="00D70642"/>
    <w:rsid w:val="00D714BF"/>
    <w:rsid w:val="00D71600"/>
    <w:rsid w:val="00D718FE"/>
    <w:rsid w:val="00D7287C"/>
    <w:rsid w:val="00D72C7C"/>
    <w:rsid w:val="00D72CCF"/>
    <w:rsid w:val="00D7360B"/>
    <w:rsid w:val="00D73A8F"/>
    <w:rsid w:val="00D73D6E"/>
    <w:rsid w:val="00D74C08"/>
    <w:rsid w:val="00D74E5F"/>
    <w:rsid w:val="00D752A9"/>
    <w:rsid w:val="00D7543C"/>
    <w:rsid w:val="00D75972"/>
    <w:rsid w:val="00D75B4B"/>
    <w:rsid w:val="00D76162"/>
    <w:rsid w:val="00D76480"/>
    <w:rsid w:val="00D770EE"/>
    <w:rsid w:val="00D774B0"/>
    <w:rsid w:val="00D817A7"/>
    <w:rsid w:val="00D81C6D"/>
    <w:rsid w:val="00D81EFC"/>
    <w:rsid w:val="00D821D1"/>
    <w:rsid w:val="00D821DD"/>
    <w:rsid w:val="00D82371"/>
    <w:rsid w:val="00D828A8"/>
    <w:rsid w:val="00D836C6"/>
    <w:rsid w:val="00D837E5"/>
    <w:rsid w:val="00D839C1"/>
    <w:rsid w:val="00D84C1C"/>
    <w:rsid w:val="00D84C36"/>
    <w:rsid w:val="00D85075"/>
    <w:rsid w:val="00D851FC"/>
    <w:rsid w:val="00D85445"/>
    <w:rsid w:val="00D8552D"/>
    <w:rsid w:val="00D856C8"/>
    <w:rsid w:val="00D85ACC"/>
    <w:rsid w:val="00D85C30"/>
    <w:rsid w:val="00D86460"/>
    <w:rsid w:val="00D8687C"/>
    <w:rsid w:val="00D86AF2"/>
    <w:rsid w:val="00D86D8C"/>
    <w:rsid w:val="00D870B3"/>
    <w:rsid w:val="00D877B4"/>
    <w:rsid w:val="00D87805"/>
    <w:rsid w:val="00D87A0F"/>
    <w:rsid w:val="00D87C47"/>
    <w:rsid w:val="00D90840"/>
    <w:rsid w:val="00D90A38"/>
    <w:rsid w:val="00D90E2F"/>
    <w:rsid w:val="00D91A48"/>
    <w:rsid w:val="00D92FE2"/>
    <w:rsid w:val="00D93244"/>
    <w:rsid w:val="00D938E3"/>
    <w:rsid w:val="00D9431E"/>
    <w:rsid w:val="00D94C91"/>
    <w:rsid w:val="00D95B3D"/>
    <w:rsid w:val="00D95C02"/>
    <w:rsid w:val="00D95EDB"/>
    <w:rsid w:val="00D966EC"/>
    <w:rsid w:val="00D96705"/>
    <w:rsid w:val="00D972FB"/>
    <w:rsid w:val="00D97401"/>
    <w:rsid w:val="00D9741F"/>
    <w:rsid w:val="00D97B79"/>
    <w:rsid w:val="00DA06D5"/>
    <w:rsid w:val="00DA0A9E"/>
    <w:rsid w:val="00DA13AE"/>
    <w:rsid w:val="00DA1A8B"/>
    <w:rsid w:val="00DA261B"/>
    <w:rsid w:val="00DA2E4A"/>
    <w:rsid w:val="00DA379C"/>
    <w:rsid w:val="00DA433B"/>
    <w:rsid w:val="00DA4E74"/>
    <w:rsid w:val="00DA5AB7"/>
    <w:rsid w:val="00DA5C11"/>
    <w:rsid w:val="00DA6E0C"/>
    <w:rsid w:val="00DA7DF3"/>
    <w:rsid w:val="00DB0D08"/>
    <w:rsid w:val="00DB0FA5"/>
    <w:rsid w:val="00DB2FEA"/>
    <w:rsid w:val="00DB34A1"/>
    <w:rsid w:val="00DB3894"/>
    <w:rsid w:val="00DB4020"/>
    <w:rsid w:val="00DB49BF"/>
    <w:rsid w:val="00DB4BEE"/>
    <w:rsid w:val="00DB4D6C"/>
    <w:rsid w:val="00DB5631"/>
    <w:rsid w:val="00DB56CB"/>
    <w:rsid w:val="00DB5715"/>
    <w:rsid w:val="00DB5CF8"/>
    <w:rsid w:val="00DB6470"/>
    <w:rsid w:val="00DB6822"/>
    <w:rsid w:val="00DB692F"/>
    <w:rsid w:val="00DB7585"/>
    <w:rsid w:val="00DB7B5F"/>
    <w:rsid w:val="00DB7F7E"/>
    <w:rsid w:val="00DC0497"/>
    <w:rsid w:val="00DC08EC"/>
    <w:rsid w:val="00DC1307"/>
    <w:rsid w:val="00DC174C"/>
    <w:rsid w:val="00DC1837"/>
    <w:rsid w:val="00DC1DBC"/>
    <w:rsid w:val="00DC220B"/>
    <w:rsid w:val="00DC2914"/>
    <w:rsid w:val="00DC2C65"/>
    <w:rsid w:val="00DC2D23"/>
    <w:rsid w:val="00DC2EAE"/>
    <w:rsid w:val="00DC335F"/>
    <w:rsid w:val="00DC4C5F"/>
    <w:rsid w:val="00DC51C5"/>
    <w:rsid w:val="00DC520B"/>
    <w:rsid w:val="00DC56C4"/>
    <w:rsid w:val="00DC5819"/>
    <w:rsid w:val="00DC5889"/>
    <w:rsid w:val="00DC59F5"/>
    <w:rsid w:val="00DC5EB1"/>
    <w:rsid w:val="00DC5F04"/>
    <w:rsid w:val="00DC6DD5"/>
    <w:rsid w:val="00DC70E7"/>
    <w:rsid w:val="00DC75BF"/>
    <w:rsid w:val="00DC767B"/>
    <w:rsid w:val="00DC7A0D"/>
    <w:rsid w:val="00DD1157"/>
    <w:rsid w:val="00DD119C"/>
    <w:rsid w:val="00DD19BE"/>
    <w:rsid w:val="00DD22C9"/>
    <w:rsid w:val="00DD2426"/>
    <w:rsid w:val="00DD27E8"/>
    <w:rsid w:val="00DD29AE"/>
    <w:rsid w:val="00DD29F9"/>
    <w:rsid w:val="00DD2D65"/>
    <w:rsid w:val="00DD30A0"/>
    <w:rsid w:val="00DD373D"/>
    <w:rsid w:val="00DD3B27"/>
    <w:rsid w:val="00DD3BF2"/>
    <w:rsid w:val="00DD4A06"/>
    <w:rsid w:val="00DD51D0"/>
    <w:rsid w:val="00DD51F9"/>
    <w:rsid w:val="00DD544F"/>
    <w:rsid w:val="00DD54D4"/>
    <w:rsid w:val="00DD5C7B"/>
    <w:rsid w:val="00DD5D7C"/>
    <w:rsid w:val="00DD620E"/>
    <w:rsid w:val="00DD66D9"/>
    <w:rsid w:val="00DD67C9"/>
    <w:rsid w:val="00DD68A5"/>
    <w:rsid w:val="00DD6B3B"/>
    <w:rsid w:val="00DD6BD3"/>
    <w:rsid w:val="00DE0AAD"/>
    <w:rsid w:val="00DE0C7E"/>
    <w:rsid w:val="00DE1260"/>
    <w:rsid w:val="00DE16EE"/>
    <w:rsid w:val="00DE2416"/>
    <w:rsid w:val="00DE2DA1"/>
    <w:rsid w:val="00DE2FE4"/>
    <w:rsid w:val="00DE3324"/>
    <w:rsid w:val="00DE3B6B"/>
    <w:rsid w:val="00DE3ED8"/>
    <w:rsid w:val="00DE42ED"/>
    <w:rsid w:val="00DE43A5"/>
    <w:rsid w:val="00DE45FA"/>
    <w:rsid w:val="00DE489D"/>
    <w:rsid w:val="00DE48CB"/>
    <w:rsid w:val="00DE5A43"/>
    <w:rsid w:val="00DE6146"/>
    <w:rsid w:val="00DE6FD5"/>
    <w:rsid w:val="00DE7916"/>
    <w:rsid w:val="00DE7F1E"/>
    <w:rsid w:val="00DF030F"/>
    <w:rsid w:val="00DF2034"/>
    <w:rsid w:val="00DF29D6"/>
    <w:rsid w:val="00DF2A21"/>
    <w:rsid w:val="00DF31E0"/>
    <w:rsid w:val="00DF344C"/>
    <w:rsid w:val="00DF379C"/>
    <w:rsid w:val="00DF3FEC"/>
    <w:rsid w:val="00DF4046"/>
    <w:rsid w:val="00DF5766"/>
    <w:rsid w:val="00DF5B8E"/>
    <w:rsid w:val="00DF5E17"/>
    <w:rsid w:val="00DF6582"/>
    <w:rsid w:val="00DF6754"/>
    <w:rsid w:val="00DF6E0C"/>
    <w:rsid w:val="00DF736E"/>
    <w:rsid w:val="00DF7AE7"/>
    <w:rsid w:val="00DF7F3B"/>
    <w:rsid w:val="00DF7F86"/>
    <w:rsid w:val="00E01257"/>
    <w:rsid w:val="00E013FA"/>
    <w:rsid w:val="00E017A5"/>
    <w:rsid w:val="00E01E8C"/>
    <w:rsid w:val="00E02160"/>
    <w:rsid w:val="00E02E5C"/>
    <w:rsid w:val="00E02E89"/>
    <w:rsid w:val="00E02FD7"/>
    <w:rsid w:val="00E030DF"/>
    <w:rsid w:val="00E03500"/>
    <w:rsid w:val="00E0386B"/>
    <w:rsid w:val="00E0560A"/>
    <w:rsid w:val="00E06167"/>
    <w:rsid w:val="00E065A5"/>
    <w:rsid w:val="00E0749D"/>
    <w:rsid w:val="00E074C1"/>
    <w:rsid w:val="00E07EAE"/>
    <w:rsid w:val="00E10EB9"/>
    <w:rsid w:val="00E11574"/>
    <w:rsid w:val="00E12390"/>
    <w:rsid w:val="00E12574"/>
    <w:rsid w:val="00E13C41"/>
    <w:rsid w:val="00E145D7"/>
    <w:rsid w:val="00E1469F"/>
    <w:rsid w:val="00E14950"/>
    <w:rsid w:val="00E149DA"/>
    <w:rsid w:val="00E15F61"/>
    <w:rsid w:val="00E15FB0"/>
    <w:rsid w:val="00E1612D"/>
    <w:rsid w:val="00E16B0E"/>
    <w:rsid w:val="00E178C0"/>
    <w:rsid w:val="00E201F1"/>
    <w:rsid w:val="00E20426"/>
    <w:rsid w:val="00E204F7"/>
    <w:rsid w:val="00E20A86"/>
    <w:rsid w:val="00E20F82"/>
    <w:rsid w:val="00E21054"/>
    <w:rsid w:val="00E21DA4"/>
    <w:rsid w:val="00E21E18"/>
    <w:rsid w:val="00E2231B"/>
    <w:rsid w:val="00E22395"/>
    <w:rsid w:val="00E22918"/>
    <w:rsid w:val="00E23934"/>
    <w:rsid w:val="00E23938"/>
    <w:rsid w:val="00E24211"/>
    <w:rsid w:val="00E2458A"/>
    <w:rsid w:val="00E24BD6"/>
    <w:rsid w:val="00E24C1E"/>
    <w:rsid w:val="00E24F8B"/>
    <w:rsid w:val="00E258AE"/>
    <w:rsid w:val="00E26040"/>
    <w:rsid w:val="00E261ED"/>
    <w:rsid w:val="00E26572"/>
    <w:rsid w:val="00E26D2E"/>
    <w:rsid w:val="00E272F3"/>
    <w:rsid w:val="00E27820"/>
    <w:rsid w:val="00E27C5C"/>
    <w:rsid w:val="00E30319"/>
    <w:rsid w:val="00E3057F"/>
    <w:rsid w:val="00E30727"/>
    <w:rsid w:val="00E30A13"/>
    <w:rsid w:val="00E30E0E"/>
    <w:rsid w:val="00E30FA8"/>
    <w:rsid w:val="00E3110F"/>
    <w:rsid w:val="00E311EC"/>
    <w:rsid w:val="00E31660"/>
    <w:rsid w:val="00E32833"/>
    <w:rsid w:val="00E32BEA"/>
    <w:rsid w:val="00E338E9"/>
    <w:rsid w:val="00E33B9E"/>
    <w:rsid w:val="00E33C0F"/>
    <w:rsid w:val="00E3420B"/>
    <w:rsid w:val="00E355AD"/>
    <w:rsid w:val="00E35A3E"/>
    <w:rsid w:val="00E35CB8"/>
    <w:rsid w:val="00E35EC1"/>
    <w:rsid w:val="00E35F4D"/>
    <w:rsid w:val="00E3605E"/>
    <w:rsid w:val="00E364B9"/>
    <w:rsid w:val="00E36944"/>
    <w:rsid w:val="00E36A40"/>
    <w:rsid w:val="00E36CE3"/>
    <w:rsid w:val="00E37412"/>
    <w:rsid w:val="00E4092A"/>
    <w:rsid w:val="00E416DD"/>
    <w:rsid w:val="00E41779"/>
    <w:rsid w:val="00E420B5"/>
    <w:rsid w:val="00E42743"/>
    <w:rsid w:val="00E43055"/>
    <w:rsid w:val="00E43328"/>
    <w:rsid w:val="00E4379F"/>
    <w:rsid w:val="00E437F7"/>
    <w:rsid w:val="00E439EF"/>
    <w:rsid w:val="00E43B2A"/>
    <w:rsid w:val="00E44143"/>
    <w:rsid w:val="00E452A6"/>
    <w:rsid w:val="00E45736"/>
    <w:rsid w:val="00E45F1A"/>
    <w:rsid w:val="00E470CF"/>
    <w:rsid w:val="00E471AA"/>
    <w:rsid w:val="00E47425"/>
    <w:rsid w:val="00E4757C"/>
    <w:rsid w:val="00E476C9"/>
    <w:rsid w:val="00E47E7C"/>
    <w:rsid w:val="00E50457"/>
    <w:rsid w:val="00E50594"/>
    <w:rsid w:val="00E505B9"/>
    <w:rsid w:val="00E5061D"/>
    <w:rsid w:val="00E5181A"/>
    <w:rsid w:val="00E52163"/>
    <w:rsid w:val="00E529E3"/>
    <w:rsid w:val="00E52CE4"/>
    <w:rsid w:val="00E5301A"/>
    <w:rsid w:val="00E5303B"/>
    <w:rsid w:val="00E53322"/>
    <w:rsid w:val="00E53732"/>
    <w:rsid w:val="00E537DB"/>
    <w:rsid w:val="00E53A66"/>
    <w:rsid w:val="00E5435E"/>
    <w:rsid w:val="00E54496"/>
    <w:rsid w:val="00E5569C"/>
    <w:rsid w:val="00E56C97"/>
    <w:rsid w:val="00E5730B"/>
    <w:rsid w:val="00E57D7A"/>
    <w:rsid w:val="00E6050F"/>
    <w:rsid w:val="00E60656"/>
    <w:rsid w:val="00E6069E"/>
    <w:rsid w:val="00E60AFE"/>
    <w:rsid w:val="00E60C3A"/>
    <w:rsid w:val="00E615F3"/>
    <w:rsid w:val="00E61A21"/>
    <w:rsid w:val="00E621A8"/>
    <w:rsid w:val="00E62908"/>
    <w:rsid w:val="00E63257"/>
    <w:rsid w:val="00E6338D"/>
    <w:rsid w:val="00E6351A"/>
    <w:rsid w:val="00E6360E"/>
    <w:rsid w:val="00E63F24"/>
    <w:rsid w:val="00E64291"/>
    <w:rsid w:val="00E64CC6"/>
    <w:rsid w:val="00E64F10"/>
    <w:rsid w:val="00E653D4"/>
    <w:rsid w:val="00E65C27"/>
    <w:rsid w:val="00E664EB"/>
    <w:rsid w:val="00E666D3"/>
    <w:rsid w:val="00E66B1D"/>
    <w:rsid w:val="00E67665"/>
    <w:rsid w:val="00E70076"/>
    <w:rsid w:val="00E70C20"/>
    <w:rsid w:val="00E70DBB"/>
    <w:rsid w:val="00E71E19"/>
    <w:rsid w:val="00E728DC"/>
    <w:rsid w:val="00E72E12"/>
    <w:rsid w:val="00E7339F"/>
    <w:rsid w:val="00E73B26"/>
    <w:rsid w:val="00E746C0"/>
    <w:rsid w:val="00E74DB8"/>
    <w:rsid w:val="00E74E2E"/>
    <w:rsid w:val="00E751E1"/>
    <w:rsid w:val="00E75A3D"/>
    <w:rsid w:val="00E75FF5"/>
    <w:rsid w:val="00E7684F"/>
    <w:rsid w:val="00E76A04"/>
    <w:rsid w:val="00E76B14"/>
    <w:rsid w:val="00E77773"/>
    <w:rsid w:val="00E779F4"/>
    <w:rsid w:val="00E81556"/>
    <w:rsid w:val="00E8276B"/>
    <w:rsid w:val="00E82A11"/>
    <w:rsid w:val="00E82B10"/>
    <w:rsid w:val="00E82FF1"/>
    <w:rsid w:val="00E840B1"/>
    <w:rsid w:val="00E84F78"/>
    <w:rsid w:val="00E84FF0"/>
    <w:rsid w:val="00E85075"/>
    <w:rsid w:val="00E85388"/>
    <w:rsid w:val="00E8605D"/>
    <w:rsid w:val="00E861A0"/>
    <w:rsid w:val="00E86428"/>
    <w:rsid w:val="00E8683C"/>
    <w:rsid w:val="00E86A0F"/>
    <w:rsid w:val="00E86E4B"/>
    <w:rsid w:val="00E86FD4"/>
    <w:rsid w:val="00E8765A"/>
    <w:rsid w:val="00E87A48"/>
    <w:rsid w:val="00E903D7"/>
    <w:rsid w:val="00E90452"/>
    <w:rsid w:val="00E9055B"/>
    <w:rsid w:val="00E9099F"/>
    <w:rsid w:val="00E90A3E"/>
    <w:rsid w:val="00E90CDC"/>
    <w:rsid w:val="00E91E51"/>
    <w:rsid w:val="00E92133"/>
    <w:rsid w:val="00E92792"/>
    <w:rsid w:val="00E92AE9"/>
    <w:rsid w:val="00E94122"/>
    <w:rsid w:val="00E94415"/>
    <w:rsid w:val="00E949B7"/>
    <w:rsid w:val="00E94E17"/>
    <w:rsid w:val="00E95316"/>
    <w:rsid w:val="00E95345"/>
    <w:rsid w:val="00E9534C"/>
    <w:rsid w:val="00E9573B"/>
    <w:rsid w:val="00E95771"/>
    <w:rsid w:val="00E961CC"/>
    <w:rsid w:val="00E96C7B"/>
    <w:rsid w:val="00EA0542"/>
    <w:rsid w:val="00EA0F0E"/>
    <w:rsid w:val="00EA2037"/>
    <w:rsid w:val="00EA2F7E"/>
    <w:rsid w:val="00EA2F94"/>
    <w:rsid w:val="00EA3089"/>
    <w:rsid w:val="00EA30DB"/>
    <w:rsid w:val="00EA3A6B"/>
    <w:rsid w:val="00EA3B77"/>
    <w:rsid w:val="00EA3F62"/>
    <w:rsid w:val="00EA463B"/>
    <w:rsid w:val="00EA46F5"/>
    <w:rsid w:val="00EA4F71"/>
    <w:rsid w:val="00EA5B95"/>
    <w:rsid w:val="00EA5C4F"/>
    <w:rsid w:val="00EA5E83"/>
    <w:rsid w:val="00EA64F7"/>
    <w:rsid w:val="00EA671C"/>
    <w:rsid w:val="00EA7114"/>
    <w:rsid w:val="00EA77C9"/>
    <w:rsid w:val="00EB088C"/>
    <w:rsid w:val="00EB0E54"/>
    <w:rsid w:val="00EB0F5E"/>
    <w:rsid w:val="00EB1183"/>
    <w:rsid w:val="00EB1407"/>
    <w:rsid w:val="00EB15C6"/>
    <w:rsid w:val="00EB2341"/>
    <w:rsid w:val="00EB264B"/>
    <w:rsid w:val="00EB26A8"/>
    <w:rsid w:val="00EB2AFA"/>
    <w:rsid w:val="00EB3261"/>
    <w:rsid w:val="00EB3AC3"/>
    <w:rsid w:val="00EB3EF7"/>
    <w:rsid w:val="00EB5154"/>
    <w:rsid w:val="00EB56EA"/>
    <w:rsid w:val="00EB570C"/>
    <w:rsid w:val="00EB684C"/>
    <w:rsid w:val="00EB6EAE"/>
    <w:rsid w:val="00EB781F"/>
    <w:rsid w:val="00EB785C"/>
    <w:rsid w:val="00EB7A21"/>
    <w:rsid w:val="00EB7AE2"/>
    <w:rsid w:val="00EB7DDA"/>
    <w:rsid w:val="00EC01FB"/>
    <w:rsid w:val="00EC0AED"/>
    <w:rsid w:val="00EC1399"/>
    <w:rsid w:val="00EC19D3"/>
    <w:rsid w:val="00EC225B"/>
    <w:rsid w:val="00EC249C"/>
    <w:rsid w:val="00EC26E9"/>
    <w:rsid w:val="00EC2B84"/>
    <w:rsid w:val="00EC2CC6"/>
    <w:rsid w:val="00EC333A"/>
    <w:rsid w:val="00EC347C"/>
    <w:rsid w:val="00EC37AF"/>
    <w:rsid w:val="00EC3E79"/>
    <w:rsid w:val="00EC4118"/>
    <w:rsid w:val="00EC423F"/>
    <w:rsid w:val="00EC4536"/>
    <w:rsid w:val="00EC4911"/>
    <w:rsid w:val="00EC4EAF"/>
    <w:rsid w:val="00EC5408"/>
    <w:rsid w:val="00EC559A"/>
    <w:rsid w:val="00EC5C02"/>
    <w:rsid w:val="00EC5DA3"/>
    <w:rsid w:val="00EC6236"/>
    <w:rsid w:val="00EC67FC"/>
    <w:rsid w:val="00EC6E6B"/>
    <w:rsid w:val="00EC7147"/>
    <w:rsid w:val="00EC7301"/>
    <w:rsid w:val="00EC75DB"/>
    <w:rsid w:val="00EC7982"/>
    <w:rsid w:val="00ED012A"/>
    <w:rsid w:val="00ED0194"/>
    <w:rsid w:val="00ED06B5"/>
    <w:rsid w:val="00ED0D11"/>
    <w:rsid w:val="00ED1031"/>
    <w:rsid w:val="00ED1E13"/>
    <w:rsid w:val="00ED2709"/>
    <w:rsid w:val="00ED2C4E"/>
    <w:rsid w:val="00ED3353"/>
    <w:rsid w:val="00ED3A4A"/>
    <w:rsid w:val="00ED3B55"/>
    <w:rsid w:val="00ED3D10"/>
    <w:rsid w:val="00ED468F"/>
    <w:rsid w:val="00ED4A6F"/>
    <w:rsid w:val="00ED599F"/>
    <w:rsid w:val="00ED637B"/>
    <w:rsid w:val="00ED70F3"/>
    <w:rsid w:val="00ED7371"/>
    <w:rsid w:val="00ED7716"/>
    <w:rsid w:val="00ED7DE9"/>
    <w:rsid w:val="00EE0562"/>
    <w:rsid w:val="00EE075C"/>
    <w:rsid w:val="00EE132B"/>
    <w:rsid w:val="00EE1502"/>
    <w:rsid w:val="00EE1669"/>
    <w:rsid w:val="00EE16FB"/>
    <w:rsid w:val="00EE183C"/>
    <w:rsid w:val="00EE2290"/>
    <w:rsid w:val="00EE28F4"/>
    <w:rsid w:val="00EE3073"/>
    <w:rsid w:val="00EE34A4"/>
    <w:rsid w:val="00EE35FB"/>
    <w:rsid w:val="00EE3653"/>
    <w:rsid w:val="00EE4984"/>
    <w:rsid w:val="00EE4B04"/>
    <w:rsid w:val="00EE6BB7"/>
    <w:rsid w:val="00EE71BF"/>
    <w:rsid w:val="00EE79C4"/>
    <w:rsid w:val="00EE7ACC"/>
    <w:rsid w:val="00EE7C66"/>
    <w:rsid w:val="00EF0174"/>
    <w:rsid w:val="00EF0177"/>
    <w:rsid w:val="00EF04D3"/>
    <w:rsid w:val="00EF07D9"/>
    <w:rsid w:val="00EF117F"/>
    <w:rsid w:val="00EF2823"/>
    <w:rsid w:val="00EF34CF"/>
    <w:rsid w:val="00EF3D14"/>
    <w:rsid w:val="00EF4A67"/>
    <w:rsid w:val="00EF4BC4"/>
    <w:rsid w:val="00EF4E4A"/>
    <w:rsid w:val="00EF55F7"/>
    <w:rsid w:val="00EF5B2E"/>
    <w:rsid w:val="00EF6494"/>
    <w:rsid w:val="00EF765A"/>
    <w:rsid w:val="00EF7818"/>
    <w:rsid w:val="00EF7C62"/>
    <w:rsid w:val="00F0082A"/>
    <w:rsid w:val="00F00B5F"/>
    <w:rsid w:val="00F00D5D"/>
    <w:rsid w:val="00F01708"/>
    <w:rsid w:val="00F019C5"/>
    <w:rsid w:val="00F01C5C"/>
    <w:rsid w:val="00F01F3F"/>
    <w:rsid w:val="00F0224F"/>
    <w:rsid w:val="00F02921"/>
    <w:rsid w:val="00F02B4F"/>
    <w:rsid w:val="00F030EF"/>
    <w:rsid w:val="00F031BD"/>
    <w:rsid w:val="00F037DA"/>
    <w:rsid w:val="00F03AE8"/>
    <w:rsid w:val="00F0415D"/>
    <w:rsid w:val="00F048E3"/>
    <w:rsid w:val="00F04944"/>
    <w:rsid w:val="00F04A24"/>
    <w:rsid w:val="00F04E1A"/>
    <w:rsid w:val="00F0519A"/>
    <w:rsid w:val="00F05760"/>
    <w:rsid w:val="00F06411"/>
    <w:rsid w:val="00F0648F"/>
    <w:rsid w:val="00F06DE9"/>
    <w:rsid w:val="00F07CFE"/>
    <w:rsid w:val="00F10672"/>
    <w:rsid w:val="00F11271"/>
    <w:rsid w:val="00F117C5"/>
    <w:rsid w:val="00F12466"/>
    <w:rsid w:val="00F12FFF"/>
    <w:rsid w:val="00F131FC"/>
    <w:rsid w:val="00F13404"/>
    <w:rsid w:val="00F1369C"/>
    <w:rsid w:val="00F139AE"/>
    <w:rsid w:val="00F13D3A"/>
    <w:rsid w:val="00F148BA"/>
    <w:rsid w:val="00F14D92"/>
    <w:rsid w:val="00F14E40"/>
    <w:rsid w:val="00F16911"/>
    <w:rsid w:val="00F1691F"/>
    <w:rsid w:val="00F16AB9"/>
    <w:rsid w:val="00F16B47"/>
    <w:rsid w:val="00F174F8"/>
    <w:rsid w:val="00F17635"/>
    <w:rsid w:val="00F20251"/>
    <w:rsid w:val="00F20702"/>
    <w:rsid w:val="00F209AE"/>
    <w:rsid w:val="00F20AF2"/>
    <w:rsid w:val="00F21A64"/>
    <w:rsid w:val="00F22115"/>
    <w:rsid w:val="00F222E6"/>
    <w:rsid w:val="00F22C99"/>
    <w:rsid w:val="00F23381"/>
    <w:rsid w:val="00F23C34"/>
    <w:rsid w:val="00F23CBD"/>
    <w:rsid w:val="00F243A4"/>
    <w:rsid w:val="00F25035"/>
    <w:rsid w:val="00F250BD"/>
    <w:rsid w:val="00F255CA"/>
    <w:rsid w:val="00F2575F"/>
    <w:rsid w:val="00F2612E"/>
    <w:rsid w:val="00F262DA"/>
    <w:rsid w:val="00F2653D"/>
    <w:rsid w:val="00F26C28"/>
    <w:rsid w:val="00F27721"/>
    <w:rsid w:val="00F3047A"/>
    <w:rsid w:val="00F304A6"/>
    <w:rsid w:val="00F305AE"/>
    <w:rsid w:val="00F30D26"/>
    <w:rsid w:val="00F313AC"/>
    <w:rsid w:val="00F31BA6"/>
    <w:rsid w:val="00F32721"/>
    <w:rsid w:val="00F32979"/>
    <w:rsid w:val="00F32B0B"/>
    <w:rsid w:val="00F32B70"/>
    <w:rsid w:val="00F349F7"/>
    <w:rsid w:val="00F34AB4"/>
    <w:rsid w:val="00F353D6"/>
    <w:rsid w:val="00F35477"/>
    <w:rsid w:val="00F3572F"/>
    <w:rsid w:val="00F366F1"/>
    <w:rsid w:val="00F372EA"/>
    <w:rsid w:val="00F40574"/>
    <w:rsid w:val="00F4060C"/>
    <w:rsid w:val="00F40C19"/>
    <w:rsid w:val="00F40E3D"/>
    <w:rsid w:val="00F41171"/>
    <w:rsid w:val="00F41351"/>
    <w:rsid w:val="00F415C2"/>
    <w:rsid w:val="00F42080"/>
    <w:rsid w:val="00F42451"/>
    <w:rsid w:val="00F42E77"/>
    <w:rsid w:val="00F432C1"/>
    <w:rsid w:val="00F43461"/>
    <w:rsid w:val="00F439D2"/>
    <w:rsid w:val="00F43B15"/>
    <w:rsid w:val="00F44553"/>
    <w:rsid w:val="00F447CC"/>
    <w:rsid w:val="00F45A49"/>
    <w:rsid w:val="00F461FD"/>
    <w:rsid w:val="00F46B3B"/>
    <w:rsid w:val="00F474DC"/>
    <w:rsid w:val="00F475F4"/>
    <w:rsid w:val="00F47612"/>
    <w:rsid w:val="00F47A8E"/>
    <w:rsid w:val="00F50711"/>
    <w:rsid w:val="00F50946"/>
    <w:rsid w:val="00F50B88"/>
    <w:rsid w:val="00F50FC5"/>
    <w:rsid w:val="00F51141"/>
    <w:rsid w:val="00F518D3"/>
    <w:rsid w:val="00F51E92"/>
    <w:rsid w:val="00F51FAA"/>
    <w:rsid w:val="00F5226B"/>
    <w:rsid w:val="00F52567"/>
    <w:rsid w:val="00F52620"/>
    <w:rsid w:val="00F535AC"/>
    <w:rsid w:val="00F53B28"/>
    <w:rsid w:val="00F53C38"/>
    <w:rsid w:val="00F54158"/>
    <w:rsid w:val="00F5429F"/>
    <w:rsid w:val="00F548CD"/>
    <w:rsid w:val="00F54FA6"/>
    <w:rsid w:val="00F5517C"/>
    <w:rsid w:val="00F55C8C"/>
    <w:rsid w:val="00F562EB"/>
    <w:rsid w:val="00F56AD9"/>
    <w:rsid w:val="00F56CA0"/>
    <w:rsid w:val="00F5716E"/>
    <w:rsid w:val="00F575A1"/>
    <w:rsid w:val="00F57961"/>
    <w:rsid w:val="00F6041B"/>
    <w:rsid w:val="00F60592"/>
    <w:rsid w:val="00F61071"/>
    <w:rsid w:val="00F613F3"/>
    <w:rsid w:val="00F61E15"/>
    <w:rsid w:val="00F62055"/>
    <w:rsid w:val="00F62A35"/>
    <w:rsid w:val="00F6313A"/>
    <w:rsid w:val="00F63790"/>
    <w:rsid w:val="00F63879"/>
    <w:rsid w:val="00F63901"/>
    <w:rsid w:val="00F64315"/>
    <w:rsid w:val="00F647C3"/>
    <w:rsid w:val="00F6494B"/>
    <w:rsid w:val="00F64C56"/>
    <w:rsid w:val="00F66496"/>
    <w:rsid w:val="00F665AD"/>
    <w:rsid w:val="00F66F07"/>
    <w:rsid w:val="00F679CC"/>
    <w:rsid w:val="00F70A21"/>
    <w:rsid w:val="00F7129F"/>
    <w:rsid w:val="00F72FCC"/>
    <w:rsid w:val="00F732CD"/>
    <w:rsid w:val="00F73BCB"/>
    <w:rsid w:val="00F73F4E"/>
    <w:rsid w:val="00F74099"/>
    <w:rsid w:val="00F74548"/>
    <w:rsid w:val="00F747BB"/>
    <w:rsid w:val="00F748DD"/>
    <w:rsid w:val="00F75319"/>
    <w:rsid w:val="00F75D88"/>
    <w:rsid w:val="00F763C0"/>
    <w:rsid w:val="00F76486"/>
    <w:rsid w:val="00F768CD"/>
    <w:rsid w:val="00F76CCC"/>
    <w:rsid w:val="00F76D09"/>
    <w:rsid w:val="00F76D78"/>
    <w:rsid w:val="00F77094"/>
    <w:rsid w:val="00F77CC6"/>
    <w:rsid w:val="00F800DE"/>
    <w:rsid w:val="00F801EB"/>
    <w:rsid w:val="00F8069F"/>
    <w:rsid w:val="00F8082D"/>
    <w:rsid w:val="00F8175D"/>
    <w:rsid w:val="00F820D6"/>
    <w:rsid w:val="00F82457"/>
    <w:rsid w:val="00F82529"/>
    <w:rsid w:val="00F8280D"/>
    <w:rsid w:val="00F82E9F"/>
    <w:rsid w:val="00F838AE"/>
    <w:rsid w:val="00F843EE"/>
    <w:rsid w:val="00F8455C"/>
    <w:rsid w:val="00F847E5"/>
    <w:rsid w:val="00F84C34"/>
    <w:rsid w:val="00F850A7"/>
    <w:rsid w:val="00F85750"/>
    <w:rsid w:val="00F85A7F"/>
    <w:rsid w:val="00F85D67"/>
    <w:rsid w:val="00F86047"/>
    <w:rsid w:val="00F8670C"/>
    <w:rsid w:val="00F867FA"/>
    <w:rsid w:val="00F86B95"/>
    <w:rsid w:val="00F8710A"/>
    <w:rsid w:val="00F8772F"/>
    <w:rsid w:val="00F878C6"/>
    <w:rsid w:val="00F90277"/>
    <w:rsid w:val="00F908B5"/>
    <w:rsid w:val="00F9143F"/>
    <w:rsid w:val="00F91D76"/>
    <w:rsid w:val="00F9235C"/>
    <w:rsid w:val="00F9253A"/>
    <w:rsid w:val="00F92699"/>
    <w:rsid w:val="00F92FD6"/>
    <w:rsid w:val="00F93296"/>
    <w:rsid w:val="00F93712"/>
    <w:rsid w:val="00F93745"/>
    <w:rsid w:val="00F93A0B"/>
    <w:rsid w:val="00F9493A"/>
    <w:rsid w:val="00F94A54"/>
    <w:rsid w:val="00F95B01"/>
    <w:rsid w:val="00F95C28"/>
    <w:rsid w:val="00F95E2C"/>
    <w:rsid w:val="00F9670A"/>
    <w:rsid w:val="00F9730B"/>
    <w:rsid w:val="00F97428"/>
    <w:rsid w:val="00F97B51"/>
    <w:rsid w:val="00FA04A4"/>
    <w:rsid w:val="00FA0A95"/>
    <w:rsid w:val="00FA11C2"/>
    <w:rsid w:val="00FA16A9"/>
    <w:rsid w:val="00FA17B7"/>
    <w:rsid w:val="00FA18C9"/>
    <w:rsid w:val="00FA21D7"/>
    <w:rsid w:val="00FA3159"/>
    <w:rsid w:val="00FA33F2"/>
    <w:rsid w:val="00FA3702"/>
    <w:rsid w:val="00FA4056"/>
    <w:rsid w:val="00FA4395"/>
    <w:rsid w:val="00FA461A"/>
    <w:rsid w:val="00FA5F26"/>
    <w:rsid w:val="00FA5F28"/>
    <w:rsid w:val="00FA6C6D"/>
    <w:rsid w:val="00FA73A4"/>
    <w:rsid w:val="00FA75B3"/>
    <w:rsid w:val="00FA7938"/>
    <w:rsid w:val="00FA7A98"/>
    <w:rsid w:val="00FA7A99"/>
    <w:rsid w:val="00FA7BEC"/>
    <w:rsid w:val="00FA7E34"/>
    <w:rsid w:val="00FB0001"/>
    <w:rsid w:val="00FB0A6C"/>
    <w:rsid w:val="00FB0E73"/>
    <w:rsid w:val="00FB1D0C"/>
    <w:rsid w:val="00FB2BDF"/>
    <w:rsid w:val="00FB2C40"/>
    <w:rsid w:val="00FB3240"/>
    <w:rsid w:val="00FB3AA3"/>
    <w:rsid w:val="00FB4187"/>
    <w:rsid w:val="00FB45F4"/>
    <w:rsid w:val="00FB4815"/>
    <w:rsid w:val="00FB4CE0"/>
    <w:rsid w:val="00FB4F0A"/>
    <w:rsid w:val="00FB5991"/>
    <w:rsid w:val="00FB5DB7"/>
    <w:rsid w:val="00FB6BC2"/>
    <w:rsid w:val="00FB6BDA"/>
    <w:rsid w:val="00FB7E42"/>
    <w:rsid w:val="00FB7F3A"/>
    <w:rsid w:val="00FC0776"/>
    <w:rsid w:val="00FC0CAF"/>
    <w:rsid w:val="00FC0DCC"/>
    <w:rsid w:val="00FC1E9E"/>
    <w:rsid w:val="00FC20DF"/>
    <w:rsid w:val="00FC26CA"/>
    <w:rsid w:val="00FC29D7"/>
    <w:rsid w:val="00FC316F"/>
    <w:rsid w:val="00FC398C"/>
    <w:rsid w:val="00FC44FC"/>
    <w:rsid w:val="00FC4652"/>
    <w:rsid w:val="00FC4877"/>
    <w:rsid w:val="00FC4CD4"/>
    <w:rsid w:val="00FC5CD5"/>
    <w:rsid w:val="00FC6091"/>
    <w:rsid w:val="00FC624C"/>
    <w:rsid w:val="00FC638B"/>
    <w:rsid w:val="00FC6BB2"/>
    <w:rsid w:val="00FC6DEF"/>
    <w:rsid w:val="00FC6F9D"/>
    <w:rsid w:val="00FC7143"/>
    <w:rsid w:val="00FC73FE"/>
    <w:rsid w:val="00FC78E4"/>
    <w:rsid w:val="00FC7D40"/>
    <w:rsid w:val="00FC7E0D"/>
    <w:rsid w:val="00FD068A"/>
    <w:rsid w:val="00FD0E99"/>
    <w:rsid w:val="00FD1777"/>
    <w:rsid w:val="00FD1B5D"/>
    <w:rsid w:val="00FD1C4F"/>
    <w:rsid w:val="00FD23B0"/>
    <w:rsid w:val="00FD2904"/>
    <w:rsid w:val="00FD31DA"/>
    <w:rsid w:val="00FD32B5"/>
    <w:rsid w:val="00FD3BFB"/>
    <w:rsid w:val="00FD3C4F"/>
    <w:rsid w:val="00FD4135"/>
    <w:rsid w:val="00FD413E"/>
    <w:rsid w:val="00FD42DA"/>
    <w:rsid w:val="00FD47EC"/>
    <w:rsid w:val="00FD50E2"/>
    <w:rsid w:val="00FD58E8"/>
    <w:rsid w:val="00FD5E1C"/>
    <w:rsid w:val="00FD63C1"/>
    <w:rsid w:val="00FD674F"/>
    <w:rsid w:val="00FD6964"/>
    <w:rsid w:val="00FD6F65"/>
    <w:rsid w:val="00FD7594"/>
    <w:rsid w:val="00FD768D"/>
    <w:rsid w:val="00FD77BF"/>
    <w:rsid w:val="00FD790F"/>
    <w:rsid w:val="00FE0410"/>
    <w:rsid w:val="00FE05F6"/>
    <w:rsid w:val="00FE0617"/>
    <w:rsid w:val="00FE09EA"/>
    <w:rsid w:val="00FE103D"/>
    <w:rsid w:val="00FE15F2"/>
    <w:rsid w:val="00FE1BA9"/>
    <w:rsid w:val="00FE26D5"/>
    <w:rsid w:val="00FE2705"/>
    <w:rsid w:val="00FE282B"/>
    <w:rsid w:val="00FE2BBF"/>
    <w:rsid w:val="00FE45CC"/>
    <w:rsid w:val="00FE50FA"/>
    <w:rsid w:val="00FE54E1"/>
    <w:rsid w:val="00FE56A4"/>
    <w:rsid w:val="00FE5C9F"/>
    <w:rsid w:val="00FE5E45"/>
    <w:rsid w:val="00FE63AD"/>
    <w:rsid w:val="00FE66FA"/>
    <w:rsid w:val="00FE78A4"/>
    <w:rsid w:val="00FF047A"/>
    <w:rsid w:val="00FF07E8"/>
    <w:rsid w:val="00FF0ACC"/>
    <w:rsid w:val="00FF1151"/>
    <w:rsid w:val="00FF14A0"/>
    <w:rsid w:val="00FF1574"/>
    <w:rsid w:val="00FF1DD3"/>
    <w:rsid w:val="00FF2254"/>
    <w:rsid w:val="00FF285D"/>
    <w:rsid w:val="00FF2F73"/>
    <w:rsid w:val="00FF306C"/>
    <w:rsid w:val="00FF3955"/>
    <w:rsid w:val="00FF3B58"/>
    <w:rsid w:val="00FF3DD0"/>
    <w:rsid w:val="00FF3F24"/>
    <w:rsid w:val="00FF41CF"/>
    <w:rsid w:val="00FF41E6"/>
    <w:rsid w:val="00FF462A"/>
    <w:rsid w:val="00FF49E8"/>
    <w:rsid w:val="00FF4E47"/>
    <w:rsid w:val="00FF667F"/>
    <w:rsid w:val="00FF6AA5"/>
    <w:rsid w:val="00FF6D03"/>
    <w:rsid w:val="00FF6DF2"/>
    <w:rsid w:val="00FF7095"/>
    <w:rsid w:val="00FF741A"/>
    <w:rsid w:val="00FF7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20B393"/>
  <w15:docId w15:val="{E99FB304-BC47-4931-ADA9-E41B24F98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0"/>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745"/>
    <w:pPr>
      <w:widowControl w:val="0"/>
      <w:spacing w:before="120" w:after="120" w:line="240" w:lineRule="atLeast"/>
      <w:ind w:left="720"/>
    </w:pPr>
    <w:rPr>
      <w:rFonts w:ascii="Arial" w:hAnsi="Arial" w:cs="Arial"/>
    </w:rPr>
  </w:style>
  <w:style w:type="paragraph" w:styleId="Heading1">
    <w:name w:val="heading 1"/>
    <w:basedOn w:val="Normal"/>
    <w:next w:val="Normal"/>
    <w:uiPriority w:val="9"/>
    <w:qFormat/>
    <w:rsid w:val="002329B2"/>
    <w:pPr>
      <w:keepNext/>
      <w:pBdr>
        <w:top w:val="single" w:sz="4" w:space="1" w:color="auto"/>
        <w:left w:val="single" w:sz="4" w:space="4" w:color="auto"/>
        <w:bottom w:val="single" w:sz="4" w:space="1" w:color="auto"/>
        <w:right w:val="single" w:sz="4" w:space="4" w:color="auto"/>
      </w:pBdr>
      <w:shd w:val="clear" w:color="auto" w:fill="F2F2F2"/>
      <w:spacing w:before="0" w:after="60"/>
      <w:ind w:left="0"/>
      <w:outlineLvl w:val="0"/>
    </w:pPr>
    <w:rPr>
      <w:b/>
      <w:sz w:val="24"/>
    </w:rPr>
  </w:style>
  <w:style w:type="paragraph" w:styleId="Heading2">
    <w:name w:val="heading 2"/>
    <w:basedOn w:val="Heading1"/>
    <w:next w:val="Normal"/>
    <w:autoRedefine/>
    <w:rsid w:val="00BF4417"/>
    <w:pPr>
      <w:pBdr>
        <w:top w:val="none" w:sz="0" w:space="0" w:color="auto"/>
        <w:left w:val="none" w:sz="0" w:space="0" w:color="auto"/>
        <w:bottom w:val="none" w:sz="0" w:space="0" w:color="auto"/>
        <w:right w:val="none" w:sz="0" w:space="0" w:color="auto"/>
      </w:pBdr>
      <w:shd w:val="clear" w:color="auto" w:fill="auto"/>
      <w:ind w:left="360"/>
      <w:outlineLvl w:val="1"/>
    </w:pPr>
    <w:rPr>
      <w:sz w:val="20"/>
    </w:rPr>
  </w:style>
  <w:style w:type="paragraph" w:styleId="Heading3">
    <w:name w:val="heading 3"/>
    <w:aliases w:val="Heading 2 - JW"/>
    <w:basedOn w:val="Heading1"/>
    <w:next w:val="Normal"/>
    <w:uiPriority w:val="9"/>
    <w:qFormat/>
    <w:rsid w:val="00487F03"/>
    <w:pPr>
      <w:pBdr>
        <w:top w:val="none" w:sz="0" w:space="0" w:color="auto"/>
        <w:left w:val="none" w:sz="0" w:space="0" w:color="auto"/>
        <w:bottom w:val="none" w:sz="0" w:space="0" w:color="auto"/>
        <w:right w:val="none" w:sz="0" w:space="0" w:color="auto"/>
      </w:pBdr>
      <w:shd w:val="clear" w:color="auto" w:fill="auto"/>
      <w:outlineLvl w:val="2"/>
    </w:pPr>
    <w:rPr>
      <w:sz w:val="22"/>
    </w:rPr>
  </w:style>
  <w:style w:type="paragraph" w:styleId="Heading4">
    <w:name w:val="heading 4"/>
    <w:aliases w:val="Heading 3 - JW"/>
    <w:basedOn w:val="Heading1"/>
    <w:next w:val="Normal"/>
    <w:autoRedefine/>
    <w:qFormat/>
    <w:rsid w:val="00495A39"/>
    <w:pPr>
      <w:pBdr>
        <w:top w:val="none" w:sz="0" w:space="0" w:color="auto"/>
        <w:left w:val="none" w:sz="0" w:space="0" w:color="auto"/>
        <w:bottom w:val="none" w:sz="0" w:space="0" w:color="auto"/>
        <w:right w:val="none" w:sz="0" w:space="0" w:color="auto"/>
      </w:pBdr>
      <w:shd w:val="clear" w:color="auto" w:fill="auto"/>
      <w:spacing w:after="240"/>
      <w:ind w:left="450"/>
      <w:outlineLvl w:val="3"/>
    </w:pPr>
    <w:rPr>
      <w:i/>
      <w:sz w:val="20"/>
    </w:rPr>
  </w:style>
  <w:style w:type="paragraph" w:styleId="Heading5">
    <w:name w:val="heading 5"/>
    <w:basedOn w:val="Normal"/>
    <w:next w:val="Normal"/>
    <w:uiPriority w:val="9"/>
    <w:qFormat/>
    <w:rsid w:val="005F2DBD"/>
    <w:pPr>
      <w:spacing w:before="240" w:after="60"/>
      <w:ind w:left="0"/>
      <w:outlineLvl w:val="4"/>
    </w:pPr>
    <w:rPr>
      <w:sz w:val="22"/>
    </w:rPr>
  </w:style>
  <w:style w:type="paragraph" w:styleId="Heading6">
    <w:name w:val="heading 6"/>
    <w:basedOn w:val="Normal"/>
    <w:next w:val="Normal"/>
    <w:uiPriority w:val="9"/>
    <w:qFormat/>
    <w:rsid w:val="005F2DBD"/>
    <w:pPr>
      <w:spacing w:before="240" w:after="60"/>
      <w:ind w:left="0"/>
      <w:outlineLvl w:val="5"/>
    </w:pPr>
    <w:rPr>
      <w:i/>
      <w:sz w:val="22"/>
    </w:rPr>
  </w:style>
  <w:style w:type="paragraph" w:styleId="Heading7">
    <w:name w:val="heading 7"/>
    <w:basedOn w:val="Normal"/>
    <w:next w:val="Normal"/>
    <w:uiPriority w:val="9"/>
    <w:qFormat/>
    <w:rsid w:val="005F2DBD"/>
    <w:pPr>
      <w:spacing w:before="240" w:after="60"/>
      <w:ind w:left="0"/>
      <w:outlineLvl w:val="6"/>
    </w:pPr>
  </w:style>
  <w:style w:type="paragraph" w:styleId="Heading8">
    <w:name w:val="heading 8"/>
    <w:basedOn w:val="Normal"/>
    <w:next w:val="Normal"/>
    <w:uiPriority w:val="9"/>
    <w:qFormat/>
    <w:rsid w:val="005F2DBD"/>
    <w:pPr>
      <w:spacing w:before="240" w:after="60"/>
      <w:ind w:left="0"/>
      <w:outlineLvl w:val="7"/>
    </w:pPr>
    <w:rPr>
      <w:i/>
    </w:rPr>
  </w:style>
  <w:style w:type="paragraph" w:styleId="Heading9">
    <w:name w:val="heading 9"/>
    <w:basedOn w:val="Normal"/>
    <w:next w:val="Normal"/>
    <w:uiPriority w:val="9"/>
    <w:qFormat/>
    <w:rsid w:val="005F2DBD"/>
    <w:pPr>
      <w:spacing w:before="240" w:after="6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sid w:val="005F2DBD"/>
    <w:rPr>
      <w:rFonts w:ascii="Arial" w:hAnsi="Arial" w:cs="Arial"/>
      <w:b/>
      <w:sz w:val="24"/>
    </w:rPr>
  </w:style>
  <w:style w:type="character" w:customStyle="1" w:styleId="Heading2Char">
    <w:name w:val="Heading 2 Char"/>
    <w:basedOn w:val="DefaultParagraphFont"/>
    <w:rsid w:val="005F2DBD"/>
    <w:rPr>
      <w:rFonts w:ascii="Arial" w:hAnsi="Arial" w:cs="Arial"/>
      <w:b/>
    </w:rPr>
  </w:style>
  <w:style w:type="character" w:customStyle="1" w:styleId="Heading3Char">
    <w:name w:val="Heading 3 Char"/>
    <w:aliases w:val="Heading 2 - JW Char"/>
    <w:basedOn w:val="DefaultParagraphFont"/>
    <w:uiPriority w:val="9"/>
    <w:rsid w:val="005F2DBD"/>
    <w:rPr>
      <w:rFonts w:ascii="Arial" w:hAnsi="Arial" w:cs="Arial"/>
      <w:b/>
      <w:i/>
      <w:sz w:val="22"/>
    </w:rPr>
  </w:style>
  <w:style w:type="character" w:customStyle="1" w:styleId="Heading4Char">
    <w:name w:val="Heading 4 Char"/>
    <w:aliases w:val="Heading 3 - JW Char"/>
    <w:basedOn w:val="DefaultParagraphFont"/>
    <w:rsid w:val="005F2DBD"/>
    <w:rPr>
      <w:rFonts w:ascii="Arial" w:hAnsi="Arial" w:cs="Arial"/>
    </w:rPr>
  </w:style>
  <w:style w:type="character" w:customStyle="1" w:styleId="Heading5Char">
    <w:name w:val="Heading 5 Char"/>
    <w:basedOn w:val="DefaultParagraphFont"/>
    <w:rsid w:val="005F2DBD"/>
    <w:rPr>
      <w:rFonts w:ascii="Arial" w:hAnsi="Arial" w:cs="Arial"/>
      <w:sz w:val="22"/>
    </w:rPr>
  </w:style>
  <w:style w:type="character" w:customStyle="1" w:styleId="Heading6Char">
    <w:name w:val="Heading 6 Char"/>
    <w:basedOn w:val="DefaultParagraphFont"/>
    <w:rsid w:val="005F2DBD"/>
    <w:rPr>
      <w:rFonts w:ascii="Arial" w:hAnsi="Arial" w:cs="Arial"/>
      <w:i/>
      <w:sz w:val="22"/>
    </w:rPr>
  </w:style>
  <w:style w:type="character" w:customStyle="1" w:styleId="Heading7Char">
    <w:name w:val="Heading 7 Char"/>
    <w:basedOn w:val="DefaultParagraphFont"/>
    <w:rsid w:val="005F2DBD"/>
    <w:rPr>
      <w:rFonts w:ascii="Arial" w:hAnsi="Arial" w:cs="Arial"/>
    </w:rPr>
  </w:style>
  <w:style w:type="character" w:customStyle="1" w:styleId="Heading8Char">
    <w:name w:val="Heading 8 Char"/>
    <w:basedOn w:val="DefaultParagraphFont"/>
    <w:rsid w:val="005F2DBD"/>
    <w:rPr>
      <w:rFonts w:ascii="Arial" w:hAnsi="Arial" w:cs="Arial"/>
      <w:i/>
    </w:rPr>
  </w:style>
  <w:style w:type="character" w:customStyle="1" w:styleId="Heading9Char">
    <w:name w:val="Heading 9 Char"/>
    <w:basedOn w:val="DefaultParagraphFont"/>
    <w:rsid w:val="005F2DBD"/>
    <w:rPr>
      <w:rFonts w:ascii="Arial" w:hAnsi="Arial" w:cs="Arial"/>
      <w:b/>
      <w:i/>
      <w:sz w:val="18"/>
    </w:rPr>
  </w:style>
  <w:style w:type="paragraph" w:customStyle="1" w:styleId="Paragraph2">
    <w:name w:val="Paragraph2"/>
    <w:basedOn w:val="Normal"/>
    <w:rsid w:val="005F2DBD"/>
    <w:pPr>
      <w:spacing w:before="80"/>
      <w:jc w:val="both"/>
    </w:pPr>
    <w:rPr>
      <w:color w:val="000000"/>
      <w:lang w:val="en-AU"/>
    </w:rPr>
  </w:style>
  <w:style w:type="paragraph" w:styleId="Title">
    <w:name w:val="Title"/>
    <w:basedOn w:val="Normal"/>
    <w:next w:val="Normal"/>
    <w:uiPriority w:val="10"/>
    <w:qFormat/>
    <w:rsid w:val="005F2DBD"/>
    <w:pPr>
      <w:spacing w:line="240" w:lineRule="auto"/>
      <w:jc w:val="center"/>
    </w:pPr>
    <w:rPr>
      <w:b/>
      <w:sz w:val="36"/>
    </w:rPr>
  </w:style>
  <w:style w:type="character" w:customStyle="1" w:styleId="TitleChar">
    <w:name w:val="Title Char"/>
    <w:basedOn w:val="DefaultParagraphFont"/>
    <w:uiPriority w:val="10"/>
    <w:rsid w:val="005F2DBD"/>
    <w:rPr>
      <w:rFonts w:ascii="Cambria" w:eastAsia="Times New Roman" w:hAnsi="Cambria" w:cs="Times New Roman"/>
      <w:b/>
      <w:bCs/>
      <w:kern w:val="28"/>
      <w:sz w:val="32"/>
      <w:szCs w:val="32"/>
    </w:rPr>
  </w:style>
  <w:style w:type="paragraph" w:styleId="Subtitle">
    <w:name w:val="Subtitle"/>
    <w:basedOn w:val="Normal"/>
    <w:qFormat/>
    <w:rsid w:val="005F2DBD"/>
    <w:pPr>
      <w:spacing w:after="60"/>
      <w:jc w:val="center"/>
    </w:pPr>
    <w:rPr>
      <w:i/>
      <w:sz w:val="36"/>
      <w:lang w:val="en-AU"/>
    </w:rPr>
  </w:style>
  <w:style w:type="character" w:customStyle="1" w:styleId="SubtitleChar">
    <w:name w:val="Subtitle Char"/>
    <w:basedOn w:val="DefaultParagraphFont"/>
    <w:rsid w:val="005F2DBD"/>
    <w:rPr>
      <w:rFonts w:ascii="Cambria" w:eastAsia="Times New Roman" w:hAnsi="Cambria" w:cs="Times New Roman"/>
      <w:sz w:val="24"/>
      <w:szCs w:val="24"/>
    </w:rPr>
  </w:style>
  <w:style w:type="paragraph" w:styleId="NormalIndent">
    <w:name w:val="Normal Indent"/>
    <w:basedOn w:val="Normal"/>
    <w:semiHidden/>
    <w:rsid w:val="005F2DBD"/>
    <w:pPr>
      <w:ind w:left="900" w:hanging="900"/>
    </w:pPr>
  </w:style>
  <w:style w:type="paragraph" w:styleId="TOC1">
    <w:name w:val="toc 1"/>
    <w:basedOn w:val="Normal"/>
    <w:next w:val="Normal"/>
    <w:uiPriority w:val="39"/>
    <w:qFormat/>
    <w:rsid w:val="005F2DBD"/>
    <w:pPr>
      <w:tabs>
        <w:tab w:val="right" w:pos="9360"/>
      </w:tabs>
      <w:spacing w:after="0"/>
      <w:ind w:left="0" w:right="720"/>
    </w:pPr>
  </w:style>
  <w:style w:type="paragraph" w:styleId="TOC2">
    <w:name w:val="toc 2"/>
    <w:basedOn w:val="Normal"/>
    <w:next w:val="Normal"/>
    <w:uiPriority w:val="39"/>
    <w:qFormat/>
    <w:rsid w:val="005F2DBD"/>
    <w:pPr>
      <w:tabs>
        <w:tab w:val="right" w:pos="9360"/>
      </w:tabs>
      <w:ind w:left="432" w:right="720"/>
    </w:pPr>
  </w:style>
  <w:style w:type="paragraph" w:styleId="TOC3">
    <w:name w:val="toc 3"/>
    <w:basedOn w:val="Normal"/>
    <w:next w:val="Normal"/>
    <w:uiPriority w:val="39"/>
    <w:qFormat/>
    <w:rsid w:val="005F2DBD"/>
    <w:pPr>
      <w:tabs>
        <w:tab w:val="left" w:pos="1440"/>
        <w:tab w:val="right" w:pos="9360"/>
      </w:tabs>
      <w:spacing w:before="0" w:after="0"/>
      <w:ind w:left="864"/>
    </w:pPr>
  </w:style>
  <w:style w:type="paragraph" w:styleId="Header">
    <w:name w:val="header"/>
    <w:basedOn w:val="Normal"/>
    <w:uiPriority w:val="99"/>
    <w:semiHidden/>
    <w:rsid w:val="005F2DBD"/>
    <w:pPr>
      <w:tabs>
        <w:tab w:val="center" w:pos="4320"/>
        <w:tab w:val="right" w:pos="8640"/>
      </w:tabs>
    </w:pPr>
  </w:style>
  <w:style w:type="character" w:customStyle="1" w:styleId="HeaderChar">
    <w:name w:val="Header Char"/>
    <w:basedOn w:val="DefaultParagraphFont"/>
    <w:uiPriority w:val="99"/>
    <w:semiHidden/>
    <w:rsid w:val="005F2DBD"/>
    <w:rPr>
      <w:rFonts w:ascii="Arial" w:hAnsi="Arial" w:cs="Arial"/>
      <w:sz w:val="20"/>
      <w:szCs w:val="20"/>
    </w:rPr>
  </w:style>
  <w:style w:type="paragraph" w:styleId="Footer">
    <w:name w:val="footer"/>
    <w:basedOn w:val="Normal"/>
    <w:uiPriority w:val="99"/>
    <w:rsid w:val="005F2DBD"/>
    <w:pPr>
      <w:tabs>
        <w:tab w:val="center" w:pos="4320"/>
        <w:tab w:val="right" w:pos="8640"/>
      </w:tabs>
    </w:pPr>
  </w:style>
  <w:style w:type="character" w:customStyle="1" w:styleId="FooterChar">
    <w:name w:val="Footer Char"/>
    <w:basedOn w:val="DefaultParagraphFont"/>
    <w:uiPriority w:val="99"/>
    <w:rsid w:val="005F2DBD"/>
    <w:rPr>
      <w:rFonts w:ascii="Arial" w:hAnsi="Arial" w:cs="Arial"/>
      <w:sz w:val="20"/>
      <w:szCs w:val="20"/>
    </w:rPr>
  </w:style>
  <w:style w:type="character" w:styleId="PageNumber">
    <w:name w:val="page number"/>
    <w:basedOn w:val="DefaultParagraphFont"/>
    <w:semiHidden/>
    <w:rsid w:val="005F2DBD"/>
    <w:rPr>
      <w:rFonts w:cs="Times New Roman"/>
    </w:rPr>
  </w:style>
  <w:style w:type="paragraph" w:customStyle="1" w:styleId="Bullet1">
    <w:name w:val="Bullet1"/>
    <w:basedOn w:val="Normal"/>
    <w:rsid w:val="005F2DBD"/>
    <w:pPr>
      <w:ind w:hanging="432"/>
    </w:pPr>
  </w:style>
  <w:style w:type="paragraph" w:customStyle="1" w:styleId="Bullet2">
    <w:name w:val="Bullet2"/>
    <w:basedOn w:val="Normal"/>
    <w:rsid w:val="005F2DBD"/>
    <w:pPr>
      <w:ind w:left="1440" w:hanging="360"/>
    </w:pPr>
    <w:rPr>
      <w:color w:val="000080"/>
    </w:rPr>
  </w:style>
  <w:style w:type="paragraph" w:customStyle="1" w:styleId="Tabletext">
    <w:name w:val="Tabletext"/>
    <w:basedOn w:val="Normal"/>
    <w:rsid w:val="005F2DBD"/>
    <w:pPr>
      <w:keepLines/>
    </w:pPr>
  </w:style>
  <w:style w:type="paragraph" w:styleId="BodyText">
    <w:name w:val="Body Text"/>
    <w:basedOn w:val="Normal"/>
    <w:semiHidden/>
    <w:rsid w:val="005F2DBD"/>
    <w:pPr>
      <w:keepLines/>
    </w:pPr>
  </w:style>
  <w:style w:type="character" w:customStyle="1" w:styleId="BodyTextChar">
    <w:name w:val="Body Text Char"/>
    <w:basedOn w:val="DefaultParagraphFont"/>
    <w:semiHidden/>
    <w:rsid w:val="005F2DBD"/>
    <w:rPr>
      <w:rFonts w:ascii="Arial" w:hAnsi="Arial" w:cs="Arial"/>
      <w:sz w:val="20"/>
      <w:szCs w:val="20"/>
    </w:rPr>
  </w:style>
  <w:style w:type="paragraph" w:styleId="DocumentMap">
    <w:name w:val="Document Map"/>
    <w:basedOn w:val="Normal"/>
    <w:semiHidden/>
    <w:rsid w:val="005F2DBD"/>
    <w:pPr>
      <w:shd w:val="clear" w:color="auto" w:fill="000080"/>
    </w:pPr>
    <w:rPr>
      <w:rFonts w:ascii="Tahoma" w:hAnsi="Tahoma"/>
    </w:rPr>
  </w:style>
  <w:style w:type="character" w:customStyle="1" w:styleId="DocumentMapChar">
    <w:name w:val="Document Map Char"/>
    <w:basedOn w:val="DefaultParagraphFont"/>
    <w:semiHidden/>
    <w:rsid w:val="005F2DBD"/>
    <w:rPr>
      <w:rFonts w:cs="Arial"/>
      <w:sz w:val="0"/>
      <w:szCs w:val="0"/>
    </w:rPr>
  </w:style>
  <w:style w:type="character" w:styleId="FootnoteReference">
    <w:name w:val="footnote reference"/>
    <w:basedOn w:val="DefaultParagraphFont"/>
    <w:semiHidden/>
    <w:rsid w:val="005F2DBD"/>
    <w:rPr>
      <w:rFonts w:cs="Times New Roman"/>
      <w:sz w:val="20"/>
      <w:vertAlign w:val="superscript"/>
    </w:rPr>
  </w:style>
  <w:style w:type="paragraph" w:styleId="FootnoteText">
    <w:name w:val="footnote text"/>
    <w:basedOn w:val="Normal"/>
    <w:semiHidden/>
    <w:rsid w:val="005F2DBD"/>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basedOn w:val="DefaultParagraphFont"/>
    <w:semiHidden/>
    <w:rsid w:val="005F2DBD"/>
    <w:rPr>
      <w:rFonts w:ascii="Arial" w:hAnsi="Arial" w:cs="Arial"/>
      <w:sz w:val="20"/>
      <w:szCs w:val="20"/>
    </w:rPr>
  </w:style>
  <w:style w:type="paragraph" w:customStyle="1" w:styleId="MainTitle">
    <w:name w:val="Main Title"/>
    <w:basedOn w:val="Normal"/>
    <w:rsid w:val="005F2DBD"/>
    <w:pPr>
      <w:spacing w:before="480" w:after="60" w:line="240" w:lineRule="auto"/>
      <w:jc w:val="center"/>
    </w:pPr>
    <w:rPr>
      <w:b/>
      <w:kern w:val="28"/>
      <w:sz w:val="32"/>
    </w:rPr>
  </w:style>
  <w:style w:type="paragraph" w:customStyle="1" w:styleId="Paragraph1">
    <w:name w:val="Paragraph1"/>
    <w:basedOn w:val="Normal"/>
    <w:rsid w:val="005F2DBD"/>
    <w:pPr>
      <w:spacing w:before="80" w:line="240" w:lineRule="auto"/>
      <w:jc w:val="both"/>
    </w:pPr>
  </w:style>
  <w:style w:type="paragraph" w:customStyle="1" w:styleId="Paragraph3">
    <w:name w:val="Paragraph3"/>
    <w:basedOn w:val="Normal"/>
    <w:rsid w:val="005F2DBD"/>
    <w:pPr>
      <w:spacing w:before="80" w:line="240" w:lineRule="auto"/>
      <w:ind w:left="1530"/>
      <w:jc w:val="both"/>
    </w:pPr>
  </w:style>
  <w:style w:type="paragraph" w:customStyle="1" w:styleId="Paragraph4">
    <w:name w:val="Paragraph4"/>
    <w:basedOn w:val="Normal"/>
    <w:rsid w:val="005F2DBD"/>
    <w:pPr>
      <w:spacing w:before="80" w:line="240" w:lineRule="auto"/>
      <w:ind w:left="2250"/>
      <w:jc w:val="both"/>
    </w:pPr>
  </w:style>
  <w:style w:type="paragraph" w:styleId="TOC4">
    <w:name w:val="toc 4"/>
    <w:basedOn w:val="Normal"/>
    <w:next w:val="Normal"/>
    <w:uiPriority w:val="39"/>
    <w:rsid w:val="005F2DBD"/>
    <w:pPr>
      <w:spacing w:before="0" w:after="0"/>
      <w:ind w:left="600"/>
    </w:pPr>
  </w:style>
  <w:style w:type="paragraph" w:styleId="TOC5">
    <w:name w:val="toc 5"/>
    <w:basedOn w:val="Normal"/>
    <w:next w:val="Normal"/>
    <w:uiPriority w:val="39"/>
    <w:rsid w:val="005F2DBD"/>
    <w:pPr>
      <w:ind w:left="800"/>
    </w:pPr>
  </w:style>
  <w:style w:type="paragraph" w:styleId="TOC6">
    <w:name w:val="toc 6"/>
    <w:basedOn w:val="Normal"/>
    <w:next w:val="Normal"/>
    <w:uiPriority w:val="39"/>
    <w:rsid w:val="005F2DBD"/>
    <w:pPr>
      <w:ind w:left="1000"/>
    </w:pPr>
  </w:style>
  <w:style w:type="paragraph" w:styleId="TOC7">
    <w:name w:val="toc 7"/>
    <w:basedOn w:val="Normal"/>
    <w:next w:val="Normal"/>
    <w:uiPriority w:val="39"/>
    <w:rsid w:val="005F2DBD"/>
    <w:pPr>
      <w:ind w:left="1200"/>
    </w:pPr>
  </w:style>
  <w:style w:type="paragraph" w:styleId="TOC8">
    <w:name w:val="toc 8"/>
    <w:basedOn w:val="Normal"/>
    <w:next w:val="Normal"/>
    <w:uiPriority w:val="39"/>
    <w:rsid w:val="005F2DBD"/>
    <w:pPr>
      <w:ind w:left="1400"/>
    </w:pPr>
  </w:style>
  <w:style w:type="paragraph" w:styleId="TOC9">
    <w:name w:val="toc 9"/>
    <w:basedOn w:val="Normal"/>
    <w:next w:val="Normal"/>
    <w:uiPriority w:val="39"/>
    <w:rsid w:val="005F2DBD"/>
    <w:pPr>
      <w:ind w:left="1600"/>
    </w:pPr>
  </w:style>
  <w:style w:type="paragraph" w:styleId="BodyText2">
    <w:name w:val="Body Text 2"/>
    <w:basedOn w:val="Normal"/>
    <w:semiHidden/>
    <w:rsid w:val="005F2DBD"/>
    <w:rPr>
      <w:i/>
      <w:color w:val="0000FF"/>
    </w:rPr>
  </w:style>
  <w:style w:type="character" w:customStyle="1" w:styleId="BodyText2Char">
    <w:name w:val="Body Text 2 Char"/>
    <w:basedOn w:val="DefaultParagraphFont"/>
    <w:semiHidden/>
    <w:rsid w:val="005F2DBD"/>
    <w:rPr>
      <w:rFonts w:ascii="Arial" w:hAnsi="Arial" w:cs="Arial"/>
      <w:sz w:val="20"/>
      <w:szCs w:val="20"/>
    </w:rPr>
  </w:style>
  <w:style w:type="paragraph" w:styleId="BodyTextIndent">
    <w:name w:val="Body Text Indent"/>
    <w:basedOn w:val="Normal"/>
    <w:semiHidden/>
    <w:rsid w:val="005F2DBD"/>
    <w:rPr>
      <w:i/>
      <w:color w:val="0000FF"/>
      <w:u w:val="single"/>
    </w:rPr>
  </w:style>
  <w:style w:type="character" w:customStyle="1" w:styleId="BodyTextIndentChar">
    <w:name w:val="Body Text Indent Char"/>
    <w:basedOn w:val="DefaultParagraphFont"/>
    <w:semiHidden/>
    <w:rsid w:val="005F2DBD"/>
    <w:rPr>
      <w:rFonts w:ascii="Arial" w:hAnsi="Arial" w:cs="Arial"/>
      <w:sz w:val="20"/>
      <w:szCs w:val="20"/>
    </w:rPr>
  </w:style>
  <w:style w:type="paragraph" w:customStyle="1" w:styleId="Body">
    <w:name w:val="Body"/>
    <w:basedOn w:val="Normal"/>
    <w:rsid w:val="005F2DBD"/>
    <w:pPr>
      <w:widowControl/>
      <w:spacing w:line="240" w:lineRule="auto"/>
      <w:jc w:val="both"/>
    </w:pPr>
    <w:rPr>
      <w:rFonts w:ascii="Book Antiqua" w:hAnsi="Book Antiqua"/>
    </w:rPr>
  </w:style>
  <w:style w:type="paragraph" w:customStyle="1" w:styleId="Bullet">
    <w:name w:val="Bullet"/>
    <w:basedOn w:val="Normal"/>
    <w:rsid w:val="005F2DBD"/>
    <w:pPr>
      <w:widowControl/>
      <w:tabs>
        <w:tab w:val="left" w:pos="720"/>
      </w:tabs>
      <w:spacing w:line="240" w:lineRule="auto"/>
      <w:ind w:right="360" w:hanging="720"/>
      <w:jc w:val="both"/>
    </w:pPr>
    <w:rPr>
      <w:rFonts w:ascii="Book Antiqua" w:hAnsi="Book Antiqua"/>
    </w:rPr>
  </w:style>
  <w:style w:type="paragraph" w:customStyle="1" w:styleId="InfoBlue">
    <w:name w:val="InfoBlue"/>
    <w:basedOn w:val="Normal"/>
    <w:next w:val="BodyText"/>
    <w:autoRedefine/>
    <w:rsid w:val="005F2DBD"/>
    <w:rPr>
      <w:i/>
      <w:color w:val="0000FF"/>
    </w:rPr>
  </w:style>
  <w:style w:type="character" w:styleId="Hyperlink">
    <w:name w:val="Hyperlink"/>
    <w:basedOn w:val="DefaultParagraphFont"/>
    <w:uiPriority w:val="99"/>
    <w:rsid w:val="005F2DBD"/>
    <w:rPr>
      <w:rFonts w:cs="Times New Roman"/>
      <w:color w:val="0000FF"/>
      <w:u w:val="single"/>
    </w:rPr>
  </w:style>
  <w:style w:type="character" w:styleId="FollowedHyperlink">
    <w:name w:val="FollowedHyperlink"/>
    <w:basedOn w:val="DefaultParagraphFont"/>
    <w:semiHidden/>
    <w:rsid w:val="005F2DBD"/>
    <w:rPr>
      <w:rFonts w:cs="Times New Roman"/>
      <w:color w:val="800080"/>
      <w:u w:val="single"/>
    </w:rPr>
  </w:style>
  <w:style w:type="character" w:styleId="Strong">
    <w:name w:val="Strong"/>
    <w:basedOn w:val="DefaultParagraphFont"/>
    <w:uiPriority w:val="22"/>
    <w:qFormat/>
    <w:rsid w:val="005F2DBD"/>
    <w:rPr>
      <w:rFonts w:cs="Times New Roman"/>
      <w:b/>
      <w:bCs/>
    </w:rPr>
  </w:style>
  <w:style w:type="paragraph" w:styleId="BalloonText">
    <w:name w:val="Balloon Text"/>
    <w:basedOn w:val="Normal"/>
    <w:uiPriority w:val="99"/>
    <w:semiHidden/>
    <w:rsid w:val="005F2DBD"/>
    <w:rPr>
      <w:rFonts w:ascii="Tahoma" w:hAnsi="Tahoma" w:cs="Tahoma"/>
      <w:sz w:val="16"/>
      <w:szCs w:val="16"/>
    </w:rPr>
  </w:style>
  <w:style w:type="character" w:customStyle="1" w:styleId="BalloonTextChar">
    <w:name w:val="Balloon Text Char"/>
    <w:basedOn w:val="DefaultParagraphFont"/>
    <w:uiPriority w:val="99"/>
    <w:semiHidden/>
    <w:rsid w:val="005F2DBD"/>
    <w:rPr>
      <w:rFonts w:cs="Arial"/>
      <w:sz w:val="0"/>
      <w:szCs w:val="0"/>
    </w:rPr>
  </w:style>
  <w:style w:type="character" w:customStyle="1" w:styleId="Heading3Body">
    <w:name w:val="Heading 3 Body"/>
    <w:basedOn w:val="DefaultParagraphFont"/>
    <w:rsid w:val="005F2DBD"/>
    <w:rPr>
      <w:rFonts w:ascii="Calibri" w:hAnsi="Calibri" w:cs="Times New Roman"/>
      <w:sz w:val="22"/>
      <w:lang w:val="en-US"/>
    </w:rPr>
  </w:style>
  <w:style w:type="character" w:styleId="IntenseEmphasis">
    <w:name w:val="Intense Emphasis"/>
    <w:basedOn w:val="DefaultParagraphFont"/>
    <w:rsid w:val="005F2DBD"/>
    <w:rPr>
      <w:rFonts w:cs="Times New Roman"/>
      <w:b/>
      <w:bCs/>
      <w:i/>
      <w:iCs/>
      <w:color w:val="4F81BD"/>
    </w:rPr>
  </w:style>
  <w:style w:type="paragraph" w:styleId="ListParagraph">
    <w:name w:val="List Paragraph"/>
    <w:basedOn w:val="Normal"/>
    <w:uiPriority w:val="34"/>
    <w:qFormat/>
    <w:rsid w:val="005F2DBD"/>
    <w:pPr>
      <w:contextualSpacing/>
    </w:pPr>
  </w:style>
  <w:style w:type="paragraph" w:styleId="PlainText">
    <w:name w:val="Plain Text"/>
    <w:basedOn w:val="Normal"/>
    <w:uiPriority w:val="99"/>
    <w:rsid w:val="005F2DBD"/>
    <w:pPr>
      <w:widowControl/>
      <w:spacing w:before="0" w:after="0" w:line="240" w:lineRule="auto"/>
      <w:ind w:left="0"/>
    </w:pPr>
    <w:rPr>
      <w:rFonts w:ascii="Consolas" w:hAnsi="Consolas" w:cs="Times New Roman"/>
      <w:sz w:val="21"/>
      <w:szCs w:val="21"/>
    </w:rPr>
  </w:style>
  <w:style w:type="character" w:customStyle="1" w:styleId="PlainTextChar">
    <w:name w:val="Plain Text Char"/>
    <w:basedOn w:val="DefaultParagraphFont"/>
    <w:uiPriority w:val="99"/>
    <w:locked/>
    <w:rsid w:val="005F2DBD"/>
    <w:rPr>
      <w:rFonts w:ascii="Consolas" w:eastAsia="Times New Roman" w:hAnsi="Consolas" w:cs="Times New Roman"/>
      <w:sz w:val="21"/>
      <w:szCs w:val="21"/>
    </w:rPr>
  </w:style>
  <w:style w:type="character" w:styleId="CommentReference">
    <w:name w:val="annotation reference"/>
    <w:basedOn w:val="DefaultParagraphFont"/>
    <w:semiHidden/>
    <w:unhideWhenUsed/>
    <w:rsid w:val="005F2DBD"/>
    <w:rPr>
      <w:sz w:val="16"/>
      <w:szCs w:val="16"/>
    </w:rPr>
  </w:style>
  <w:style w:type="paragraph" w:styleId="CommentText">
    <w:name w:val="annotation text"/>
    <w:basedOn w:val="Normal"/>
    <w:semiHidden/>
    <w:unhideWhenUsed/>
    <w:rsid w:val="005F2DBD"/>
  </w:style>
  <w:style w:type="character" w:customStyle="1" w:styleId="CommentTextChar">
    <w:name w:val="Comment Text Char"/>
    <w:basedOn w:val="DefaultParagraphFont"/>
    <w:semiHidden/>
    <w:rsid w:val="005F2DBD"/>
    <w:rPr>
      <w:rFonts w:ascii="Arial" w:hAnsi="Arial" w:cs="Arial"/>
    </w:rPr>
  </w:style>
  <w:style w:type="paragraph" w:styleId="CommentSubject">
    <w:name w:val="annotation subject"/>
    <w:basedOn w:val="CommentText"/>
    <w:next w:val="CommentText"/>
    <w:semiHidden/>
    <w:unhideWhenUsed/>
    <w:rsid w:val="005F2DBD"/>
    <w:rPr>
      <w:b/>
      <w:bCs/>
    </w:rPr>
  </w:style>
  <w:style w:type="character" w:customStyle="1" w:styleId="CommentSubjectChar">
    <w:name w:val="Comment Subject Char"/>
    <w:basedOn w:val="CommentTextChar"/>
    <w:semiHidden/>
    <w:rsid w:val="005F2DBD"/>
    <w:rPr>
      <w:rFonts w:ascii="Arial" w:hAnsi="Arial" w:cs="Arial"/>
      <w:b/>
      <w:bCs/>
    </w:rPr>
  </w:style>
  <w:style w:type="paragraph" w:styleId="HTMLPreformatted">
    <w:name w:val="HTML Preformatted"/>
    <w:basedOn w:val="Normal"/>
    <w:link w:val="HTMLPreformattedChar"/>
    <w:uiPriority w:val="99"/>
    <w:semiHidden/>
    <w:rsid w:val="005F2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pPr>
    <w:rPr>
      <w:rFonts w:ascii="Courier New" w:hAnsi="Courier New" w:cs="Courier New"/>
    </w:rPr>
  </w:style>
  <w:style w:type="paragraph" w:styleId="BodyText3">
    <w:name w:val="Body Text 3"/>
    <w:basedOn w:val="Normal"/>
    <w:semiHidden/>
    <w:rsid w:val="005F2DBD"/>
    <w:pPr>
      <w:ind w:left="0"/>
    </w:pPr>
  </w:style>
  <w:style w:type="numbering" w:customStyle="1" w:styleId="Style1">
    <w:name w:val="Style1"/>
    <w:uiPriority w:val="99"/>
    <w:rsid w:val="00943BB7"/>
    <w:pPr>
      <w:numPr>
        <w:numId w:val="1"/>
      </w:numPr>
    </w:pPr>
  </w:style>
  <w:style w:type="table" w:styleId="TableGrid">
    <w:name w:val="Table Grid"/>
    <w:basedOn w:val="TableNormal"/>
    <w:uiPriority w:val="59"/>
    <w:rsid w:val="008B395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20">
    <w:name w:val="Paragraph 2"/>
    <w:basedOn w:val="Normal"/>
    <w:link w:val="Paragraph2Char"/>
    <w:rsid w:val="00553772"/>
    <w:pPr>
      <w:widowControl/>
      <w:suppressAutoHyphens/>
      <w:spacing w:before="0" w:line="240" w:lineRule="auto"/>
      <w:ind w:left="562"/>
    </w:pPr>
    <w:rPr>
      <w:rFonts w:cs="Times New Roman"/>
      <w:sz w:val="22"/>
      <w:lang w:eastAsia="ar-SA"/>
    </w:rPr>
  </w:style>
  <w:style w:type="paragraph" w:customStyle="1" w:styleId="Paragraph30">
    <w:name w:val="Paragraph 3"/>
    <w:basedOn w:val="Normal"/>
    <w:rsid w:val="00553772"/>
    <w:pPr>
      <w:widowControl/>
      <w:suppressAutoHyphens/>
      <w:spacing w:before="0" w:line="240" w:lineRule="auto"/>
    </w:pPr>
    <w:rPr>
      <w:rFonts w:cs="Times New Roman"/>
      <w:sz w:val="22"/>
      <w:lang w:eastAsia="ar-SA"/>
    </w:rPr>
  </w:style>
  <w:style w:type="paragraph" w:customStyle="1" w:styleId="Text">
    <w:name w:val="Text"/>
    <w:basedOn w:val="Normal"/>
    <w:rsid w:val="002D5757"/>
    <w:pPr>
      <w:widowControl/>
      <w:spacing w:before="240" w:after="0" w:line="240" w:lineRule="auto"/>
    </w:pPr>
    <w:rPr>
      <w:rFonts w:ascii="Times New Roman" w:hAnsi="Times New Roman" w:cs="Times New Roman"/>
    </w:rPr>
  </w:style>
  <w:style w:type="paragraph" w:customStyle="1" w:styleId="TableText0">
    <w:name w:val="Table Text"/>
    <w:uiPriority w:val="99"/>
    <w:rsid w:val="002D5757"/>
    <w:pPr>
      <w:spacing w:before="60"/>
      <w:ind w:left="720"/>
    </w:pPr>
  </w:style>
  <w:style w:type="paragraph" w:customStyle="1" w:styleId="TableHeading">
    <w:name w:val="Table Heading"/>
    <w:basedOn w:val="TableText0"/>
    <w:uiPriority w:val="99"/>
    <w:rsid w:val="002D5757"/>
    <w:pPr>
      <w:spacing w:before="120" w:after="120"/>
      <w:ind w:left="0"/>
    </w:pPr>
    <w:rPr>
      <w:b/>
    </w:rPr>
  </w:style>
  <w:style w:type="paragraph" w:customStyle="1" w:styleId="note">
    <w:name w:val="note"/>
    <w:next w:val="Text"/>
    <w:uiPriority w:val="99"/>
    <w:rsid w:val="002D5757"/>
    <w:pPr>
      <w:pBdr>
        <w:top w:val="single" w:sz="4" w:space="4" w:color="auto"/>
        <w:bottom w:val="single" w:sz="4" w:space="4" w:color="auto"/>
      </w:pBdr>
      <w:tabs>
        <w:tab w:val="left" w:pos="2160"/>
      </w:tabs>
      <w:spacing w:before="60" w:after="120"/>
      <w:ind w:left="2160" w:hanging="720"/>
    </w:pPr>
    <w:rPr>
      <w:noProof/>
    </w:rPr>
  </w:style>
  <w:style w:type="paragraph" w:customStyle="1" w:styleId="TableBullet">
    <w:name w:val="Table Bullet"/>
    <w:basedOn w:val="Normal"/>
    <w:rsid w:val="0077679C"/>
    <w:pPr>
      <w:widowControl/>
      <w:numPr>
        <w:numId w:val="2"/>
      </w:numPr>
      <w:tabs>
        <w:tab w:val="left" w:pos="792"/>
      </w:tabs>
      <w:spacing w:before="0" w:after="0" w:line="240" w:lineRule="auto"/>
    </w:pPr>
    <w:rPr>
      <w:rFonts w:ascii="Times New Roman" w:hAnsi="Times New Roman" w:cs="Times New Roman"/>
      <w:iCs/>
      <w:color w:val="000000"/>
    </w:rPr>
  </w:style>
  <w:style w:type="character" w:customStyle="1" w:styleId="Paragraph2Char">
    <w:name w:val="Paragraph 2 Char"/>
    <w:basedOn w:val="DefaultParagraphFont"/>
    <w:link w:val="Paragraph20"/>
    <w:rsid w:val="0077679C"/>
    <w:rPr>
      <w:rFonts w:ascii="Arial" w:hAnsi="Arial"/>
      <w:sz w:val="22"/>
      <w:lang w:eastAsia="ar-SA"/>
    </w:rPr>
  </w:style>
  <w:style w:type="paragraph" w:customStyle="1" w:styleId="P1">
    <w:name w:val="P1"/>
    <w:basedOn w:val="Normal"/>
    <w:rsid w:val="0077679C"/>
    <w:pPr>
      <w:widowControl/>
      <w:overflowPunct w:val="0"/>
      <w:autoSpaceDE w:val="0"/>
      <w:autoSpaceDN w:val="0"/>
      <w:adjustRightInd w:val="0"/>
      <w:spacing w:before="240" w:after="0" w:line="240" w:lineRule="auto"/>
      <w:ind w:left="0"/>
      <w:jc w:val="both"/>
      <w:textAlignment w:val="baseline"/>
    </w:pPr>
    <w:rPr>
      <w:rFonts w:cs="Times New Roman"/>
      <w:lang w:val="en-GB" w:eastAsia="fr-FR"/>
    </w:rPr>
  </w:style>
  <w:style w:type="paragraph" w:styleId="NormalWeb">
    <w:name w:val="Normal (Web)"/>
    <w:basedOn w:val="Normal"/>
    <w:uiPriority w:val="99"/>
    <w:unhideWhenUsed/>
    <w:rsid w:val="003574C5"/>
    <w:pPr>
      <w:widowControl/>
      <w:spacing w:before="100" w:beforeAutospacing="1" w:after="100" w:afterAutospacing="1" w:line="240" w:lineRule="auto"/>
      <w:ind w:left="0"/>
    </w:pPr>
    <w:rPr>
      <w:rFonts w:ascii="Times New Roman" w:eastAsia="Calibri" w:hAnsi="Times New Roman" w:cs="Times New Roman"/>
      <w:sz w:val="24"/>
      <w:szCs w:val="24"/>
      <w:lang w:val="fr-FR" w:eastAsia="fr-FR"/>
    </w:rPr>
  </w:style>
  <w:style w:type="character" w:styleId="SubtleEmphasis">
    <w:name w:val="Subtle Emphasis"/>
    <w:basedOn w:val="DefaultParagraphFont"/>
    <w:uiPriority w:val="19"/>
    <w:rsid w:val="00487F03"/>
    <w:rPr>
      <w:i/>
      <w:iCs/>
      <w:color w:val="808080"/>
    </w:rPr>
  </w:style>
  <w:style w:type="paragraph" w:customStyle="1" w:styleId="paragraph21">
    <w:name w:val="paragraph2"/>
    <w:basedOn w:val="Normal"/>
    <w:rsid w:val="006460F4"/>
    <w:pPr>
      <w:widowControl/>
      <w:spacing w:before="0" w:line="240" w:lineRule="auto"/>
      <w:ind w:left="562"/>
    </w:pPr>
    <w:rPr>
      <w:rFonts w:eastAsia="Calibri"/>
      <w:sz w:val="22"/>
      <w:szCs w:val="22"/>
    </w:rPr>
  </w:style>
  <w:style w:type="paragraph" w:customStyle="1" w:styleId="p10">
    <w:name w:val="p1"/>
    <w:basedOn w:val="Normal"/>
    <w:rsid w:val="006460F4"/>
    <w:pPr>
      <w:widowControl/>
      <w:overflowPunct w:val="0"/>
      <w:autoSpaceDE w:val="0"/>
      <w:autoSpaceDN w:val="0"/>
      <w:spacing w:before="240" w:after="0" w:line="240" w:lineRule="auto"/>
      <w:ind w:left="0"/>
      <w:jc w:val="both"/>
    </w:pPr>
    <w:rPr>
      <w:rFonts w:eastAsia="Calibri"/>
    </w:rPr>
  </w:style>
  <w:style w:type="paragraph" w:styleId="Revision">
    <w:name w:val="Revision"/>
    <w:hidden/>
    <w:uiPriority w:val="99"/>
    <w:semiHidden/>
    <w:rsid w:val="00B53DD9"/>
    <w:rPr>
      <w:rFonts w:ascii="Arial" w:hAnsi="Arial" w:cs="Arial"/>
    </w:rPr>
  </w:style>
  <w:style w:type="paragraph" w:styleId="TOCHeading">
    <w:name w:val="TOC Heading"/>
    <w:basedOn w:val="Heading1"/>
    <w:next w:val="Normal"/>
    <w:uiPriority w:val="39"/>
    <w:semiHidden/>
    <w:unhideWhenUsed/>
    <w:qFormat/>
    <w:rsid w:val="004C69B0"/>
    <w:pPr>
      <w:keepLines/>
      <w:widowControl/>
      <w:pBdr>
        <w:top w:val="none" w:sz="0" w:space="0" w:color="auto"/>
        <w:left w:val="none" w:sz="0" w:space="0" w:color="auto"/>
        <w:bottom w:val="none" w:sz="0" w:space="0" w:color="auto"/>
        <w:right w:val="none" w:sz="0" w:space="0" w:color="auto"/>
      </w:pBdr>
      <w:shd w:val="clear" w:color="auto" w:fill="auto"/>
      <w:spacing w:before="480" w:after="0" w:line="276" w:lineRule="auto"/>
      <w:outlineLvl w:val="9"/>
    </w:pPr>
    <w:rPr>
      <w:rFonts w:ascii="Cambria" w:hAnsi="Cambria" w:cs="Times New Roman"/>
      <w:bCs/>
      <w:color w:val="365F91"/>
      <w:sz w:val="28"/>
      <w:szCs w:val="28"/>
    </w:rPr>
  </w:style>
  <w:style w:type="paragraph" w:styleId="NoSpacing">
    <w:name w:val="No Spacing"/>
    <w:uiPriority w:val="1"/>
    <w:qFormat/>
    <w:rsid w:val="009F538B"/>
    <w:rPr>
      <w:rFonts w:ascii="Calibri" w:eastAsia="Calibri" w:hAnsi="Calibri"/>
      <w:sz w:val="22"/>
      <w:szCs w:val="22"/>
    </w:rPr>
  </w:style>
  <w:style w:type="paragraph" w:customStyle="1" w:styleId="Tablebodytext">
    <w:name w:val="*Table body text"/>
    <w:basedOn w:val="Normal"/>
    <w:rsid w:val="002B033E"/>
    <w:pPr>
      <w:widowControl/>
      <w:spacing w:line="240" w:lineRule="exact"/>
      <w:ind w:left="0"/>
    </w:pPr>
    <w:rPr>
      <w:rFonts w:ascii="Verdana" w:hAnsi="Verdana" w:cs="Times New Roman"/>
      <w:sz w:val="18"/>
    </w:rPr>
  </w:style>
  <w:style w:type="table" w:customStyle="1" w:styleId="TableGrid1">
    <w:name w:val="Table Grid1"/>
    <w:basedOn w:val="TableNormal"/>
    <w:next w:val="TableGrid"/>
    <w:uiPriority w:val="59"/>
    <w:rsid w:val="0050026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10">
    <w:name w:val="Paragraph 1"/>
    <w:basedOn w:val="Normal"/>
    <w:link w:val="Paragraph1Char"/>
    <w:rsid w:val="00BB49F3"/>
    <w:pPr>
      <w:widowControl/>
      <w:spacing w:before="0" w:line="240" w:lineRule="auto"/>
      <w:ind w:left="446"/>
    </w:pPr>
    <w:rPr>
      <w:rFonts w:cs="Times New Roman"/>
      <w:sz w:val="22"/>
    </w:rPr>
  </w:style>
  <w:style w:type="character" w:customStyle="1" w:styleId="Paragraph1Char">
    <w:name w:val="Paragraph 1 Char"/>
    <w:basedOn w:val="DefaultParagraphFont"/>
    <w:link w:val="Paragraph10"/>
    <w:rsid w:val="00BB49F3"/>
    <w:rPr>
      <w:rFonts w:ascii="Arial" w:hAnsi="Arial"/>
      <w:sz w:val="22"/>
    </w:rPr>
  </w:style>
  <w:style w:type="paragraph" w:customStyle="1" w:styleId="MTTableHeader">
    <w:name w:val="MT_TableHeader"/>
    <w:rsid w:val="0004319F"/>
    <w:rPr>
      <w:rFonts w:ascii="Calibri" w:eastAsia="Calibri" w:hAnsi="Calibri"/>
      <w:b/>
      <w:color w:val="FFFFFF"/>
    </w:rPr>
  </w:style>
  <w:style w:type="paragraph" w:customStyle="1" w:styleId="MTTableCell">
    <w:name w:val="MT_TableCell"/>
    <w:rsid w:val="0004319F"/>
    <w:rPr>
      <w:rFonts w:ascii="Calibri" w:eastAsia="Calibri" w:hAnsi="Calibri"/>
    </w:rPr>
  </w:style>
  <w:style w:type="character" w:customStyle="1" w:styleId="SC865540">
    <w:name w:val="SC.8.65540"/>
    <w:uiPriority w:val="99"/>
    <w:rsid w:val="00A0342A"/>
    <w:rPr>
      <w:color w:val="000000"/>
      <w:sz w:val="22"/>
      <w:szCs w:val="22"/>
    </w:rPr>
  </w:style>
  <w:style w:type="paragraph" w:customStyle="1" w:styleId="SP8168054">
    <w:name w:val="SP.8.168054"/>
    <w:basedOn w:val="Normal"/>
    <w:next w:val="Normal"/>
    <w:uiPriority w:val="99"/>
    <w:rsid w:val="00A0342A"/>
    <w:pPr>
      <w:widowControl/>
      <w:autoSpaceDE w:val="0"/>
      <w:autoSpaceDN w:val="0"/>
      <w:adjustRightInd w:val="0"/>
      <w:spacing w:before="0" w:after="0" w:line="240" w:lineRule="auto"/>
      <w:ind w:left="0"/>
    </w:pPr>
    <w:rPr>
      <w:rFonts w:eastAsiaTheme="minorHAnsi"/>
      <w:sz w:val="24"/>
      <w:szCs w:val="24"/>
    </w:rPr>
  </w:style>
  <w:style w:type="paragraph" w:customStyle="1" w:styleId="SP8168008">
    <w:name w:val="SP.8.168008"/>
    <w:basedOn w:val="Normal"/>
    <w:next w:val="Normal"/>
    <w:uiPriority w:val="99"/>
    <w:rsid w:val="00A0342A"/>
    <w:pPr>
      <w:widowControl/>
      <w:autoSpaceDE w:val="0"/>
      <w:autoSpaceDN w:val="0"/>
      <w:adjustRightInd w:val="0"/>
      <w:spacing w:before="0" w:after="0" w:line="240" w:lineRule="auto"/>
      <w:ind w:left="0"/>
    </w:pPr>
    <w:rPr>
      <w:rFonts w:eastAsiaTheme="minorHAnsi"/>
      <w:sz w:val="24"/>
      <w:szCs w:val="24"/>
    </w:rPr>
  </w:style>
  <w:style w:type="character" w:customStyle="1" w:styleId="SC865561">
    <w:name w:val="SC.8.65561"/>
    <w:uiPriority w:val="99"/>
    <w:rsid w:val="00A0342A"/>
    <w:rPr>
      <w:color w:val="000000"/>
      <w:sz w:val="16"/>
      <w:szCs w:val="16"/>
    </w:rPr>
  </w:style>
  <w:style w:type="paragraph" w:customStyle="1" w:styleId="Default">
    <w:name w:val="Default"/>
    <w:rsid w:val="00846CC6"/>
    <w:pPr>
      <w:autoSpaceDE w:val="0"/>
      <w:autoSpaceDN w:val="0"/>
      <w:adjustRightInd w:val="0"/>
    </w:pPr>
    <w:rPr>
      <w:rFonts w:ascii="Perpetua" w:hAnsi="Perpetua" w:cs="Perpetua"/>
      <w:color w:val="000000"/>
      <w:sz w:val="24"/>
      <w:szCs w:val="24"/>
    </w:rPr>
  </w:style>
  <w:style w:type="character" w:styleId="HTMLCode">
    <w:name w:val="HTML Code"/>
    <w:basedOn w:val="DefaultParagraphFont"/>
    <w:uiPriority w:val="99"/>
    <w:semiHidden/>
    <w:unhideWhenUsed/>
    <w:rsid w:val="007368B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854DF"/>
    <w:rPr>
      <w:color w:val="605E5C"/>
      <w:shd w:val="clear" w:color="auto" w:fill="E1DFDD"/>
    </w:rPr>
  </w:style>
  <w:style w:type="character" w:customStyle="1" w:styleId="HTMLPreformattedChar">
    <w:name w:val="HTML Preformatted Char"/>
    <w:basedOn w:val="DefaultParagraphFont"/>
    <w:link w:val="HTMLPreformatted"/>
    <w:uiPriority w:val="99"/>
    <w:semiHidden/>
    <w:rsid w:val="0026758B"/>
    <w:rPr>
      <w:rFonts w:ascii="Courier New" w:hAnsi="Courier New" w:cs="Courier New"/>
    </w:rPr>
  </w:style>
  <w:style w:type="character" w:styleId="Emphasis">
    <w:name w:val="Emphasis"/>
    <w:basedOn w:val="DefaultParagraphFont"/>
    <w:uiPriority w:val="20"/>
    <w:qFormat/>
    <w:rsid w:val="00E36A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9139">
      <w:bodyDiv w:val="1"/>
      <w:marLeft w:val="0"/>
      <w:marRight w:val="0"/>
      <w:marTop w:val="0"/>
      <w:marBottom w:val="0"/>
      <w:divBdr>
        <w:top w:val="none" w:sz="0" w:space="0" w:color="auto"/>
        <w:left w:val="none" w:sz="0" w:space="0" w:color="auto"/>
        <w:bottom w:val="none" w:sz="0" w:space="0" w:color="auto"/>
        <w:right w:val="none" w:sz="0" w:space="0" w:color="auto"/>
      </w:divBdr>
    </w:div>
    <w:div w:id="9652220">
      <w:bodyDiv w:val="1"/>
      <w:marLeft w:val="0"/>
      <w:marRight w:val="0"/>
      <w:marTop w:val="0"/>
      <w:marBottom w:val="0"/>
      <w:divBdr>
        <w:top w:val="none" w:sz="0" w:space="0" w:color="auto"/>
        <w:left w:val="none" w:sz="0" w:space="0" w:color="auto"/>
        <w:bottom w:val="none" w:sz="0" w:space="0" w:color="auto"/>
        <w:right w:val="none" w:sz="0" w:space="0" w:color="auto"/>
      </w:divBdr>
    </w:div>
    <w:div w:id="10571798">
      <w:bodyDiv w:val="1"/>
      <w:marLeft w:val="0"/>
      <w:marRight w:val="0"/>
      <w:marTop w:val="0"/>
      <w:marBottom w:val="0"/>
      <w:divBdr>
        <w:top w:val="none" w:sz="0" w:space="0" w:color="auto"/>
        <w:left w:val="none" w:sz="0" w:space="0" w:color="auto"/>
        <w:bottom w:val="none" w:sz="0" w:space="0" w:color="auto"/>
        <w:right w:val="none" w:sz="0" w:space="0" w:color="auto"/>
      </w:divBdr>
    </w:div>
    <w:div w:id="16738210">
      <w:bodyDiv w:val="1"/>
      <w:marLeft w:val="0"/>
      <w:marRight w:val="0"/>
      <w:marTop w:val="0"/>
      <w:marBottom w:val="0"/>
      <w:divBdr>
        <w:top w:val="none" w:sz="0" w:space="0" w:color="auto"/>
        <w:left w:val="none" w:sz="0" w:space="0" w:color="auto"/>
        <w:bottom w:val="none" w:sz="0" w:space="0" w:color="auto"/>
        <w:right w:val="none" w:sz="0" w:space="0" w:color="auto"/>
      </w:divBdr>
    </w:div>
    <w:div w:id="24521015">
      <w:bodyDiv w:val="1"/>
      <w:marLeft w:val="0"/>
      <w:marRight w:val="0"/>
      <w:marTop w:val="0"/>
      <w:marBottom w:val="0"/>
      <w:divBdr>
        <w:top w:val="none" w:sz="0" w:space="0" w:color="auto"/>
        <w:left w:val="none" w:sz="0" w:space="0" w:color="auto"/>
        <w:bottom w:val="none" w:sz="0" w:space="0" w:color="auto"/>
        <w:right w:val="none" w:sz="0" w:space="0" w:color="auto"/>
      </w:divBdr>
    </w:div>
    <w:div w:id="30615075">
      <w:bodyDiv w:val="1"/>
      <w:marLeft w:val="0"/>
      <w:marRight w:val="0"/>
      <w:marTop w:val="0"/>
      <w:marBottom w:val="0"/>
      <w:divBdr>
        <w:top w:val="none" w:sz="0" w:space="0" w:color="auto"/>
        <w:left w:val="none" w:sz="0" w:space="0" w:color="auto"/>
        <w:bottom w:val="none" w:sz="0" w:space="0" w:color="auto"/>
        <w:right w:val="none" w:sz="0" w:space="0" w:color="auto"/>
      </w:divBdr>
      <w:divsChild>
        <w:div w:id="1780370624">
          <w:marLeft w:val="547"/>
          <w:marRight w:val="0"/>
          <w:marTop w:val="154"/>
          <w:marBottom w:val="0"/>
          <w:divBdr>
            <w:top w:val="none" w:sz="0" w:space="0" w:color="auto"/>
            <w:left w:val="none" w:sz="0" w:space="0" w:color="auto"/>
            <w:bottom w:val="none" w:sz="0" w:space="0" w:color="auto"/>
            <w:right w:val="none" w:sz="0" w:space="0" w:color="auto"/>
          </w:divBdr>
        </w:div>
      </w:divsChild>
    </w:div>
    <w:div w:id="40129094">
      <w:bodyDiv w:val="1"/>
      <w:marLeft w:val="0"/>
      <w:marRight w:val="0"/>
      <w:marTop w:val="0"/>
      <w:marBottom w:val="0"/>
      <w:divBdr>
        <w:top w:val="none" w:sz="0" w:space="0" w:color="auto"/>
        <w:left w:val="none" w:sz="0" w:space="0" w:color="auto"/>
        <w:bottom w:val="none" w:sz="0" w:space="0" w:color="auto"/>
        <w:right w:val="none" w:sz="0" w:space="0" w:color="auto"/>
      </w:divBdr>
    </w:div>
    <w:div w:id="41448117">
      <w:bodyDiv w:val="1"/>
      <w:marLeft w:val="0"/>
      <w:marRight w:val="0"/>
      <w:marTop w:val="0"/>
      <w:marBottom w:val="0"/>
      <w:divBdr>
        <w:top w:val="none" w:sz="0" w:space="0" w:color="auto"/>
        <w:left w:val="none" w:sz="0" w:space="0" w:color="auto"/>
        <w:bottom w:val="none" w:sz="0" w:space="0" w:color="auto"/>
        <w:right w:val="none" w:sz="0" w:space="0" w:color="auto"/>
      </w:divBdr>
    </w:div>
    <w:div w:id="50662310">
      <w:bodyDiv w:val="1"/>
      <w:marLeft w:val="0"/>
      <w:marRight w:val="0"/>
      <w:marTop w:val="0"/>
      <w:marBottom w:val="0"/>
      <w:divBdr>
        <w:top w:val="none" w:sz="0" w:space="0" w:color="auto"/>
        <w:left w:val="none" w:sz="0" w:space="0" w:color="auto"/>
        <w:bottom w:val="none" w:sz="0" w:space="0" w:color="auto"/>
        <w:right w:val="none" w:sz="0" w:space="0" w:color="auto"/>
      </w:divBdr>
      <w:divsChild>
        <w:div w:id="1119564890">
          <w:marLeft w:val="0"/>
          <w:marRight w:val="0"/>
          <w:marTop w:val="0"/>
          <w:marBottom w:val="0"/>
          <w:divBdr>
            <w:top w:val="none" w:sz="0" w:space="0" w:color="auto"/>
            <w:left w:val="none" w:sz="0" w:space="0" w:color="auto"/>
            <w:bottom w:val="none" w:sz="0" w:space="0" w:color="auto"/>
            <w:right w:val="none" w:sz="0" w:space="0" w:color="auto"/>
          </w:divBdr>
          <w:divsChild>
            <w:div w:id="1402361870">
              <w:marLeft w:val="0"/>
              <w:marRight w:val="0"/>
              <w:marTop w:val="0"/>
              <w:marBottom w:val="0"/>
              <w:divBdr>
                <w:top w:val="none" w:sz="0" w:space="0" w:color="auto"/>
                <w:left w:val="none" w:sz="0" w:space="0" w:color="auto"/>
                <w:bottom w:val="none" w:sz="0" w:space="0" w:color="auto"/>
                <w:right w:val="none" w:sz="0" w:space="0" w:color="auto"/>
              </w:divBdr>
              <w:divsChild>
                <w:div w:id="129330703">
                  <w:marLeft w:val="0"/>
                  <w:marRight w:val="0"/>
                  <w:marTop w:val="0"/>
                  <w:marBottom w:val="0"/>
                  <w:divBdr>
                    <w:top w:val="none" w:sz="0" w:space="0" w:color="auto"/>
                    <w:left w:val="none" w:sz="0" w:space="0" w:color="auto"/>
                    <w:bottom w:val="none" w:sz="0" w:space="0" w:color="auto"/>
                    <w:right w:val="none" w:sz="0" w:space="0" w:color="auto"/>
                  </w:divBdr>
                </w:div>
                <w:div w:id="676612254">
                  <w:marLeft w:val="0"/>
                  <w:marRight w:val="0"/>
                  <w:marTop w:val="0"/>
                  <w:marBottom w:val="0"/>
                  <w:divBdr>
                    <w:top w:val="none" w:sz="0" w:space="0" w:color="auto"/>
                    <w:left w:val="none" w:sz="0" w:space="0" w:color="auto"/>
                    <w:bottom w:val="none" w:sz="0" w:space="0" w:color="auto"/>
                    <w:right w:val="none" w:sz="0" w:space="0" w:color="auto"/>
                  </w:divBdr>
                </w:div>
                <w:div w:id="1260211363">
                  <w:marLeft w:val="0"/>
                  <w:marRight w:val="0"/>
                  <w:marTop w:val="0"/>
                  <w:marBottom w:val="0"/>
                  <w:divBdr>
                    <w:top w:val="none" w:sz="0" w:space="0" w:color="auto"/>
                    <w:left w:val="none" w:sz="0" w:space="0" w:color="auto"/>
                    <w:bottom w:val="none" w:sz="0" w:space="0" w:color="auto"/>
                    <w:right w:val="none" w:sz="0" w:space="0" w:color="auto"/>
                  </w:divBdr>
                  <w:divsChild>
                    <w:div w:id="1946691155">
                      <w:marLeft w:val="0"/>
                      <w:marRight w:val="0"/>
                      <w:marTop w:val="0"/>
                      <w:marBottom w:val="0"/>
                      <w:divBdr>
                        <w:top w:val="none" w:sz="0" w:space="0" w:color="auto"/>
                        <w:left w:val="none" w:sz="0" w:space="0" w:color="auto"/>
                        <w:bottom w:val="none" w:sz="0" w:space="0" w:color="auto"/>
                        <w:right w:val="none" w:sz="0" w:space="0" w:color="auto"/>
                      </w:divBdr>
                    </w:div>
                  </w:divsChild>
                </w:div>
                <w:div w:id="16616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548">
      <w:bodyDiv w:val="1"/>
      <w:marLeft w:val="0"/>
      <w:marRight w:val="0"/>
      <w:marTop w:val="0"/>
      <w:marBottom w:val="0"/>
      <w:divBdr>
        <w:top w:val="none" w:sz="0" w:space="0" w:color="auto"/>
        <w:left w:val="none" w:sz="0" w:space="0" w:color="auto"/>
        <w:bottom w:val="none" w:sz="0" w:space="0" w:color="auto"/>
        <w:right w:val="none" w:sz="0" w:space="0" w:color="auto"/>
      </w:divBdr>
    </w:div>
    <w:div w:id="95830394">
      <w:bodyDiv w:val="1"/>
      <w:marLeft w:val="0"/>
      <w:marRight w:val="0"/>
      <w:marTop w:val="0"/>
      <w:marBottom w:val="0"/>
      <w:divBdr>
        <w:top w:val="none" w:sz="0" w:space="0" w:color="auto"/>
        <w:left w:val="none" w:sz="0" w:space="0" w:color="auto"/>
        <w:bottom w:val="none" w:sz="0" w:space="0" w:color="auto"/>
        <w:right w:val="none" w:sz="0" w:space="0" w:color="auto"/>
      </w:divBdr>
    </w:div>
    <w:div w:id="97719530">
      <w:bodyDiv w:val="1"/>
      <w:marLeft w:val="0"/>
      <w:marRight w:val="0"/>
      <w:marTop w:val="0"/>
      <w:marBottom w:val="0"/>
      <w:divBdr>
        <w:top w:val="none" w:sz="0" w:space="0" w:color="auto"/>
        <w:left w:val="none" w:sz="0" w:space="0" w:color="auto"/>
        <w:bottom w:val="none" w:sz="0" w:space="0" w:color="auto"/>
        <w:right w:val="none" w:sz="0" w:space="0" w:color="auto"/>
      </w:divBdr>
    </w:div>
    <w:div w:id="111748310">
      <w:bodyDiv w:val="1"/>
      <w:marLeft w:val="0"/>
      <w:marRight w:val="0"/>
      <w:marTop w:val="0"/>
      <w:marBottom w:val="0"/>
      <w:divBdr>
        <w:top w:val="none" w:sz="0" w:space="0" w:color="auto"/>
        <w:left w:val="none" w:sz="0" w:space="0" w:color="auto"/>
        <w:bottom w:val="none" w:sz="0" w:space="0" w:color="auto"/>
        <w:right w:val="none" w:sz="0" w:space="0" w:color="auto"/>
      </w:divBdr>
    </w:div>
    <w:div w:id="120272104">
      <w:bodyDiv w:val="1"/>
      <w:marLeft w:val="0"/>
      <w:marRight w:val="0"/>
      <w:marTop w:val="0"/>
      <w:marBottom w:val="0"/>
      <w:divBdr>
        <w:top w:val="none" w:sz="0" w:space="0" w:color="auto"/>
        <w:left w:val="none" w:sz="0" w:space="0" w:color="auto"/>
        <w:bottom w:val="none" w:sz="0" w:space="0" w:color="auto"/>
        <w:right w:val="none" w:sz="0" w:space="0" w:color="auto"/>
      </w:divBdr>
    </w:div>
    <w:div w:id="137692641">
      <w:bodyDiv w:val="1"/>
      <w:marLeft w:val="0"/>
      <w:marRight w:val="0"/>
      <w:marTop w:val="0"/>
      <w:marBottom w:val="0"/>
      <w:divBdr>
        <w:top w:val="none" w:sz="0" w:space="0" w:color="auto"/>
        <w:left w:val="none" w:sz="0" w:space="0" w:color="auto"/>
        <w:bottom w:val="none" w:sz="0" w:space="0" w:color="auto"/>
        <w:right w:val="none" w:sz="0" w:space="0" w:color="auto"/>
      </w:divBdr>
    </w:div>
    <w:div w:id="142284502">
      <w:bodyDiv w:val="1"/>
      <w:marLeft w:val="0"/>
      <w:marRight w:val="0"/>
      <w:marTop w:val="0"/>
      <w:marBottom w:val="0"/>
      <w:divBdr>
        <w:top w:val="none" w:sz="0" w:space="0" w:color="auto"/>
        <w:left w:val="none" w:sz="0" w:space="0" w:color="auto"/>
        <w:bottom w:val="none" w:sz="0" w:space="0" w:color="auto"/>
        <w:right w:val="none" w:sz="0" w:space="0" w:color="auto"/>
      </w:divBdr>
    </w:div>
    <w:div w:id="144201391">
      <w:bodyDiv w:val="1"/>
      <w:marLeft w:val="0"/>
      <w:marRight w:val="0"/>
      <w:marTop w:val="0"/>
      <w:marBottom w:val="0"/>
      <w:divBdr>
        <w:top w:val="none" w:sz="0" w:space="0" w:color="auto"/>
        <w:left w:val="none" w:sz="0" w:space="0" w:color="auto"/>
        <w:bottom w:val="none" w:sz="0" w:space="0" w:color="auto"/>
        <w:right w:val="none" w:sz="0" w:space="0" w:color="auto"/>
      </w:divBdr>
    </w:div>
    <w:div w:id="151456089">
      <w:bodyDiv w:val="1"/>
      <w:marLeft w:val="0"/>
      <w:marRight w:val="0"/>
      <w:marTop w:val="0"/>
      <w:marBottom w:val="0"/>
      <w:divBdr>
        <w:top w:val="none" w:sz="0" w:space="0" w:color="auto"/>
        <w:left w:val="none" w:sz="0" w:space="0" w:color="auto"/>
        <w:bottom w:val="none" w:sz="0" w:space="0" w:color="auto"/>
        <w:right w:val="none" w:sz="0" w:space="0" w:color="auto"/>
      </w:divBdr>
    </w:div>
    <w:div w:id="165749724">
      <w:bodyDiv w:val="1"/>
      <w:marLeft w:val="0"/>
      <w:marRight w:val="0"/>
      <w:marTop w:val="0"/>
      <w:marBottom w:val="0"/>
      <w:divBdr>
        <w:top w:val="none" w:sz="0" w:space="0" w:color="auto"/>
        <w:left w:val="none" w:sz="0" w:space="0" w:color="auto"/>
        <w:bottom w:val="none" w:sz="0" w:space="0" w:color="auto"/>
        <w:right w:val="none" w:sz="0" w:space="0" w:color="auto"/>
      </w:divBdr>
    </w:div>
    <w:div w:id="167908424">
      <w:bodyDiv w:val="1"/>
      <w:marLeft w:val="0"/>
      <w:marRight w:val="0"/>
      <w:marTop w:val="0"/>
      <w:marBottom w:val="0"/>
      <w:divBdr>
        <w:top w:val="none" w:sz="0" w:space="0" w:color="auto"/>
        <w:left w:val="none" w:sz="0" w:space="0" w:color="auto"/>
        <w:bottom w:val="none" w:sz="0" w:space="0" w:color="auto"/>
        <w:right w:val="none" w:sz="0" w:space="0" w:color="auto"/>
      </w:divBdr>
    </w:div>
    <w:div w:id="181747411">
      <w:bodyDiv w:val="1"/>
      <w:marLeft w:val="0"/>
      <w:marRight w:val="0"/>
      <w:marTop w:val="0"/>
      <w:marBottom w:val="0"/>
      <w:divBdr>
        <w:top w:val="none" w:sz="0" w:space="0" w:color="auto"/>
        <w:left w:val="none" w:sz="0" w:space="0" w:color="auto"/>
        <w:bottom w:val="none" w:sz="0" w:space="0" w:color="auto"/>
        <w:right w:val="none" w:sz="0" w:space="0" w:color="auto"/>
      </w:divBdr>
    </w:div>
    <w:div w:id="183903197">
      <w:bodyDiv w:val="1"/>
      <w:marLeft w:val="0"/>
      <w:marRight w:val="0"/>
      <w:marTop w:val="0"/>
      <w:marBottom w:val="0"/>
      <w:divBdr>
        <w:top w:val="none" w:sz="0" w:space="0" w:color="auto"/>
        <w:left w:val="none" w:sz="0" w:space="0" w:color="auto"/>
        <w:bottom w:val="none" w:sz="0" w:space="0" w:color="auto"/>
        <w:right w:val="none" w:sz="0" w:space="0" w:color="auto"/>
      </w:divBdr>
    </w:div>
    <w:div w:id="187640194">
      <w:bodyDiv w:val="1"/>
      <w:marLeft w:val="0"/>
      <w:marRight w:val="0"/>
      <w:marTop w:val="0"/>
      <w:marBottom w:val="0"/>
      <w:divBdr>
        <w:top w:val="none" w:sz="0" w:space="0" w:color="auto"/>
        <w:left w:val="none" w:sz="0" w:space="0" w:color="auto"/>
        <w:bottom w:val="none" w:sz="0" w:space="0" w:color="auto"/>
        <w:right w:val="none" w:sz="0" w:space="0" w:color="auto"/>
      </w:divBdr>
    </w:div>
    <w:div w:id="193815621">
      <w:bodyDiv w:val="1"/>
      <w:marLeft w:val="0"/>
      <w:marRight w:val="0"/>
      <w:marTop w:val="0"/>
      <w:marBottom w:val="0"/>
      <w:divBdr>
        <w:top w:val="none" w:sz="0" w:space="0" w:color="auto"/>
        <w:left w:val="none" w:sz="0" w:space="0" w:color="auto"/>
        <w:bottom w:val="none" w:sz="0" w:space="0" w:color="auto"/>
        <w:right w:val="none" w:sz="0" w:space="0" w:color="auto"/>
      </w:divBdr>
    </w:div>
    <w:div w:id="195891054">
      <w:bodyDiv w:val="1"/>
      <w:marLeft w:val="0"/>
      <w:marRight w:val="0"/>
      <w:marTop w:val="0"/>
      <w:marBottom w:val="0"/>
      <w:divBdr>
        <w:top w:val="none" w:sz="0" w:space="0" w:color="auto"/>
        <w:left w:val="none" w:sz="0" w:space="0" w:color="auto"/>
        <w:bottom w:val="none" w:sz="0" w:space="0" w:color="auto"/>
        <w:right w:val="none" w:sz="0" w:space="0" w:color="auto"/>
      </w:divBdr>
    </w:div>
    <w:div w:id="199051074">
      <w:bodyDiv w:val="1"/>
      <w:marLeft w:val="0"/>
      <w:marRight w:val="0"/>
      <w:marTop w:val="0"/>
      <w:marBottom w:val="0"/>
      <w:divBdr>
        <w:top w:val="none" w:sz="0" w:space="0" w:color="auto"/>
        <w:left w:val="none" w:sz="0" w:space="0" w:color="auto"/>
        <w:bottom w:val="none" w:sz="0" w:space="0" w:color="auto"/>
        <w:right w:val="none" w:sz="0" w:space="0" w:color="auto"/>
      </w:divBdr>
    </w:div>
    <w:div w:id="202254858">
      <w:bodyDiv w:val="1"/>
      <w:marLeft w:val="0"/>
      <w:marRight w:val="0"/>
      <w:marTop w:val="0"/>
      <w:marBottom w:val="0"/>
      <w:divBdr>
        <w:top w:val="none" w:sz="0" w:space="0" w:color="auto"/>
        <w:left w:val="none" w:sz="0" w:space="0" w:color="auto"/>
        <w:bottom w:val="none" w:sz="0" w:space="0" w:color="auto"/>
        <w:right w:val="none" w:sz="0" w:space="0" w:color="auto"/>
      </w:divBdr>
    </w:div>
    <w:div w:id="216816307">
      <w:bodyDiv w:val="1"/>
      <w:marLeft w:val="0"/>
      <w:marRight w:val="0"/>
      <w:marTop w:val="0"/>
      <w:marBottom w:val="0"/>
      <w:divBdr>
        <w:top w:val="none" w:sz="0" w:space="0" w:color="auto"/>
        <w:left w:val="none" w:sz="0" w:space="0" w:color="auto"/>
        <w:bottom w:val="none" w:sz="0" w:space="0" w:color="auto"/>
        <w:right w:val="none" w:sz="0" w:space="0" w:color="auto"/>
      </w:divBdr>
    </w:div>
    <w:div w:id="225650013">
      <w:bodyDiv w:val="1"/>
      <w:marLeft w:val="0"/>
      <w:marRight w:val="0"/>
      <w:marTop w:val="0"/>
      <w:marBottom w:val="0"/>
      <w:divBdr>
        <w:top w:val="none" w:sz="0" w:space="0" w:color="auto"/>
        <w:left w:val="none" w:sz="0" w:space="0" w:color="auto"/>
        <w:bottom w:val="none" w:sz="0" w:space="0" w:color="auto"/>
        <w:right w:val="none" w:sz="0" w:space="0" w:color="auto"/>
      </w:divBdr>
    </w:div>
    <w:div w:id="229536158">
      <w:bodyDiv w:val="1"/>
      <w:marLeft w:val="0"/>
      <w:marRight w:val="0"/>
      <w:marTop w:val="0"/>
      <w:marBottom w:val="0"/>
      <w:divBdr>
        <w:top w:val="none" w:sz="0" w:space="0" w:color="auto"/>
        <w:left w:val="none" w:sz="0" w:space="0" w:color="auto"/>
        <w:bottom w:val="none" w:sz="0" w:space="0" w:color="auto"/>
        <w:right w:val="none" w:sz="0" w:space="0" w:color="auto"/>
      </w:divBdr>
      <w:divsChild>
        <w:div w:id="119346949">
          <w:marLeft w:val="0"/>
          <w:marRight w:val="0"/>
          <w:marTop w:val="0"/>
          <w:marBottom w:val="0"/>
          <w:divBdr>
            <w:top w:val="none" w:sz="0" w:space="0" w:color="auto"/>
            <w:left w:val="none" w:sz="0" w:space="0" w:color="auto"/>
            <w:bottom w:val="none" w:sz="0" w:space="0" w:color="auto"/>
            <w:right w:val="none" w:sz="0" w:space="0" w:color="auto"/>
          </w:divBdr>
          <w:divsChild>
            <w:div w:id="763187850">
              <w:marLeft w:val="0"/>
              <w:marRight w:val="0"/>
              <w:marTop w:val="0"/>
              <w:marBottom w:val="0"/>
              <w:divBdr>
                <w:top w:val="none" w:sz="0" w:space="0" w:color="auto"/>
                <w:left w:val="none" w:sz="0" w:space="0" w:color="auto"/>
                <w:bottom w:val="none" w:sz="0" w:space="0" w:color="auto"/>
                <w:right w:val="none" w:sz="0" w:space="0" w:color="auto"/>
              </w:divBdr>
            </w:div>
            <w:div w:id="764349905">
              <w:marLeft w:val="0"/>
              <w:marRight w:val="0"/>
              <w:marTop w:val="0"/>
              <w:marBottom w:val="0"/>
              <w:divBdr>
                <w:top w:val="none" w:sz="0" w:space="0" w:color="auto"/>
                <w:left w:val="none" w:sz="0" w:space="0" w:color="auto"/>
                <w:bottom w:val="none" w:sz="0" w:space="0" w:color="auto"/>
                <w:right w:val="none" w:sz="0" w:space="0" w:color="auto"/>
              </w:divBdr>
            </w:div>
            <w:div w:id="1952663361">
              <w:marLeft w:val="0"/>
              <w:marRight w:val="0"/>
              <w:marTop w:val="0"/>
              <w:marBottom w:val="0"/>
              <w:divBdr>
                <w:top w:val="none" w:sz="0" w:space="0" w:color="auto"/>
                <w:left w:val="none" w:sz="0" w:space="0" w:color="auto"/>
                <w:bottom w:val="none" w:sz="0" w:space="0" w:color="auto"/>
                <w:right w:val="none" w:sz="0" w:space="0" w:color="auto"/>
              </w:divBdr>
              <w:divsChild>
                <w:div w:id="917907388">
                  <w:marLeft w:val="0"/>
                  <w:marRight w:val="0"/>
                  <w:marTop w:val="0"/>
                  <w:marBottom w:val="0"/>
                  <w:divBdr>
                    <w:top w:val="none" w:sz="0" w:space="0" w:color="auto"/>
                    <w:left w:val="none" w:sz="0" w:space="0" w:color="auto"/>
                    <w:bottom w:val="none" w:sz="0" w:space="0" w:color="auto"/>
                    <w:right w:val="none" w:sz="0" w:space="0" w:color="auto"/>
                  </w:divBdr>
                  <w:divsChild>
                    <w:div w:id="66343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33671">
          <w:marLeft w:val="0"/>
          <w:marRight w:val="0"/>
          <w:marTop w:val="0"/>
          <w:marBottom w:val="0"/>
          <w:divBdr>
            <w:top w:val="none" w:sz="0" w:space="0" w:color="auto"/>
            <w:left w:val="none" w:sz="0" w:space="0" w:color="auto"/>
            <w:bottom w:val="none" w:sz="0" w:space="0" w:color="auto"/>
            <w:right w:val="none" w:sz="0" w:space="0" w:color="auto"/>
          </w:divBdr>
          <w:divsChild>
            <w:div w:id="1289161421">
              <w:marLeft w:val="0"/>
              <w:marRight w:val="0"/>
              <w:marTop w:val="0"/>
              <w:marBottom w:val="0"/>
              <w:divBdr>
                <w:top w:val="none" w:sz="0" w:space="0" w:color="auto"/>
                <w:left w:val="none" w:sz="0" w:space="0" w:color="auto"/>
                <w:bottom w:val="none" w:sz="0" w:space="0" w:color="auto"/>
                <w:right w:val="none" w:sz="0" w:space="0" w:color="auto"/>
              </w:divBdr>
            </w:div>
            <w:div w:id="1735619269">
              <w:marLeft w:val="0"/>
              <w:marRight w:val="0"/>
              <w:marTop w:val="0"/>
              <w:marBottom w:val="0"/>
              <w:divBdr>
                <w:top w:val="none" w:sz="0" w:space="0" w:color="auto"/>
                <w:left w:val="none" w:sz="0" w:space="0" w:color="auto"/>
                <w:bottom w:val="none" w:sz="0" w:space="0" w:color="auto"/>
                <w:right w:val="none" w:sz="0" w:space="0" w:color="auto"/>
              </w:divBdr>
            </w:div>
            <w:div w:id="1739017231">
              <w:marLeft w:val="0"/>
              <w:marRight w:val="0"/>
              <w:marTop w:val="0"/>
              <w:marBottom w:val="0"/>
              <w:divBdr>
                <w:top w:val="none" w:sz="0" w:space="0" w:color="auto"/>
                <w:left w:val="none" w:sz="0" w:space="0" w:color="auto"/>
                <w:bottom w:val="none" w:sz="0" w:space="0" w:color="auto"/>
                <w:right w:val="none" w:sz="0" w:space="0" w:color="auto"/>
              </w:divBdr>
              <w:divsChild>
                <w:div w:id="233665740">
                  <w:marLeft w:val="0"/>
                  <w:marRight w:val="0"/>
                  <w:marTop w:val="0"/>
                  <w:marBottom w:val="0"/>
                  <w:divBdr>
                    <w:top w:val="none" w:sz="0" w:space="0" w:color="auto"/>
                    <w:left w:val="none" w:sz="0" w:space="0" w:color="auto"/>
                    <w:bottom w:val="none" w:sz="0" w:space="0" w:color="auto"/>
                    <w:right w:val="none" w:sz="0" w:space="0" w:color="auto"/>
                  </w:divBdr>
                  <w:divsChild>
                    <w:div w:id="16975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462225">
          <w:marLeft w:val="0"/>
          <w:marRight w:val="0"/>
          <w:marTop w:val="0"/>
          <w:marBottom w:val="0"/>
          <w:divBdr>
            <w:top w:val="none" w:sz="0" w:space="0" w:color="auto"/>
            <w:left w:val="none" w:sz="0" w:space="0" w:color="auto"/>
            <w:bottom w:val="none" w:sz="0" w:space="0" w:color="auto"/>
            <w:right w:val="none" w:sz="0" w:space="0" w:color="auto"/>
          </w:divBdr>
          <w:divsChild>
            <w:div w:id="1085221351">
              <w:marLeft w:val="0"/>
              <w:marRight w:val="0"/>
              <w:marTop w:val="0"/>
              <w:marBottom w:val="0"/>
              <w:divBdr>
                <w:top w:val="none" w:sz="0" w:space="0" w:color="auto"/>
                <w:left w:val="none" w:sz="0" w:space="0" w:color="auto"/>
                <w:bottom w:val="none" w:sz="0" w:space="0" w:color="auto"/>
                <w:right w:val="none" w:sz="0" w:space="0" w:color="auto"/>
              </w:divBdr>
            </w:div>
            <w:div w:id="1188060305">
              <w:marLeft w:val="0"/>
              <w:marRight w:val="0"/>
              <w:marTop w:val="0"/>
              <w:marBottom w:val="0"/>
              <w:divBdr>
                <w:top w:val="none" w:sz="0" w:space="0" w:color="auto"/>
                <w:left w:val="none" w:sz="0" w:space="0" w:color="auto"/>
                <w:bottom w:val="none" w:sz="0" w:space="0" w:color="auto"/>
                <w:right w:val="none" w:sz="0" w:space="0" w:color="auto"/>
              </w:divBdr>
              <w:divsChild>
                <w:div w:id="617106249">
                  <w:marLeft w:val="0"/>
                  <w:marRight w:val="0"/>
                  <w:marTop w:val="0"/>
                  <w:marBottom w:val="0"/>
                  <w:divBdr>
                    <w:top w:val="none" w:sz="0" w:space="0" w:color="auto"/>
                    <w:left w:val="none" w:sz="0" w:space="0" w:color="auto"/>
                    <w:bottom w:val="none" w:sz="0" w:space="0" w:color="auto"/>
                    <w:right w:val="none" w:sz="0" w:space="0" w:color="auto"/>
                  </w:divBdr>
                  <w:divsChild>
                    <w:div w:id="144580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4265">
              <w:marLeft w:val="0"/>
              <w:marRight w:val="0"/>
              <w:marTop w:val="0"/>
              <w:marBottom w:val="0"/>
              <w:divBdr>
                <w:top w:val="none" w:sz="0" w:space="0" w:color="auto"/>
                <w:left w:val="none" w:sz="0" w:space="0" w:color="auto"/>
                <w:bottom w:val="none" w:sz="0" w:space="0" w:color="auto"/>
                <w:right w:val="none" w:sz="0" w:space="0" w:color="auto"/>
              </w:divBdr>
            </w:div>
          </w:divsChild>
        </w:div>
        <w:div w:id="596207123">
          <w:marLeft w:val="0"/>
          <w:marRight w:val="0"/>
          <w:marTop w:val="0"/>
          <w:marBottom w:val="0"/>
          <w:divBdr>
            <w:top w:val="none" w:sz="0" w:space="0" w:color="auto"/>
            <w:left w:val="none" w:sz="0" w:space="0" w:color="auto"/>
            <w:bottom w:val="none" w:sz="0" w:space="0" w:color="auto"/>
            <w:right w:val="none" w:sz="0" w:space="0" w:color="auto"/>
          </w:divBdr>
          <w:divsChild>
            <w:div w:id="345794190">
              <w:marLeft w:val="0"/>
              <w:marRight w:val="0"/>
              <w:marTop w:val="0"/>
              <w:marBottom w:val="0"/>
              <w:divBdr>
                <w:top w:val="none" w:sz="0" w:space="0" w:color="auto"/>
                <w:left w:val="none" w:sz="0" w:space="0" w:color="auto"/>
                <w:bottom w:val="none" w:sz="0" w:space="0" w:color="auto"/>
                <w:right w:val="none" w:sz="0" w:space="0" w:color="auto"/>
              </w:divBdr>
            </w:div>
            <w:div w:id="917594813">
              <w:marLeft w:val="0"/>
              <w:marRight w:val="0"/>
              <w:marTop w:val="0"/>
              <w:marBottom w:val="0"/>
              <w:divBdr>
                <w:top w:val="none" w:sz="0" w:space="0" w:color="auto"/>
                <w:left w:val="none" w:sz="0" w:space="0" w:color="auto"/>
                <w:bottom w:val="none" w:sz="0" w:space="0" w:color="auto"/>
                <w:right w:val="none" w:sz="0" w:space="0" w:color="auto"/>
              </w:divBdr>
            </w:div>
            <w:div w:id="1692873326">
              <w:marLeft w:val="0"/>
              <w:marRight w:val="0"/>
              <w:marTop w:val="0"/>
              <w:marBottom w:val="0"/>
              <w:divBdr>
                <w:top w:val="none" w:sz="0" w:space="0" w:color="auto"/>
                <w:left w:val="none" w:sz="0" w:space="0" w:color="auto"/>
                <w:bottom w:val="none" w:sz="0" w:space="0" w:color="auto"/>
                <w:right w:val="none" w:sz="0" w:space="0" w:color="auto"/>
              </w:divBdr>
              <w:divsChild>
                <w:div w:id="30999511">
                  <w:marLeft w:val="0"/>
                  <w:marRight w:val="0"/>
                  <w:marTop w:val="0"/>
                  <w:marBottom w:val="0"/>
                  <w:divBdr>
                    <w:top w:val="none" w:sz="0" w:space="0" w:color="auto"/>
                    <w:left w:val="none" w:sz="0" w:space="0" w:color="auto"/>
                    <w:bottom w:val="none" w:sz="0" w:space="0" w:color="auto"/>
                    <w:right w:val="none" w:sz="0" w:space="0" w:color="auto"/>
                  </w:divBdr>
                  <w:divsChild>
                    <w:div w:id="19394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265433">
          <w:marLeft w:val="0"/>
          <w:marRight w:val="0"/>
          <w:marTop w:val="0"/>
          <w:marBottom w:val="0"/>
          <w:divBdr>
            <w:top w:val="none" w:sz="0" w:space="0" w:color="auto"/>
            <w:left w:val="none" w:sz="0" w:space="0" w:color="auto"/>
            <w:bottom w:val="none" w:sz="0" w:space="0" w:color="auto"/>
            <w:right w:val="none" w:sz="0" w:space="0" w:color="auto"/>
          </w:divBdr>
          <w:divsChild>
            <w:div w:id="171383994">
              <w:marLeft w:val="0"/>
              <w:marRight w:val="0"/>
              <w:marTop w:val="0"/>
              <w:marBottom w:val="0"/>
              <w:divBdr>
                <w:top w:val="none" w:sz="0" w:space="0" w:color="auto"/>
                <w:left w:val="none" w:sz="0" w:space="0" w:color="auto"/>
                <w:bottom w:val="none" w:sz="0" w:space="0" w:color="auto"/>
                <w:right w:val="none" w:sz="0" w:space="0" w:color="auto"/>
              </w:divBdr>
            </w:div>
            <w:div w:id="373119640">
              <w:marLeft w:val="0"/>
              <w:marRight w:val="0"/>
              <w:marTop w:val="0"/>
              <w:marBottom w:val="0"/>
              <w:divBdr>
                <w:top w:val="none" w:sz="0" w:space="0" w:color="auto"/>
                <w:left w:val="none" w:sz="0" w:space="0" w:color="auto"/>
                <w:bottom w:val="none" w:sz="0" w:space="0" w:color="auto"/>
                <w:right w:val="none" w:sz="0" w:space="0" w:color="auto"/>
              </w:divBdr>
              <w:divsChild>
                <w:div w:id="1276331570">
                  <w:marLeft w:val="0"/>
                  <w:marRight w:val="0"/>
                  <w:marTop w:val="0"/>
                  <w:marBottom w:val="0"/>
                  <w:divBdr>
                    <w:top w:val="none" w:sz="0" w:space="0" w:color="auto"/>
                    <w:left w:val="none" w:sz="0" w:space="0" w:color="auto"/>
                    <w:bottom w:val="none" w:sz="0" w:space="0" w:color="auto"/>
                    <w:right w:val="none" w:sz="0" w:space="0" w:color="auto"/>
                  </w:divBdr>
                  <w:divsChild>
                    <w:div w:id="4145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8564">
              <w:marLeft w:val="0"/>
              <w:marRight w:val="0"/>
              <w:marTop w:val="0"/>
              <w:marBottom w:val="0"/>
              <w:divBdr>
                <w:top w:val="none" w:sz="0" w:space="0" w:color="auto"/>
                <w:left w:val="none" w:sz="0" w:space="0" w:color="auto"/>
                <w:bottom w:val="none" w:sz="0" w:space="0" w:color="auto"/>
                <w:right w:val="none" w:sz="0" w:space="0" w:color="auto"/>
              </w:divBdr>
            </w:div>
          </w:divsChild>
        </w:div>
        <w:div w:id="1696539616">
          <w:marLeft w:val="0"/>
          <w:marRight w:val="0"/>
          <w:marTop w:val="0"/>
          <w:marBottom w:val="0"/>
          <w:divBdr>
            <w:top w:val="none" w:sz="0" w:space="0" w:color="auto"/>
            <w:left w:val="none" w:sz="0" w:space="0" w:color="auto"/>
            <w:bottom w:val="none" w:sz="0" w:space="0" w:color="auto"/>
            <w:right w:val="none" w:sz="0" w:space="0" w:color="auto"/>
          </w:divBdr>
          <w:divsChild>
            <w:div w:id="358093561">
              <w:marLeft w:val="0"/>
              <w:marRight w:val="0"/>
              <w:marTop w:val="0"/>
              <w:marBottom w:val="0"/>
              <w:divBdr>
                <w:top w:val="none" w:sz="0" w:space="0" w:color="auto"/>
                <w:left w:val="none" w:sz="0" w:space="0" w:color="auto"/>
                <w:bottom w:val="none" w:sz="0" w:space="0" w:color="auto"/>
                <w:right w:val="none" w:sz="0" w:space="0" w:color="auto"/>
              </w:divBdr>
              <w:divsChild>
                <w:div w:id="1642341249">
                  <w:marLeft w:val="0"/>
                  <w:marRight w:val="0"/>
                  <w:marTop w:val="0"/>
                  <w:marBottom w:val="0"/>
                  <w:divBdr>
                    <w:top w:val="none" w:sz="0" w:space="0" w:color="auto"/>
                    <w:left w:val="none" w:sz="0" w:space="0" w:color="auto"/>
                    <w:bottom w:val="none" w:sz="0" w:space="0" w:color="auto"/>
                    <w:right w:val="none" w:sz="0" w:space="0" w:color="auto"/>
                  </w:divBdr>
                  <w:divsChild>
                    <w:div w:id="6627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2191">
              <w:marLeft w:val="0"/>
              <w:marRight w:val="0"/>
              <w:marTop w:val="0"/>
              <w:marBottom w:val="0"/>
              <w:divBdr>
                <w:top w:val="none" w:sz="0" w:space="0" w:color="auto"/>
                <w:left w:val="none" w:sz="0" w:space="0" w:color="auto"/>
                <w:bottom w:val="none" w:sz="0" w:space="0" w:color="auto"/>
                <w:right w:val="none" w:sz="0" w:space="0" w:color="auto"/>
              </w:divBdr>
            </w:div>
            <w:div w:id="1737973763">
              <w:marLeft w:val="0"/>
              <w:marRight w:val="0"/>
              <w:marTop w:val="0"/>
              <w:marBottom w:val="0"/>
              <w:divBdr>
                <w:top w:val="none" w:sz="0" w:space="0" w:color="auto"/>
                <w:left w:val="none" w:sz="0" w:space="0" w:color="auto"/>
                <w:bottom w:val="none" w:sz="0" w:space="0" w:color="auto"/>
                <w:right w:val="none" w:sz="0" w:space="0" w:color="auto"/>
              </w:divBdr>
            </w:div>
          </w:divsChild>
        </w:div>
        <w:div w:id="1766262399">
          <w:marLeft w:val="0"/>
          <w:marRight w:val="0"/>
          <w:marTop w:val="0"/>
          <w:marBottom w:val="0"/>
          <w:divBdr>
            <w:top w:val="none" w:sz="0" w:space="0" w:color="auto"/>
            <w:left w:val="none" w:sz="0" w:space="0" w:color="auto"/>
            <w:bottom w:val="none" w:sz="0" w:space="0" w:color="auto"/>
            <w:right w:val="none" w:sz="0" w:space="0" w:color="auto"/>
          </w:divBdr>
          <w:divsChild>
            <w:div w:id="78648199">
              <w:marLeft w:val="0"/>
              <w:marRight w:val="0"/>
              <w:marTop w:val="0"/>
              <w:marBottom w:val="0"/>
              <w:divBdr>
                <w:top w:val="none" w:sz="0" w:space="0" w:color="auto"/>
                <w:left w:val="none" w:sz="0" w:space="0" w:color="auto"/>
                <w:bottom w:val="none" w:sz="0" w:space="0" w:color="auto"/>
                <w:right w:val="none" w:sz="0" w:space="0" w:color="auto"/>
              </w:divBdr>
              <w:divsChild>
                <w:div w:id="1598322483">
                  <w:marLeft w:val="0"/>
                  <w:marRight w:val="0"/>
                  <w:marTop w:val="0"/>
                  <w:marBottom w:val="0"/>
                  <w:divBdr>
                    <w:top w:val="none" w:sz="0" w:space="0" w:color="auto"/>
                    <w:left w:val="none" w:sz="0" w:space="0" w:color="auto"/>
                    <w:bottom w:val="none" w:sz="0" w:space="0" w:color="auto"/>
                    <w:right w:val="none" w:sz="0" w:space="0" w:color="auto"/>
                  </w:divBdr>
                  <w:divsChild>
                    <w:div w:id="131406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5856">
              <w:marLeft w:val="0"/>
              <w:marRight w:val="0"/>
              <w:marTop w:val="0"/>
              <w:marBottom w:val="0"/>
              <w:divBdr>
                <w:top w:val="none" w:sz="0" w:space="0" w:color="auto"/>
                <w:left w:val="none" w:sz="0" w:space="0" w:color="auto"/>
                <w:bottom w:val="none" w:sz="0" w:space="0" w:color="auto"/>
                <w:right w:val="none" w:sz="0" w:space="0" w:color="auto"/>
              </w:divBdr>
            </w:div>
            <w:div w:id="682634256">
              <w:marLeft w:val="0"/>
              <w:marRight w:val="0"/>
              <w:marTop w:val="0"/>
              <w:marBottom w:val="0"/>
              <w:divBdr>
                <w:top w:val="none" w:sz="0" w:space="0" w:color="auto"/>
                <w:left w:val="none" w:sz="0" w:space="0" w:color="auto"/>
                <w:bottom w:val="none" w:sz="0" w:space="0" w:color="auto"/>
                <w:right w:val="none" w:sz="0" w:space="0" w:color="auto"/>
              </w:divBdr>
            </w:div>
          </w:divsChild>
        </w:div>
        <w:div w:id="1903250189">
          <w:marLeft w:val="0"/>
          <w:marRight w:val="0"/>
          <w:marTop w:val="0"/>
          <w:marBottom w:val="0"/>
          <w:divBdr>
            <w:top w:val="none" w:sz="0" w:space="0" w:color="auto"/>
            <w:left w:val="none" w:sz="0" w:space="0" w:color="auto"/>
            <w:bottom w:val="none" w:sz="0" w:space="0" w:color="auto"/>
            <w:right w:val="none" w:sz="0" w:space="0" w:color="auto"/>
          </w:divBdr>
          <w:divsChild>
            <w:div w:id="132606862">
              <w:marLeft w:val="0"/>
              <w:marRight w:val="0"/>
              <w:marTop w:val="0"/>
              <w:marBottom w:val="0"/>
              <w:divBdr>
                <w:top w:val="none" w:sz="0" w:space="0" w:color="auto"/>
                <w:left w:val="none" w:sz="0" w:space="0" w:color="auto"/>
                <w:bottom w:val="none" w:sz="0" w:space="0" w:color="auto"/>
                <w:right w:val="none" w:sz="0" w:space="0" w:color="auto"/>
              </w:divBdr>
              <w:divsChild>
                <w:div w:id="1406102092">
                  <w:marLeft w:val="0"/>
                  <w:marRight w:val="0"/>
                  <w:marTop w:val="0"/>
                  <w:marBottom w:val="0"/>
                  <w:divBdr>
                    <w:top w:val="none" w:sz="0" w:space="0" w:color="auto"/>
                    <w:left w:val="none" w:sz="0" w:space="0" w:color="auto"/>
                    <w:bottom w:val="none" w:sz="0" w:space="0" w:color="auto"/>
                    <w:right w:val="none" w:sz="0" w:space="0" w:color="auto"/>
                  </w:divBdr>
                  <w:divsChild>
                    <w:div w:id="15207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1623">
              <w:marLeft w:val="0"/>
              <w:marRight w:val="0"/>
              <w:marTop w:val="0"/>
              <w:marBottom w:val="0"/>
              <w:divBdr>
                <w:top w:val="none" w:sz="0" w:space="0" w:color="auto"/>
                <w:left w:val="none" w:sz="0" w:space="0" w:color="auto"/>
                <w:bottom w:val="none" w:sz="0" w:space="0" w:color="auto"/>
                <w:right w:val="none" w:sz="0" w:space="0" w:color="auto"/>
              </w:divBdr>
            </w:div>
            <w:div w:id="1317759196">
              <w:marLeft w:val="0"/>
              <w:marRight w:val="0"/>
              <w:marTop w:val="0"/>
              <w:marBottom w:val="0"/>
              <w:divBdr>
                <w:top w:val="none" w:sz="0" w:space="0" w:color="auto"/>
                <w:left w:val="none" w:sz="0" w:space="0" w:color="auto"/>
                <w:bottom w:val="none" w:sz="0" w:space="0" w:color="auto"/>
                <w:right w:val="none" w:sz="0" w:space="0" w:color="auto"/>
              </w:divBdr>
            </w:div>
          </w:divsChild>
        </w:div>
        <w:div w:id="2091849585">
          <w:marLeft w:val="0"/>
          <w:marRight w:val="0"/>
          <w:marTop w:val="0"/>
          <w:marBottom w:val="0"/>
          <w:divBdr>
            <w:top w:val="none" w:sz="0" w:space="0" w:color="auto"/>
            <w:left w:val="none" w:sz="0" w:space="0" w:color="auto"/>
            <w:bottom w:val="none" w:sz="0" w:space="0" w:color="auto"/>
            <w:right w:val="none" w:sz="0" w:space="0" w:color="auto"/>
          </w:divBdr>
          <w:divsChild>
            <w:div w:id="313876561">
              <w:marLeft w:val="0"/>
              <w:marRight w:val="0"/>
              <w:marTop w:val="0"/>
              <w:marBottom w:val="0"/>
              <w:divBdr>
                <w:top w:val="none" w:sz="0" w:space="0" w:color="auto"/>
                <w:left w:val="none" w:sz="0" w:space="0" w:color="auto"/>
                <w:bottom w:val="none" w:sz="0" w:space="0" w:color="auto"/>
                <w:right w:val="none" w:sz="0" w:space="0" w:color="auto"/>
              </w:divBdr>
            </w:div>
            <w:div w:id="380902358">
              <w:marLeft w:val="0"/>
              <w:marRight w:val="0"/>
              <w:marTop w:val="0"/>
              <w:marBottom w:val="0"/>
              <w:divBdr>
                <w:top w:val="none" w:sz="0" w:space="0" w:color="auto"/>
                <w:left w:val="none" w:sz="0" w:space="0" w:color="auto"/>
                <w:bottom w:val="none" w:sz="0" w:space="0" w:color="auto"/>
                <w:right w:val="none" w:sz="0" w:space="0" w:color="auto"/>
              </w:divBdr>
            </w:div>
            <w:div w:id="695010395">
              <w:marLeft w:val="0"/>
              <w:marRight w:val="0"/>
              <w:marTop w:val="0"/>
              <w:marBottom w:val="0"/>
              <w:divBdr>
                <w:top w:val="none" w:sz="0" w:space="0" w:color="auto"/>
                <w:left w:val="none" w:sz="0" w:space="0" w:color="auto"/>
                <w:bottom w:val="none" w:sz="0" w:space="0" w:color="auto"/>
                <w:right w:val="none" w:sz="0" w:space="0" w:color="auto"/>
              </w:divBdr>
              <w:divsChild>
                <w:div w:id="1534730887">
                  <w:marLeft w:val="0"/>
                  <w:marRight w:val="0"/>
                  <w:marTop w:val="0"/>
                  <w:marBottom w:val="0"/>
                  <w:divBdr>
                    <w:top w:val="none" w:sz="0" w:space="0" w:color="auto"/>
                    <w:left w:val="none" w:sz="0" w:space="0" w:color="auto"/>
                    <w:bottom w:val="none" w:sz="0" w:space="0" w:color="auto"/>
                    <w:right w:val="none" w:sz="0" w:space="0" w:color="auto"/>
                  </w:divBdr>
                  <w:divsChild>
                    <w:div w:id="4493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396507">
      <w:bodyDiv w:val="1"/>
      <w:marLeft w:val="0"/>
      <w:marRight w:val="0"/>
      <w:marTop w:val="0"/>
      <w:marBottom w:val="0"/>
      <w:divBdr>
        <w:top w:val="none" w:sz="0" w:space="0" w:color="auto"/>
        <w:left w:val="none" w:sz="0" w:space="0" w:color="auto"/>
        <w:bottom w:val="none" w:sz="0" w:space="0" w:color="auto"/>
        <w:right w:val="none" w:sz="0" w:space="0" w:color="auto"/>
      </w:divBdr>
    </w:div>
    <w:div w:id="252709517">
      <w:bodyDiv w:val="1"/>
      <w:marLeft w:val="0"/>
      <w:marRight w:val="0"/>
      <w:marTop w:val="0"/>
      <w:marBottom w:val="0"/>
      <w:divBdr>
        <w:top w:val="none" w:sz="0" w:space="0" w:color="auto"/>
        <w:left w:val="none" w:sz="0" w:space="0" w:color="auto"/>
        <w:bottom w:val="none" w:sz="0" w:space="0" w:color="auto"/>
        <w:right w:val="none" w:sz="0" w:space="0" w:color="auto"/>
      </w:divBdr>
    </w:div>
    <w:div w:id="256258095">
      <w:bodyDiv w:val="1"/>
      <w:marLeft w:val="0"/>
      <w:marRight w:val="0"/>
      <w:marTop w:val="0"/>
      <w:marBottom w:val="0"/>
      <w:divBdr>
        <w:top w:val="none" w:sz="0" w:space="0" w:color="auto"/>
        <w:left w:val="none" w:sz="0" w:space="0" w:color="auto"/>
        <w:bottom w:val="none" w:sz="0" w:space="0" w:color="auto"/>
        <w:right w:val="none" w:sz="0" w:space="0" w:color="auto"/>
      </w:divBdr>
    </w:div>
    <w:div w:id="263271035">
      <w:bodyDiv w:val="1"/>
      <w:marLeft w:val="0"/>
      <w:marRight w:val="0"/>
      <w:marTop w:val="0"/>
      <w:marBottom w:val="0"/>
      <w:divBdr>
        <w:top w:val="none" w:sz="0" w:space="0" w:color="auto"/>
        <w:left w:val="none" w:sz="0" w:space="0" w:color="auto"/>
        <w:bottom w:val="none" w:sz="0" w:space="0" w:color="auto"/>
        <w:right w:val="none" w:sz="0" w:space="0" w:color="auto"/>
      </w:divBdr>
    </w:div>
    <w:div w:id="264579817">
      <w:bodyDiv w:val="1"/>
      <w:marLeft w:val="0"/>
      <w:marRight w:val="0"/>
      <w:marTop w:val="0"/>
      <w:marBottom w:val="0"/>
      <w:divBdr>
        <w:top w:val="none" w:sz="0" w:space="0" w:color="auto"/>
        <w:left w:val="none" w:sz="0" w:space="0" w:color="auto"/>
        <w:bottom w:val="none" w:sz="0" w:space="0" w:color="auto"/>
        <w:right w:val="none" w:sz="0" w:space="0" w:color="auto"/>
      </w:divBdr>
    </w:div>
    <w:div w:id="272785177">
      <w:bodyDiv w:val="1"/>
      <w:marLeft w:val="0"/>
      <w:marRight w:val="0"/>
      <w:marTop w:val="0"/>
      <w:marBottom w:val="0"/>
      <w:divBdr>
        <w:top w:val="none" w:sz="0" w:space="0" w:color="auto"/>
        <w:left w:val="none" w:sz="0" w:space="0" w:color="auto"/>
        <w:bottom w:val="none" w:sz="0" w:space="0" w:color="auto"/>
        <w:right w:val="none" w:sz="0" w:space="0" w:color="auto"/>
      </w:divBdr>
    </w:div>
    <w:div w:id="285039395">
      <w:bodyDiv w:val="1"/>
      <w:marLeft w:val="0"/>
      <w:marRight w:val="0"/>
      <w:marTop w:val="0"/>
      <w:marBottom w:val="0"/>
      <w:divBdr>
        <w:top w:val="none" w:sz="0" w:space="0" w:color="auto"/>
        <w:left w:val="none" w:sz="0" w:space="0" w:color="auto"/>
        <w:bottom w:val="none" w:sz="0" w:space="0" w:color="auto"/>
        <w:right w:val="none" w:sz="0" w:space="0" w:color="auto"/>
      </w:divBdr>
    </w:div>
    <w:div w:id="289745383">
      <w:bodyDiv w:val="1"/>
      <w:marLeft w:val="0"/>
      <w:marRight w:val="0"/>
      <w:marTop w:val="0"/>
      <w:marBottom w:val="0"/>
      <w:divBdr>
        <w:top w:val="none" w:sz="0" w:space="0" w:color="auto"/>
        <w:left w:val="none" w:sz="0" w:space="0" w:color="auto"/>
        <w:bottom w:val="none" w:sz="0" w:space="0" w:color="auto"/>
        <w:right w:val="none" w:sz="0" w:space="0" w:color="auto"/>
      </w:divBdr>
    </w:div>
    <w:div w:id="293563774">
      <w:bodyDiv w:val="1"/>
      <w:marLeft w:val="0"/>
      <w:marRight w:val="0"/>
      <w:marTop w:val="0"/>
      <w:marBottom w:val="0"/>
      <w:divBdr>
        <w:top w:val="none" w:sz="0" w:space="0" w:color="auto"/>
        <w:left w:val="none" w:sz="0" w:space="0" w:color="auto"/>
        <w:bottom w:val="none" w:sz="0" w:space="0" w:color="auto"/>
        <w:right w:val="none" w:sz="0" w:space="0" w:color="auto"/>
      </w:divBdr>
    </w:div>
    <w:div w:id="298071362">
      <w:bodyDiv w:val="1"/>
      <w:marLeft w:val="0"/>
      <w:marRight w:val="0"/>
      <w:marTop w:val="0"/>
      <w:marBottom w:val="0"/>
      <w:divBdr>
        <w:top w:val="none" w:sz="0" w:space="0" w:color="auto"/>
        <w:left w:val="none" w:sz="0" w:space="0" w:color="auto"/>
        <w:bottom w:val="none" w:sz="0" w:space="0" w:color="auto"/>
        <w:right w:val="none" w:sz="0" w:space="0" w:color="auto"/>
      </w:divBdr>
    </w:div>
    <w:div w:id="300111053">
      <w:bodyDiv w:val="1"/>
      <w:marLeft w:val="0"/>
      <w:marRight w:val="0"/>
      <w:marTop w:val="0"/>
      <w:marBottom w:val="0"/>
      <w:divBdr>
        <w:top w:val="none" w:sz="0" w:space="0" w:color="auto"/>
        <w:left w:val="none" w:sz="0" w:space="0" w:color="auto"/>
        <w:bottom w:val="none" w:sz="0" w:space="0" w:color="auto"/>
        <w:right w:val="none" w:sz="0" w:space="0" w:color="auto"/>
      </w:divBdr>
      <w:divsChild>
        <w:div w:id="1766489514">
          <w:marLeft w:val="547"/>
          <w:marRight w:val="0"/>
          <w:marTop w:val="154"/>
          <w:marBottom w:val="0"/>
          <w:divBdr>
            <w:top w:val="none" w:sz="0" w:space="0" w:color="auto"/>
            <w:left w:val="none" w:sz="0" w:space="0" w:color="auto"/>
            <w:bottom w:val="none" w:sz="0" w:space="0" w:color="auto"/>
            <w:right w:val="none" w:sz="0" w:space="0" w:color="auto"/>
          </w:divBdr>
        </w:div>
      </w:divsChild>
    </w:div>
    <w:div w:id="310446694">
      <w:bodyDiv w:val="1"/>
      <w:marLeft w:val="0"/>
      <w:marRight w:val="0"/>
      <w:marTop w:val="0"/>
      <w:marBottom w:val="0"/>
      <w:divBdr>
        <w:top w:val="none" w:sz="0" w:space="0" w:color="auto"/>
        <w:left w:val="none" w:sz="0" w:space="0" w:color="auto"/>
        <w:bottom w:val="none" w:sz="0" w:space="0" w:color="auto"/>
        <w:right w:val="none" w:sz="0" w:space="0" w:color="auto"/>
      </w:divBdr>
    </w:div>
    <w:div w:id="310990475">
      <w:bodyDiv w:val="1"/>
      <w:marLeft w:val="0"/>
      <w:marRight w:val="0"/>
      <w:marTop w:val="0"/>
      <w:marBottom w:val="0"/>
      <w:divBdr>
        <w:top w:val="none" w:sz="0" w:space="0" w:color="auto"/>
        <w:left w:val="none" w:sz="0" w:space="0" w:color="auto"/>
        <w:bottom w:val="none" w:sz="0" w:space="0" w:color="auto"/>
        <w:right w:val="none" w:sz="0" w:space="0" w:color="auto"/>
      </w:divBdr>
    </w:div>
    <w:div w:id="312761173">
      <w:bodyDiv w:val="1"/>
      <w:marLeft w:val="0"/>
      <w:marRight w:val="0"/>
      <w:marTop w:val="0"/>
      <w:marBottom w:val="0"/>
      <w:divBdr>
        <w:top w:val="none" w:sz="0" w:space="0" w:color="auto"/>
        <w:left w:val="none" w:sz="0" w:space="0" w:color="auto"/>
        <w:bottom w:val="none" w:sz="0" w:space="0" w:color="auto"/>
        <w:right w:val="none" w:sz="0" w:space="0" w:color="auto"/>
      </w:divBdr>
      <w:divsChild>
        <w:div w:id="1619752962">
          <w:marLeft w:val="0"/>
          <w:marRight w:val="0"/>
          <w:marTop w:val="0"/>
          <w:marBottom w:val="0"/>
          <w:divBdr>
            <w:top w:val="none" w:sz="0" w:space="0" w:color="auto"/>
            <w:left w:val="none" w:sz="0" w:space="0" w:color="auto"/>
            <w:bottom w:val="none" w:sz="0" w:space="0" w:color="auto"/>
            <w:right w:val="none" w:sz="0" w:space="0" w:color="auto"/>
          </w:divBdr>
          <w:divsChild>
            <w:div w:id="513498441">
              <w:marLeft w:val="0"/>
              <w:marRight w:val="0"/>
              <w:marTop w:val="0"/>
              <w:marBottom w:val="0"/>
              <w:divBdr>
                <w:top w:val="none" w:sz="0" w:space="0" w:color="auto"/>
                <w:left w:val="none" w:sz="0" w:space="0" w:color="auto"/>
                <w:bottom w:val="none" w:sz="0" w:space="0" w:color="auto"/>
                <w:right w:val="none" w:sz="0" w:space="0" w:color="auto"/>
              </w:divBdr>
              <w:divsChild>
                <w:div w:id="1632861764">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667518802">
                      <w:marLeft w:val="0"/>
                      <w:marRight w:val="0"/>
                      <w:marTop w:val="0"/>
                      <w:marBottom w:val="0"/>
                      <w:divBdr>
                        <w:top w:val="none" w:sz="0" w:space="0" w:color="auto"/>
                        <w:left w:val="none" w:sz="0" w:space="0" w:color="auto"/>
                        <w:bottom w:val="none" w:sz="0" w:space="0" w:color="auto"/>
                        <w:right w:val="none" w:sz="0" w:space="0" w:color="auto"/>
                      </w:divBdr>
                      <w:divsChild>
                        <w:div w:id="452528202">
                          <w:marLeft w:val="0"/>
                          <w:marRight w:val="0"/>
                          <w:marTop w:val="0"/>
                          <w:marBottom w:val="0"/>
                          <w:divBdr>
                            <w:top w:val="none" w:sz="0" w:space="0" w:color="auto"/>
                            <w:left w:val="none" w:sz="0" w:space="0" w:color="auto"/>
                            <w:bottom w:val="none" w:sz="0" w:space="0" w:color="auto"/>
                            <w:right w:val="none" w:sz="0" w:space="0" w:color="auto"/>
                          </w:divBdr>
                        </w:div>
                        <w:div w:id="488326089">
                          <w:marLeft w:val="0"/>
                          <w:marRight w:val="0"/>
                          <w:marTop w:val="0"/>
                          <w:marBottom w:val="0"/>
                          <w:divBdr>
                            <w:top w:val="none" w:sz="0" w:space="0" w:color="auto"/>
                            <w:left w:val="none" w:sz="0" w:space="0" w:color="auto"/>
                            <w:bottom w:val="none" w:sz="0" w:space="0" w:color="auto"/>
                            <w:right w:val="none" w:sz="0" w:space="0" w:color="auto"/>
                          </w:divBdr>
                        </w:div>
                        <w:div w:id="20452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147053">
      <w:bodyDiv w:val="1"/>
      <w:marLeft w:val="0"/>
      <w:marRight w:val="0"/>
      <w:marTop w:val="0"/>
      <w:marBottom w:val="0"/>
      <w:divBdr>
        <w:top w:val="none" w:sz="0" w:space="0" w:color="auto"/>
        <w:left w:val="none" w:sz="0" w:space="0" w:color="auto"/>
        <w:bottom w:val="none" w:sz="0" w:space="0" w:color="auto"/>
        <w:right w:val="none" w:sz="0" w:space="0" w:color="auto"/>
      </w:divBdr>
    </w:div>
    <w:div w:id="317731794">
      <w:bodyDiv w:val="1"/>
      <w:marLeft w:val="0"/>
      <w:marRight w:val="0"/>
      <w:marTop w:val="0"/>
      <w:marBottom w:val="0"/>
      <w:divBdr>
        <w:top w:val="none" w:sz="0" w:space="0" w:color="auto"/>
        <w:left w:val="none" w:sz="0" w:space="0" w:color="auto"/>
        <w:bottom w:val="none" w:sz="0" w:space="0" w:color="auto"/>
        <w:right w:val="none" w:sz="0" w:space="0" w:color="auto"/>
      </w:divBdr>
    </w:div>
    <w:div w:id="318847971">
      <w:bodyDiv w:val="1"/>
      <w:marLeft w:val="0"/>
      <w:marRight w:val="0"/>
      <w:marTop w:val="0"/>
      <w:marBottom w:val="0"/>
      <w:divBdr>
        <w:top w:val="none" w:sz="0" w:space="0" w:color="auto"/>
        <w:left w:val="none" w:sz="0" w:space="0" w:color="auto"/>
        <w:bottom w:val="none" w:sz="0" w:space="0" w:color="auto"/>
        <w:right w:val="none" w:sz="0" w:space="0" w:color="auto"/>
      </w:divBdr>
    </w:div>
    <w:div w:id="326514385">
      <w:bodyDiv w:val="1"/>
      <w:marLeft w:val="0"/>
      <w:marRight w:val="0"/>
      <w:marTop w:val="0"/>
      <w:marBottom w:val="0"/>
      <w:divBdr>
        <w:top w:val="none" w:sz="0" w:space="0" w:color="auto"/>
        <w:left w:val="none" w:sz="0" w:space="0" w:color="auto"/>
        <w:bottom w:val="none" w:sz="0" w:space="0" w:color="auto"/>
        <w:right w:val="none" w:sz="0" w:space="0" w:color="auto"/>
      </w:divBdr>
      <w:divsChild>
        <w:div w:id="1212156255">
          <w:marLeft w:val="0"/>
          <w:marRight w:val="0"/>
          <w:marTop w:val="0"/>
          <w:marBottom w:val="0"/>
          <w:divBdr>
            <w:top w:val="none" w:sz="0" w:space="0" w:color="auto"/>
            <w:left w:val="none" w:sz="0" w:space="0" w:color="auto"/>
            <w:bottom w:val="none" w:sz="0" w:space="0" w:color="auto"/>
            <w:right w:val="none" w:sz="0" w:space="0" w:color="auto"/>
          </w:divBdr>
          <w:divsChild>
            <w:div w:id="1719670614">
              <w:marLeft w:val="0"/>
              <w:marRight w:val="0"/>
              <w:marTop w:val="0"/>
              <w:marBottom w:val="0"/>
              <w:divBdr>
                <w:top w:val="none" w:sz="0" w:space="0" w:color="auto"/>
                <w:left w:val="none" w:sz="0" w:space="0" w:color="auto"/>
                <w:bottom w:val="none" w:sz="0" w:space="0" w:color="auto"/>
                <w:right w:val="none" w:sz="0" w:space="0" w:color="auto"/>
              </w:divBdr>
              <w:divsChild>
                <w:div w:id="172741562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730202428">
                      <w:marLeft w:val="0"/>
                      <w:marRight w:val="0"/>
                      <w:marTop w:val="0"/>
                      <w:marBottom w:val="0"/>
                      <w:divBdr>
                        <w:top w:val="none" w:sz="0" w:space="0" w:color="auto"/>
                        <w:left w:val="none" w:sz="0" w:space="0" w:color="auto"/>
                        <w:bottom w:val="none" w:sz="0" w:space="0" w:color="auto"/>
                        <w:right w:val="none" w:sz="0" w:space="0" w:color="auto"/>
                      </w:divBdr>
                      <w:divsChild>
                        <w:div w:id="46493125">
                          <w:marLeft w:val="0"/>
                          <w:marRight w:val="0"/>
                          <w:marTop w:val="0"/>
                          <w:marBottom w:val="0"/>
                          <w:divBdr>
                            <w:top w:val="none" w:sz="0" w:space="0" w:color="auto"/>
                            <w:left w:val="none" w:sz="0" w:space="0" w:color="auto"/>
                            <w:bottom w:val="none" w:sz="0" w:space="0" w:color="auto"/>
                            <w:right w:val="none" w:sz="0" w:space="0" w:color="auto"/>
                          </w:divBdr>
                        </w:div>
                        <w:div w:id="192571063">
                          <w:marLeft w:val="0"/>
                          <w:marRight w:val="0"/>
                          <w:marTop w:val="0"/>
                          <w:marBottom w:val="0"/>
                          <w:divBdr>
                            <w:top w:val="none" w:sz="0" w:space="0" w:color="auto"/>
                            <w:left w:val="none" w:sz="0" w:space="0" w:color="auto"/>
                            <w:bottom w:val="none" w:sz="0" w:space="0" w:color="auto"/>
                            <w:right w:val="none" w:sz="0" w:space="0" w:color="auto"/>
                          </w:divBdr>
                        </w:div>
                        <w:div w:id="10154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488576">
      <w:bodyDiv w:val="1"/>
      <w:marLeft w:val="0"/>
      <w:marRight w:val="0"/>
      <w:marTop w:val="0"/>
      <w:marBottom w:val="0"/>
      <w:divBdr>
        <w:top w:val="none" w:sz="0" w:space="0" w:color="auto"/>
        <w:left w:val="none" w:sz="0" w:space="0" w:color="auto"/>
        <w:bottom w:val="none" w:sz="0" w:space="0" w:color="auto"/>
        <w:right w:val="none" w:sz="0" w:space="0" w:color="auto"/>
      </w:divBdr>
    </w:div>
    <w:div w:id="339696083">
      <w:bodyDiv w:val="1"/>
      <w:marLeft w:val="0"/>
      <w:marRight w:val="0"/>
      <w:marTop w:val="0"/>
      <w:marBottom w:val="0"/>
      <w:divBdr>
        <w:top w:val="none" w:sz="0" w:space="0" w:color="auto"/>
        <w:left w:val="none" w:sz="0" w:space="0" w:color="auto"/>
        <w:bottom w:val="none" w:sz="0" w:space="0" w:color="auto"/>
        <w:right w:val="none" w:sz="0" w:space="0" w:color="auto"/>
      </w:divBdr>
    </w:div>
    <w:div w:id="342048377">
      <w:bodyDiv w:val="1"/>
      <w:marLeft w:val="0"/>
      <w:marRight w:val="0"/>
      <w:marTop w:val="0"/>
      <w:marBottom w:val="0"/>
      <w:divBdr>
        <w:top w:val="none" w:sz="0" w:space="0" w:color="auto"/>
        <w:left w:val="none" w:sz="0" w:space="0" w:color="auto"/>
        <w:bottom w:val="none" w:sz="0" w:space="0" w:color="auto"/>
        <w:right w:val="none" w:sz="0" w:space="0" w:color="auto"/>
      </w:divBdr>
    </w:div>
    <w:div w:id="347635268">
      <w:bodyDiv w:val="1"/>
      <w:marLeft w:val="0"/>
      <w:marRight w:val="0"/>
      <w:marTop w:val="0"/>
      <w:marBottom w:val="0"/>
      <w:divBdr>
        <w:top w:val="none" w:sz="0" w:space="0" w:color="auto"/>
        <w:left w:val="none" w:sz="0" w:space="0" w:color="auto"/>
        <w:bottom w:val="none" w:sz="0" w:space="0" w:color="auto"/>
        <w:right w:val="none" w:sz="0" w:space="0" w:color="auto"/>
      </w:divBdr>
    </w:div>
    <w:div w:id="351420989">
      <w:bodyDiv w:val="1"/>
      <w:marLeft w:val="0"/>
      <w:marRight w:val="0"/>
      <w:marTop w:val="0"/>
      <w:marBottom w:val="0"/>
      <w:divBdr>
        <w:top w:val="none" w:sz="0" w:space="0" w:color="auto"/>
        <w:left w:val="none" w:sz="0" w:space="0" w:color="auto"/>
        <w:bottom w:val="none" w:sz="0" w:space="0" w:color="auto"/>
        <w:right w:val="none" w:sz="0" w:space="0" w:color="auto"/>
      </w:divBdr>
    </w:div>
    <w:div w:id="362941389">
      <w:bodyDiv w:val="1"/>
      <w:marLeft w:val="0"/>
      <w:marRight w:val="0"/>
      <w:marTop w:val="0"/>
      <w:marBottom w:val="0"/>
      <w:divBdr>
        <w:top w:val="none" w:sz="0" w:space="0" w:color="auto"/>
        <w:left w:val="none" w:sz="0" w:space="0" w:color="auto"/>
        <w:bottom w:val="none" w:sz="0" w:space="0" w:color="auto"/>
        <w:right w:val="none" w:sz="0" w:space="0" w:color="auto"/>
      </w:divBdr>
    </w:div>
    <w:div w:id="364254789">
      <w:bodyDiv w:val="1"/>
      <w:marLeft w:val="0"/>
      <w:marRight w:val="0"/>
      <w:marTop w:val="0"/>
      <w:marBottom w:val="0"/>
      <w:divBdr>
        <w:top w:val="none" w:sz="0" w:space="0" w:color="auto"/>
        <w:left w:val="none" w:sz="0" w:space="0" w:color="auto"/>
        <w:bottom w:val="none" w:sz="0" w:space="0" w:color="auto"/>
        <w:right w:val="none" w:sz="0" w:space="0" w:color="auto"/>
      </w:divBdr>
    </w:div>
    <w:div w:id="366611322">
      <w:bodyDiv w:val="1"/>
      <w:marLeft w:val="0"/>
      <w:marRight w:val="0"/>
      <w:marTop w:val="0"/>
      <w:marBottom w:val="0"/>
      <w:divBdr>
        <w:top w:val="none" w:sz="0" w:space="0" w:color="auto"/>
        <w:left w:val="none" w:sz="0" w:space="0" w:color="auto"/>
        <w:bottom w:val="none" w:sz="0" w:space="0" w:color="auto"/>
        <w:right w:val="none" w:sz="0" w:space="0" w:color="auto"/>
      </w:divBdr>
    </w:div>
    <w:div w:id="367295260">
      <w:bodyDiv w:val="1"/>
      <w:marLeft w:val="0"/>
      <w:marRight w:val="0"/>
      <w:marTop w:val="0"/>
      <w:marBottom w:val="0"/>
      <w:divBdr>
        <w:top w:val="none" w:sz="0" w:space="0" w:color="auto"/>
        <w:left w:val="none" w:sz="0" w:space="0" w:color="auto"/>
        <w:bottom w:val="none" w:sz="0" w:space="0" w:color="auto"/>
        <w:right w:val="none" w:sz="0" w:space="0" w:color="auto"/>
      </w:divBdr>
    </w:div>
    <w:div w:id="373431629">
      <w:bodyDiv w:val="1"/>
      <w:marLeft w:val="0"/>
      <w:marRight w:val="0"/>
      <w:marTop w:val="0"/>
      <w:marBottom w:val="0"/>
      <w:divBdr>
        <w:top w:val="none" w:sz="0" w:space="0" w:color="auto"/>
        <w:left w:val="none" w:sz="0" w:space="0" w:color="auto"/>
        <w:bottom w:val="none" w:sz="0" w:space="0" w:color="auto"/>
        <w:right w:val="none" w:sz="0" w:space="0" w:color="auto"/>
      </w:divBdr>
    </w:div>
    <w:div w:id="400951400">
      <w:bodyDiv w:val="1"/>
      <w:marLeft w:val="0"/>
      <w:marRight w:val="0"/>
      <w:marTop w:val="0"/>
      <w:marBottom w:val="0"/>
      <w:divBdr>
        <w:top w:val="none" w:sz="0" w:space="0" w:color="auto"/>
        <w:left w:val="none" w:sz="0" w:space="0" w:color="auto"/>
        <w:bottom w:val="none" w:sz="0" w:space="0" w:color="auto"/>
        <w:right w:val="none" w:sz="0" w:space="0" w:color="auto"/>
      </w:divBdr>
    </w:div>
    <w:div w:id="410666795">
      <w:bodyDiv w:val="1"/>
      <w:marLeft w:val="0"/>
      <w:marRight w:val="0"/>
      <w:marTop w:val="0"/>
      <w:marBottom w:val="0"/>
      <w:divBdr>
        <w:top w:val="none" w:sz="0" w:space="0" w:color="auto"/>
        <w:left w:val="none" w:sz="0" w:space="0" w:color="auto"/>
        <w:bottom w:val="none" w:sz="0" w:space="0" w:color="auto"/>
        <w:right w:val="none" w:sz="0" w:space="0" w:color="auto"/>
      </w:divBdr>
    </w:div>
    <w:div w:id="411632374">
      <w:bodyDiv w:val="1"/>
      <w:marLeft w:val="0"/>
      <w:marRight w:val="0"/>
      <w:marTop w:val="0"/>
      <w:marBottom w:val="0"/>
      <w:divBdr>
        <w:top w:val="none" w:sz="0" w:space="0" w:color="auto"/>
        <w:left w:val="none" w:sz="0" w:space="0" w:color="auto"/>
        <w:bottom w:val="none" w:sz="0" w:space="0" w:color="auto"/>
        <w:right w:val="none" w:sz="0" w:space="0" w:color="auto"/>
      </w:divBdr>
    </w:div>
    <w:div w:id="418989837">
      <w:bodyDiv w:val="1"/>
      <w:marLeft w:val="0"/>
      <w:marRight w:val="0"/>
      <w:marTop w:val="0"/>
      <w:marBottom w:val="0"/>
      <w:divBdr>
        <w:top w:val="none" w:sz="0" w:space="0" w:color="auto"/>
        <w:left w:val="none" w:sz="0" w:space="0" w:color="auto"/>
        <w:bottom w:val="none" w:sz="0" w:space="0" w:color="auto"/>
        <w:right w:val="none" w:sz="0" w:space="0" w:color="auto"/>
      </w:divBdr>
    </w:div>
    <w:div w:id="421340353">
      <w:bodyDiv w:val="1"/>
      <w:marLeft w:val="0"/>
      <w:marRight w:val="0"/>
      <w:marTop w:val="0"/>
      <w:marBottom w:val="0"/>
      <w:divBdr>
        <w:top w:val="none" w:sz="0" w:space="0" w:color="auto"/>
        <w:left w:val="none" w:sz="0" w:space="0" w:color="auto"/>
        <w:bottom w:val="none" w:sz="0" w:space="0" w:color="auto"/>
        <w:right w:val="none" w:sz="0" w:space="0" w:color="auto"/>
      </w:divBdr>
    </w:div>
    <w:div w:id="422262930">
      <w:bodyDiv w:val="1"/>
      <w:marLeft w:val="0"/>
      <w:marRight w:val="0"/>
      <w:marTop w:val="0"/>
      <w:marBottom w:val="0"/>
      <w:divBdr>
        <w:top w:val="none" w:sz="0" w:space="0" w:color="auto"/>
        <w:left w:val="none" w:sz="0" w:space="0" w:color="auto"/>
        <w:bottom w:val="none" w:sz="0" w:space="0" w:color="auto"/>
        <w:right w:val="none" w:sz="0" w:space="0" w:color="auto"/>
      </w:divBdr>
    </w:div>
    <w:div w:id="426387760">
      <w:bodyDiv w:val="1"/>
      <w:marLeft w:val="0"/>
      <w:marRight w:val="0"/>
      <w:marTop w:val="0"/>
      <w:marBottom w:val="0"/>
      <w:divBdr>
        <w:top w:val="none" w:sz="0" w:space="0" w:color="auto"/>
        <w:left w:val="none" w:sz="0" w:space="0" w:color="auto"/>
        <w:bottom w:val="none" w:sz="0" w:space="0" w:color="auto"/>
        <w:right w:val="none" w:sz="0" w:space="0" w:color="auto"/>
      </w:divBdr>
      <w:divsChild>
        <w:div w:id="185488517">
          <w:marLeft w:val="0"/>
          <w:marRight w:val="0"/>
          <w:marTop w:val="0"/>
          <w:marBottom w:val="0"/>
          <w:divBdr>
            <w:top w:val="none" w:sz="0" w:space="0" w:color="auto"/>
            <w:left w:val="none" w:sz="0" w:space="0" w:color="auto"/>
            <w:bottom w:val="none" w:sz="0" w:space="0" w:color="auto"/>
            <w:right w:val="none" w:sz="0" w:space="0" w:color="auto"/>
          </w:divBdr>
          <w:divsChild>
            <w:div w:id="735786439">
              <w:marLeft w:val="0"/>
              <w:marRight w:val="0"/>
              <w:marTop w:val="0"/>
              <w:marBottom w:val="0"/>
              <w:divBdr>
                <w:top w:val="none" w:sz="0" w:space="0" w:color="auto"/>
                <w:left w:val="none" w:sz="0" w:space="0" w:color="auto"/>
                <w:bottom w:val="none" w:sz="0" w:space="0" w:color="auto"/>
                <w:right w:val="none" w:sz="0" w:space="0" w:color="auto"/>
              </w:divBdr>
            </w:div>
            <w:div w:id="1641768761">
              <w:marLeft w:val="0"/>
              <w:marRight w:val="0"/>
              <w:marTop w:val="0"/>
              <w:marBottom w:val="0"/>
              <w:divBdr>
                <w:top w:val="none" w:sz="0" w:space="0" w:color="auto"/>
                <w:left w:val="none" w:sz="0" w:space="0" w:color="auto"/>
                <w:bottom w:val="none" w:sz="0" w:space="0" w:color="auto"/>
                <w:right w:val="none" w:sz="0" w:space="0" w:color="auto"/>
              </w:divBdr>
              <w:divsChild>
                <w:div w:id="1658412678">
                  <w:marLeft w:val="0"/>
                  <w:marRight w:val="0"/>
                  <w:marTop w:val="0"/>
                  <w:marBottom w:val="0"/>
                  <w:divBdr>
                    <w:top w:val="none" w:sz="0" w:space="0" w:color="auto"/>
                    <w:left w:val="none" w:sz="0" w:space="0" w:color="auto"/>
                    <w:bottom w:val="none" w:sz="0" w:space="0" w:color="auto"/>
                    <w:right w:val="none" w:sz="0" w:space="0" w:color="auto"/>
                  </w:divBdr>
                  <w:divsChild>
                    <w:div w:id="4692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14873">
      <w:bodyDiv w:val="1"/>
      <w:marLeft w:val="0"/>
      <w:marRight w:val="0"/>
      <w:marTop w:val="0"/>
      <w:marBottom w:val="0"/>
      <w:divBdr>
        <w:top w:val="none" w:sz="0" w:space="0" w:color="auto"/>
        <w:left w:val="none" w:sz="0" w:space="0" w:color="auto"/>
        <w:bottom w:val="none" w:sz="0" w:space="0" w:color="auto"/>
        <w:right w:val="none" w:sz="0" w:space="0" w:color="auto"/>
      </w:divBdr>
    </w:div>
    <w:div w:id="432944459">
      <w:bodyDiv w:val="1"/>
      <w:marLeft w:val="0"/>
      <w:marRight w:val="0"/>
      <w:marTop w:val="0"/>
      <w:marBottom w:val="0"/>
      <w:divBdr>
        <w:top w:val="none" w:sz="0" w:space="0" w:color="auto"/>
        <w:left w:val="none" w:sz="0" w:space="0" w:color="auto"/>
        <w:bottom w:val="none" w:sz="0" w:space="0" w:color="auto"/>
        <w:right w:val="none" w:sz="0" w:space="0" w:color="auto"/>
      </w:divBdr>
    </w:div>
    <w:div w:id="433986894">
      <w:bodyDiv w:val="1"/>
      <w:marLeft w:val="0"/>
      <w:marRight w:val="0"/>
      <w:marTop w:val="0"/>
      <w:marBottom w:val="0"/>
      <w:divBdr>
        <w:top w:val="none" w:sz="0" w:space="0" w:color="auto"/>
        <w:left w:val="none" w:sz="0" w:space="0" w:color="auto"/>
        <w:bottom w:val="none" w:sz="0" w:space="0" w:color="auto"/>
        <w:right w:val="none" w:sz="0" w:space="0" w:color="auto"/>
      </w:divBdr>
    </w:div>
    <w:div w:id="445581145">
      <w:bodyDiv w:val="1"/>
      <w:marLeft w:val="0"/>
      <w:marRight w:val="0"/>
      <w:marTop w:val="0"/>
      <w:marBottom w:val="0"/>
      <w:divBdr>
        <w:top w:val="none" w:sz="0" w:space="0" w:color="auto"/>
        <w:left w:val="none" w:sz="0" w:space="0" w:color="auto"/>
        <w:bottom w:val="none" w:sz="0" w:space="0" w:color="auto"/>
        <w:right w:val="none" w:sz="0" w:space="0" w:color="auto"/>
      </w:divBdr>
    </w:div>
    <w:div w:id="445735331">
      <w:bodyDiv w:val="1"/>
      <w:marLeft w:val="0"/>
      <w:marRight w:val="0"/>
      <w:marTop w:val="0"/>
      <w:marBottom w:val="0"/>
      <w:divBdr>
        <w:top w:val="none" w:sz="0" w:space="0" w:color="auto"/>
        <w:left w:val="none" w:sz="0" w:space="0" w:color="auto"/>
        <w:bottom w:val="none" w:sz="0" w:space="0" w:color="auto"/>
        <w:right w:val="none" w:sz="0" w:space="0" w:color="auto"/>
      </w:divBdr>
    </w:div>
    <w:div w:id="494298595">
      <w:bodyDiv w:val="1"/>
      <w:marLeft w:val="0"/>
      <w:marRight w:val="0"/>
      <w:marTop w:val="0"/>
      <w:marBottom w:val="0"/>
      <w:divBdr>
        <w:top w:val="none" w:sz="0" w:space="0" w:color="auto"/>
        <w:left w:val="none" w:sz="0" w:space="0" w:color="auto"/>
        <w:bottom w:val="none" w:sz="0" w:space="0" w:color="auto"/>
        <w:right w:val="none" w:sz="0" w:space="0" w:color="auto"/>
      </w:divBdr>
    </w:div>
    <w:div w:id="499665667">
      <w:bodyDiv w:val="1"/>
      <w:marLeft w:val="0"/>
      <w:marRight w:val="0"/>
      <w:marTop w:val="0"/>
      <w:marBottom w:val="0"/>
      <w:divBdr>
        <w:top w:val="none" w:sz="0" w:space="0" w:color="auto"/>
        <w:left w:val="none" w:sz="0" w:space="0" w:color="auto"/>
        <w:bottom w:val="none" w:sz="0" w:space="0" w:color="auto"/>
        <w:right w:val="none" w:sz="0" w:space="0" w:color="auto"/>
      </w:divBdr>
    </w:div>
    <w:div w:id="499734753">
      <w:bodyDiv w:val="1"/>
      <w:marLeft w:val="0"/>
      <w:marRight w:val="0"/>
      <w:marTop w:val="0"/>
      <w:marBottom w:val="0"/>
      <w:divBdr>
        <w:top w:val="none" w:sz="0" w:space="0" w:color="auto"/>
        <w:left w:val="none" w:sz="0" w:space="0" w:color="auto"/>
        <w:bottom w:val="none" w:sz="0" w:space="0" w:color="auto"/>
        <w:right w:val="none" w:sz="0" w:space="0" w:color="auto"/>
      </w:divBdr>
    </w:div>
    <w:div w:id="500851275">
      <w:bodyDiv w:val="1"/>
      <w:marLeft w:val="0"/>
      <w:marRight w:val="0"/>
      <w:marTop w:val="0"/>
      <w:marBottom w:val="0"/>
      <w:divBdr>
        <w:top w:val="none" w:sz="0" w:space="0" w:color="auto"/>
        <w:left w:val="none" w:sz="0" w:space="0" w:color="auto"/>
        <w:bottom w:val="none" w:sz="0" w:space="0" w:color="auto"/>
        <w:right w:val="none" w:sz="0" w:space="0" w:color="auto"/>
      </w:divBdr>
    </w:div>
    <w:div w:id="518468685">
      <w:bodyDiv w:val="1"/>
      <w:marLeft w:val="0"/>
      <w:marRight w:val="0"/>
      <w:marTop w:val="0"/>
      <w:marBottom w:val="0"/>
      <w:divBdr>
        <w:top w:val="none" w:sz="0" w:space="0" w:color="auto"/>
        <w:left w:val="none" w:sz="0" w:space="0" w:color="auto"/>
        <w:bottom w:val="none" w:sz="0" w:space="0" w:color="auto"/>
        <w:right w:val="none" w:sz="0" w:space="0" w:color="auto"/>
      </w:divBdr>
    </w:div>
    <w:div w:id="518937247">
      <w:bodyDiv w:val="1"/>
      <w:marLeft w:val="0"/>
      <w:marRight w:val="0"/>
      <w:marTop w:val="0"/>
      <w:marBottom w:val="0"/>
      <w:divBdr>
        <w:top w:val="none" w:sz="0" w:space="0" w:color="auto"/>
        <w:left w:val="none" w:sz="0" w:space="0" w:color="auto"/>
        <w:bottom w:val="none" w:sz="0" w:space="0" w:color="auto"/>
        <w:right w:val="none" w:sz="0" w:space="0" w:color="auto"/>
      </w:divBdr>
    </w:div>
    <w:div w:id="520823805">
      <w:bodyDiv w:val="1"/>
      <w:marLeft w:val="0"/>
      <w:marRight w:val="0"/>
      <w:marTop w:val="0"/>
      <w:marBottom w:val="0"/>
      <w:divBdr>
        <w:top w:val="none" w:sz="0" w:space="0" w:color="auto"/>
        <w:left w:val="none" w:sz="0" w:space="0" w:color="auto"/>
        <w:bottom w:val="none" w:sz="0" w:space="0" w:color="auto"/>
        <w:right w:val="none" w:sz="0" w:space="0" w:color="auto"/>
      </w:divBdr>
    </w:div>
    <w:div w:id="521869183">
      <w:bodyDiv w:val="1"/>
      <w:marLeft w:val="0"/>
      <w:marRight w:val="0"/>
      <w:marTop w:val="0"/>
      <w:marBottom w:val="0"/>
      <w:divBdr>
        <w:top w:val="none" w:sz="0" w:space="0" w:color="auto"/>
        <w:left w:val="none" w:sz="0" w:space="0" w:color="auto"/>
        <w:bottom w:val="none" w:sz="0" w:space="0" w:color="auto"/>
        <w:right w:val="none" w:sz="0" w:space="0" w:color="auto"/>
      </w:divBdr>
    </w:div>
    <w:div w:id="527452969">
      <w:bodyDiv w:val="1"/>
      <w:marLeft w:val="0"/>
      <w:marRight w:val="0"/>
      <w:marTop w:val="0"/>
      <w:marBottom w:val="0"/>
      <w:divBdr>
        <w:top w:val="none" w:sz="0" w:space="0" w:color="auto"/>
        <w:left w:val="none" w:sz="0" w:space="0" w:color="auto"/>
        <w:bottom w:val="none" w:sz="0" w:space="0" w:color="auto"/>
        <w:right w:val="none" w:sz="0" w:space="0" w:color="auto"/>
      </w:divBdr>
    </w:div>
    <w:div w:id="529881665">
      <w:bodyDiv w:val="1"/>
      <w:marLeft w:val="0"/>
      <w:marRight w:val="0"/>
      <w:marTop w:val="0"/>
      <w:marBottom w:val="0"/>
      <w:divBdr>
        <w:top w:val="none" w:sz="0" w:space="0" w:color="auto"/>
        <w:left w:val="none" w:sz="0" w:space="0" w:color="auto"/>
        <w:bottom w:val="none" w:sz="0" w:space="0" w:color="auto"/>
        <w:right w:val="none" w:sz="0" w:space="0" w:color="auto"/>
      </w:divBdr>
    </w:div>
    <w:div w:id="532499937">
      <w:bodyDiv w:val="1"/>
      <w:marLeft w:val="0"/>
      <w:marRight w:val="0"/>
      <w:marTop w:val="0"/>
      <w:marBottom w:val="0"/>
      <w:divBdr>
        <w:top w:val="none" w:sz="0" w:space="0" w:color="auto"/>
        <w:left w:val="none" w:sz="0" w:space="0" w:color="auto"/>
        <w:bottom w:val="none" w:sz="0" w:space="0" w:color="auto"/>
        <w:right w:val="none" w:sz="0" w:space="0" w:color="auto"/>
      </w:divBdr>
    </w:div>
    <w:div w:id="538250330">
      <w:bodyDiv w:val="1"/>
      <w:marLeft w:val="0"/>
      <w:marRight w:val="0"/>
      <w:marTop w:val="0"/>
      <w:marBottom w:val="0"/>
      <w:divBdr>
        <w:top w:val="none" w:sz="0" w:space="0" w:color="auto"/>
        <w:left w:val="none" w:sz="0" w:space="0" w:color="auto"/>
        <w:bottom w:val="none" w:sz="0" w:space="0" w:color="auto"/>
        <w:right w:val="none" w:sz="0" w:space="0" w:color="auto"/>
      </w:divBdr>
    </w:div>
    <w:div w:id="561185256">
      <w:bodyDiv w:val="1"/>
      <w:marLeft w:val="0"/>
      <w:marRight w:val="0"/>
      <w:marTop w:val="0"/>
      <w:marBottom w:val="0"/>
      <w:divBdr>
        <w:top w:val="none" w:sz="0" w:space="0" w:color="auto"/>
        <w:left w:val="none" w:sz="0" w:space="0" w:color="auto"/>
        <w:bottom w:val="none" w:sz="0" w:space="0" w:color="auto"/>
        <w:right w:val="none" w:sz="0" w:space="0" w:color="auto"/>
      </w:divBdr>
    </w:div>
    <w:div w:id="566889172">
      <w:bodyDiv w:val="1"/>
      <w:marLeft w:val="0"/>
      <w:marRight w:val="0"/>
      <w:marTop w:val="0"/>
      <w:marBottom w:val="0"/>
      <w:divBdr>
        <w:top w:val="none" w:sz="0" w:space="0" w:color="auto"/>
        <w:left w:val="none" w:sz="0" w:space="0" w:color="auto"/>
        <w:bottom w:val="none" w:sz="0" w:space="0" w:color="auto"/>
        <w:right w:val="none" w:sz="0" w:space="0" w:color="auto"/>
      </w:divBdr>
    </w:div>
    <w:div w:id="569389807">
      <w:bodyDiv w:val="1"/>
      <w:marLeft w:val="0"/>
      <w:marRight w:val="0"/>
      <w:marTop w:val="0"/>
      <w:marBottom w:val="0"/>
      <w:divBdr>
        <w:top w:val="none" w:sz="0" w:space="0" w:color="auto"/>
        <w:left w:val="none" w:sz="0" w:space="0" w:color="auto"/>
        <w:bottom w:val="none" w:sz="0" w:space="0" w:color="auto"/>
        <w:right w:val="none" w:sz="0" w:space="0" w:color="auto"/>
      </w:divBdr>
    </w:div>
    <w:div w:id="577984599">
      <w:bodyDiv w:val="1"/>
      <w:marLeft w:val="0"/>
      <w:marRight w:val="0"/>
      <w:marTop w:val="0"/>
      <w:marBottom w:val="0"/>
      <w:divBdr>
        <w:top w:val="none" w:sz="0" w:space="0" w:color="auto"/>
        <w:left w:val="none" w:sz="0" w:space="0" w:color="auto"/>
        <w:bottom w:val="none" w:sz="0" w:space="0" w:color="auto"/>
        <w:right w:val="none" w:sz="0" w:space="0" w:color="auto"/>
      </w:divBdr>
    </w:div>
    <w:div w:id="579217367">
      <w:bodyDiv w:val="1"/>
      <w:marLeft w:val="0"/>
      <w:marRight w:val="0"/>
      <w:marTop w:val="0"/>
      <w:marBottom w:val="0"/>
      <w:divBdr>
        <w:top w:val="none" w:sz="0" w:space="0" w:color="auto"/>
        <w:left w:val="none" w:sz="0" w:space="0" w:color="auto"/>
        <w:bottom w:val="none" w:sz="0" w:space="0" w:color="auto"/>
        <w:right w:val="none" w:sz="0" w:space="0" w:color="auto"/>
      </w:divBdr>
      <w:divsChild>
        <w:div w:id="567375067">
          <w:marLeft w:val="547"/>
          <w:marRight w:val="0"/>
          <w:marTop w:val="154"/>
          <w:marBottom w:val="0"/>
          <w:divBdr>
            <w:top w:val="none" w:sz="0" w:space="0" w:color="auto"/>
            <w:left w:val="none" w:sz="0" w:space="0" w:color="auto"/>
            <w:bottom w:val="none" w:sz="0" w:space="0" w:color="auto"/>
            <w:right w:val="none" w:sz="0" w:space="0" w:color="auto"/>
          </w:divBdr>
        </w:div>
      </w:divsChild>
    </w:div>
    <w:div w:id="584656168">
      <w:bodyDiv w:val="1"/>
      <w:marLeft w:val="0"/>
      <w:marRight w:val="0"/>
      <w:marTop w:val="0"/>
      <w:marBottom w:val="0"/>
      <w:divBdr>
        <w:top w:val="none" w:sz="0" w:space="0" w:color="auto"/>
        <w:left w:val="none" w:sz="0" w:space="0" w:color="auto"/>
        <w:bottom w:val="none" w:sz="0" w:space="0" w:color="auto"/>
        <w:right w:val="none" w:sz="0" w:space="0" w:color="auto"/>
      </w:divBdr>
    </w:div>
    <w:div w:id="586308560">
      <w:bodyDiv w:val="1"/>
      <w:marLeft w:val="0"/>
      <w:marRight w:val="0"/>
      <w:marTop w:val="0"/>
      <w:marBottom w:val="0"/>
      <w:divBdr>
        <w:top w:val="none" w:sz="0" w:space="0" w:color="auto"/>
        <w:left w:val="none" w:sz="0" w:space="0" w:color="auto"/>
        <w:bottom w:val="none" w:sz="0" w:space="0" w:color="auto"/>
        <w:right w:val="none" w:sz="0" w:space="0" w:color="auto"/>
      </w:divBdr>
    </w:div>
    <w:div w:id="591400977">
      <w:bodyDiv w:val="1"/>
      <w:marLeft w:val="0"/>
      <w:marRight w:val="0"/>
      <w:marTop w:val="0"/>
      <w:marBottom w:val="0"/>
      <w:divBdr>
        <w:top w:val="none" w:sz="0" w:space="0" w:color="auto"/>
        <w:left w:val="none" w:sz="0" w:space="0" w:color="auto"/>
        <w:bottom w:val="none" w:sz="0" w:space="0" w:color="auto"/>
        <w:right w:val="none" w:sz="0" w:space="0" w:color="auto"/>
      </w:divBdr>
    </w:div>
    <w:div w:id="602541873">
      <w:bodyDiv w:val="1"/>
      <w:marLeft w:val="0"/>
      <w:marRight w:val="0"/>
      <w:marTop w:val="0"/>
      <w:marBottom w:val="0"/>
      <w:divBdr>
        <w:top w:val="none" w:sz="0" w:space="0" w:color="auto"/>
        <w:left w:val="none" w:sz="0" w:space="0" w:color="auto"/>
        <w:bottom w:val="none" w:sz="0" w:space="0" w:color="auto"/>
        <w:right w:val="none" w:sz="0" w:space="0" w:color="auto"/>
      </w:divBdr>
      <w:divsChild>
        <w:div w:id="83652050">
          <w:marLeft w:val="547"/>
          <w:marRight w:val="0"/>
          <w:marTop w:val="154"/>
          <w:marBottom w:val="0"/>
          <w:divBdr>
            <w:top w:val="none" w:sz="0" w:space="0" w:color="auto"/>
            <w:left w:val="none" w:sz="0" w:space="0" w:color="auto"/>
            <w:bottom w:val="none" w:sz="0" w:space="0" w:color="auto"/>
            <w:right w:val="none" w:sz="0" w:space="0" w:color="auto"/>
          </w:divBdr>
        </w:div>
        <w:div w:id="559633783">
          <w:marLeft w:val="547"/>
          <w:marRight w:val="0"/>
          <w:marTop w:val="154"/>
          <w:marBottom w:val="0"/>
          <w:divBdr>
            <w:top w:val="none" w:sz="0" w:space="0" w:color="auto"/>
            <w:left w:val="none" w:sz="0" w:space="0" w:color="auto"/>
            <w:bottom w:val="none" w:sz="0" w:space="0" w:color="auto"/>
            <w:right w:val="none" w:sz="0" w:space="0" w:color="auto"/>
          </w:divBdr>
        </w:div>
        <w:div w:id="595479698">
          <w:marLeft w:val="547"/>
          <w:marRight w:val="0"/>
          <w:marTop w:val="154"/>
          <w:marBottom w:val="0"/>
          <w:divBdr>
            <w:top w:val="none" w:sz="0" w:space="0" w:color="auto"/>
            <w:left w:val="none" w:sz="0" w:space="0" w:color="auto"/>
            <w:bottom w:val="none" w:sz="0" w:space="0" w:color="auto"/>
            <w:right w:val="none" w:sz="0" w:space="0" w:color="auto"/>
          </w:divBdr>
        </w:div>
        <w:div w:id="1651248853">
          <w:marLeft w:val="547"/>
          <w:marRight w:val="0"/>
          <w:marTop w:val="154"/>
          <w:marBottom w:val="0"/>
          <w:divBdr>
            <w:top w:val="none" w:sz="0" w:space="0" w:color="auto"/>
            <w:left w:val="none" w:sz="0" w:space="0" w:color="auto"/>
            <w:bottom w:val="none" w:sz="0" w:space="0" w:color="auto"/>
            <w:right w:val="none" w:sz="0" w:space="0" w:color="auto"/>
          </w:divBdr>
        </w:div>
      </w:divsChild>
    </w:div>
    <w:div w:id="608583999">
      <w:bodyDiv w:val="1"/>
      <w:marLeft w:val="0"/>
      <w:marRight w:val="0"/>
      <w:marTop w:val="0"/>
      <w:marBottom w:val="0"/>
      <w:divBdr>
        <w:top w:val="none" w:sz="0" w:space="0" w:color="auto"/>
        <w:left w:val="none" w:sz="0" w:space="0" w:color="auto"/>
        <w:bottom w:val="none" w:sz="0" w:space="0" w:color="auto"/>
        <w:right w:val="none" w:sz="0" w:space="0" w:color="auto"/>
      </w:divBdr>
    </w:div>
    <w:div w:id="609437993">
      <w:bodyDiv w:val="1"/>
      <w:marLeft w:val="0"/>
      <w:marRight w:val="0"/>
      <w:marTop w:val="0"/>
      <w:marBottom w:val="0"/>
      <w:divBdr>
        <w:top w:val="none" w:sz="0" w:space="0" w:color="auto"/>
        <w:left w:val="none" w:sz="0" w:space="0" w:color="auto"/>
        <w:bottom w:val="none" w:sz="0" w:space="0" w:color="auto"/>
        <w:right w:val="none" w:sz="0" w:space="0" w:color="auto"/>
      </w:divBdr>
    </w:div>
    <w:div w:id="615984843">
      <w:bodyDiv w:val="1"/>
      <w:marLeft w:val="0"/>
      <w:marRight w:val="0"/>
      <w:marTop w:val="0"/>
      <w:marBottom w:val="0"/>
      <w:divBdr>
        <w:top w:val="none" w:sz="0" w:space="0" w:color="auto"/>
        <w:left w:val="none" w:sz="0" w:space="0" w:color="auto"/>
        <w:bottom w:val="none" w:sz="0" w:space="0" w:color="auto"/>
        <w:right w:val="none" w:sz="0" w:space="0" w:color="auto"/>
      </w:divBdr>
    </w:div>
    <w:div w:id="625698407">
      <w:bodyDiv w:val="1"/>
      <w:marLeft w:val="0"/>
      <w:marRight w:val="0"/>
      <w:marTop w:val="0"/>
      <w:marBottom w:val="0"/>
      <w:divBdr>
        <w:top w:val="none" w:sz="0" w:space="0" w:color="auto"/>
        <w:left w:val="none" w:sz="0" w:space="0" w:color="auto"/>
        <w:bottom w:val="none" w:sz="0" w:space="0" w:color="auto"/>
        <w:right w:val="none" w:sz="0" w:space="0" w:color="auto"/>
      </w:divBdr>
      <w:divsChild>
        <w:div w:id="2027898135">
          <w:marLeft w:val="0"/>
          <w:marRight w:val="0"/>
          <w:marTop w:val="0"/>
          <w:marBottom w:val="0"/>
          <w:divBdr>
            <w:top w:val="none" w:sz="0" w:space="0" w:color="auto"/>
            <w:left w:val="none" w:sz="0" w:space="0" w:color="auto"/>
            <w:bottom w:val="none" w:sz="0" w:space="0" w:color="auto"/>
            <w:right w:val="none" w:sz="0" w:space="0" w:color="auto"/>
          </w:divBdr>
          <w:divsChild>
            <w:div w:id="1838617044">
              <w:marLeft w:val="0"/>
              <w:marRight w:val="0"/>
              <w:marTop w:val="0"/>
              <w:marBottom w:val="0"/>
              <w:divBdr>
                <w:top w:val="none" w:sz="0" w:space="0" w:color="auto"/>
                <w:left w:val="none" w:sz="0" w:space="0" w:color="auto"/>
                <w:bottom w:val="none" w:sz="0" w:space="0" w:color="auto"/>
                <w:right w:val="none" w:sz="0" w:space="0" w:color="auto"/>
              </w:divBdr>
            </w:div>
            <w:div w:id="1296177530">
              <w:marLeft w:val="0"/>
              <w:marRight w:val="0"/>
              <w:marTop w:val="0"/>
              <w:marBottom w:val="0"/>
              <w:divBdr>
                <w:top w:val="none" w:sz="0" w:space="0" w:color="auto"/>
                <w:left w:val="none" w:sz="0" w:space="0" w:color="auto"/>
                <w:bottom w:val="none" w:sz="0" w:space="0" w:color="auto"/>
                <w:right w:val="none" w:sz="0" w:space="0" w:color="auto"/>
              </w:divBdr>
              <w:divsChild>
                <w:div w:id="393282635">
                  <w:marLeft w:val="0"/>
                  <w:marRight w:val="0"/>
                  <w:marTop w:val="0"/>
                  <w:marBottom w:val="0"/>
                  <w:divBdr>
                    <w:top w:val="none" w:sz="0" w:space="0" w:color="auto"/>
                    <w:left w:val="none" w:sz="0" w:space="0" w:color="auto"/>
                    <w:bottom w:val="none" w:sz="0" w:space="0" w:color="auto"/>
                    <w:right w:val="none" w:sz="0" w:space="0" w:color="auto"/>
                  </w:divBdr>
                  <w:divsChild>
                    <w:div w:id="1792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625555">
      <w:bodyDiv w:val="1"/>
      <w:marLeft w:val="0"/>
      <w:marRight w:val="0"/>
      <w:marTop w:val="0"/>
      <w:marBottom w:val="0"/>
      <w:divBdr>
        <w:top w:val="none" w:sz="0" w:space="0" w:color="auto"/>
        <w:left w:val="none" w:sz="0" w:space="0" w:color="auto"/>
        <w:bottom w:val="none" w:sz="0" w:space="0" w:color="auto"/>
        <w:right w:val="none" w:sz="0" w:space="0" w:color="auto"/>
      </w:divBdr>
    </w:div>
    <w:div w:id="634600954">
      <w:bodyDiv w:val="1"/>
      <w:marLeft w:val="0"/>
      <w:marRight w:val="0"/>
      <w:marTop w:val="0"/>
      <w:marBottom w:val="0"/>
      <w:divBdr>
        <w:top w:val="none" w:sz="0" w:space="0" w:color="auto"/>
        <w:left w:val="none" w:sz="0" w:space="0" w:color="auto"/>
        <w:bottom w:val="none" w:sz="0" w:space="0" w:color="auto"/>
        <w:right w:val="none" w:sz="0" w:space="0" w:color="auto"/>
      </w:divBdr>
      <w:divsChild>
        <w:div w:id="192233127">
          <w:marLeft w:val="547"/>
          <w:marRight w:val="0"/>
          <w:marTop w:val="154"/>
          <w:marBottom w:val="0"/>
          <w:divBdr>
            <w:top w:val="none" w:sz="0" w:space="0" w:color="auto"/>
            <w:left w:val="none" w:sz="0" w:space="0" w:color="auto"/>
            <w:bottom w:val="none" w:sz="0" w:space="0" w:color="auto"/>
            <w:right w:val="none" w:sz="0" w:space="0" w:color="auto"/>
          </w:divBdr>
        </w:div>
        <w:div w:id="762993055">
          <w:marLeft w:val="547"/>
          <w:marRight w:val="0"/>
          <w:marTop w:val="154"/>
          <w:marBottom w:val="0"/>
          <w:divBdr>
            <w:top w:val="none" w:sz="0" w:space="0" w:color="auto"/>
            <w:left w:val="none" w:sz="0" w:space="0" w:color="auto"/>
            <w:bottom w:val="none" w:sz="0" w:space="0" w:color="auto"/>
            <w:right w:val="none" w:sz="0" w:space="0" w:color="auto"/>
          </w:divBdr>
        </w:div>
        <w:div w:id="1385641744">
          <w:marLeft w:val="547"/>
          <w:marRight w:val="0"/>
          <w:marTop w:val="154"/>
          <w:marBottom w:val="0"/>
          <w:divBdr>
            <w:top w:val="none" w:sz="0" w:space="0" w:color="auto"/>
            <w:left w:val="none" w:sz="0" w:space="0" w:color="auto"/>
            <w:bottom w:val="none" w:sz="0" w:space="0" w:color="auto"/>
            <w:right w:val="none" w:sz="0" w:space="0" w:color="auto"/>
          </w:divBdr>
        </w:div>
        <w:div w:id="1481650784">
          <w:marLeft w:val="547"/>
          <w:marRight w:val="0"/>
          <w:marTop w:val="154"/>
          <w:marBottom w:val="0"/>
          <w:divBdr>
            <w:top w:val="none" w:sz="0" w:space="0" w:color="auto"/>
            <w:left w:val="none" w:sz="0" w:space="0" w:color="auto"/>
            <w:bottom w:val="none" w:sz="0" w:space="0" w:color="auto"/>
            <w:right w:val="none" w:sz="0" w:space="0" w:color="auto"/>
          </w:divBdr>
        </w:div>
        <w:div w:id="1868712514">
          <w:marLeft w:val="547"/>
          <w:marRight w:val="0"/>
          <w:marTop w:val="154"/>
          <w:marBottom w:val="0"/>
          <w:divBdr>
            <w:top w:val="none" w:sz="0" w:space="0" w:color="auto"/>
            <w:left w:val="none" w:sz="0" w:space="0" w:color="auto"/>
            <w:bottom w:val="none" w:sz="0" w:space="0" w:color="auto"/>
            <w:right w:val="none" w:sz="0" w:space="0" w:color="auto"/>
          </w:divBdr>
        </w:div>
        <w:div w:id="2112775304">
          <w:marLeft w:val="547"/>
          <w:marRight w:val="0"/>
          <w:marTop w:val="154"/>
          <w:marBottom w:val="0"/>
          <w:divBdr>
            <w:top w:val="none" w:sz="0" w:space="0" w:color="auto"/>
            <w:left w:val="none" w:sz="0" w:space="0" w:color="auto"/>
            <w:bottom w:val="none" w:sz="0" w:space="0" w:color="auto"/>
            <w:right w:val="none" w:sz="0" w:space="0" w:color="auto"/>
          </w:divBdr>
        </w:div>
      </w:divsChild>
    </w:div>
    <w:div w:id="637342524">
      <w:bodyDiv w:val="1"/>
      <w:marLeft w:val="0"/>
      <w:marRight w:val="0"/>
      <w:marTop w:val="0"/>
      <w:marBottom w:val="0"/>
      <w:divBdr>
        <w:top w:val="none" w:sz="0" w:space="0" w:color="auto"/>
        <w:left w:val="none" w:sz="0" w:space="0" w:color="auto"/>
        <w:bottom w:val="none" w:sz="0" w:space="0" w:color="auto"/>
        <w:right w:val="none" w:sz="0" w:space="0" w:color="auto"/>
      </w:divBdr>
    </w:div>
    <w:div w:id="639919744">
      <w:bodyDiv w:val="1"/>
      <w:marLeft w:val="0"/>
      <w:marRight w:val="0"/>
      <w:marTop w:val="0"/>
      <w:marBottom w:val="0"/>
      <w:divBdr>
        <w:top w:val="none" w:sz="0" w:space="0" w:color="auto"/>
        <w:left w:val="none" w:sz="0" w:space="0" w:color="auto"/>
        <w:bottom w:val="none" w:sz="0" w:space="0" w:color="auto"/>
        <w:right w:val="none" w:sz="0" w:space="0" w:color="auto"/>
      </w:divBdr>
    </w:div>
    <w:div w:id="641277102">
      <w:bodyDiv w:val="1"/>
      <w:marLeft w:val="0"/>
      <w:marRight w:val="0"/>
      <w:marTop w:val="0"/>
      <w:marBottom w:val="0"/>
      <w:divBdr>
        <w:top w:val="none" w:sz="0" w:space="0" w:color="auto"/>
        <w:left w:val="none" w:sz="0" w:space="0" w:color="auto"/>
        <w:bottom w:val="none" w:sz="0" w:space="0" w:color="auto"/>
        <w:right w:val="none" w:sz="0" w:space="0" w:color="auto"/>
      </w:divBdr>
    </w:div>
    <w:div w:id="647168101">
      <w:bodyDiv w:val="1"/>
      <w:marLeft w:val="0"/>
      <w:marRight w:val="0"/>
      <w:marTop w:val="0"/>
      <w:marBottom w:val="0"/>
      <w:divBdr>
        <w:top w:val="none" w:sz="0" w:space="0" w:color="auto"/>
        <w:left w:val="none" w:sz="0" w:space="0" w:color="auto"/>
        <w:bottom w:val="none" w:sz="0" w:space="0" w:color="auto"/>
        <w:right w:val="none" w:sz="0" w:space="0" w:color="auto"/>
      </w:divBdr>
    </w:div>
    <w:div w:id="655183486">
      <w:bodyDiv w:val="1"/>
      <w:marLeft w:val="0"/>
      <w:marRight w:val="0"/>
      <w:marTop w:val="0"/>
      <w:marBottom w:val="0"/>
      <w:divBdr>
        <w:top w:val="none" w:sz="0" w:space="0" w:color="auto"/>
        <w:left w:val="none" w:sz="0" w:space="0" w:color="auto"/>
        <w:bottom w:val="none" w:sz="0" w:space="0" w:color="auto"/>
        <w:right w:val="none" w:sz="0" w:space="0" w:color="auto"/>
      </w:divBdr>
    </w:div>
    <w:div w:id="659576703">
      <w:bodyDiv w:val="1"/>
      <w:marLeft w:val="0"/>
      <w:marRight w:val="0"/>
      <w:marTop w:val="0"/>
      <w:marBottom w:val="0"/>
      <w:divBdr>
        <w:top w:val="none" w:sz="0" w:space="0" w:color="auto"/>
        <w:left w:val="none" w:sz="0" w:space="0" w:color="auto"/>
        <w:bottom w:val="none" w:sz="0" w:space="0" w:color="auto"/>
        <w:right w:val="none" w:sz="0" w:space="0" w:color="auto"/>
      </w:divBdr>
    </w:div>
    <w:div w:id="667681727">
      <w:bodyDiv w:val="1"/>
      <w:marLeft w:val="0"/>
      <w:marRight w:val="0"/>
      <w:marTop w:val="0"/>
      <w:marBottom w:val="0"/>
      <w:divBdr>
        <w:top w:val="none" w:sz="0" w:space="0" w:color="auto"/>
        <w:left w:val="none" w:sz="0" w:space="0" w:color="auto"/>
        <w:bottom w:val="none" w:sz="0" w:space="0" w:color="auto"/>
        <w:right w:val="none" w:sz="0" w:space="0" w:color="auto"/>
      </w:divBdr>
    </w:div>
    <w:div w:id="668484447">
      <w:bodyDiv w:val="1"/>
      <w:marLeft w:val="0"/>
      <w:marRight w:val="0"/>
      <w:marTop w:val="0"/>
      <w:marBottom w:val="0"/>
      <w:divBdr>
        <w:top w:val="none" w:sz="0" w:space="0" w:color="auto"/>
        <w:left w:val="none" w:sz="0" w:space="0" w:color="auto"/>
        <w:bottom w:val="none" w:sz="0" w:space="0" w:color="auto"/>
        <w:right w:val="none" w:sz="0" w:space="0" w:color="auto"/>
      </w:divBdr>
    </w:div>
    <w:div w:id="673335156">
      <w:bodyDiv w:val="1"/>
      <w:marLeft w:val="0"/>
      <w:marRight w:val="0"/>
      <w:marTop w:val="0"/>
      <w:marBottom w:val="0"/>
      <w:divBdr>
        <w:top w:val="none" w:sz="0" w:space="0" w:color="auto"/>
        <w:left w:val="none" w:sz="0" w:space="0" w:color="auto"/>
        <w:bottom w:val="none" w:sz="0" w:space="0" w:color="auto"/>
        <w:right w:val="none" w:sz="0" w:space="0" w:color="auto"/>
      </w:divBdr>
    </w:div>
    <w:div w:id="677654111">
      <w:bodyDiv w:val="1"/>
      <w:marLeft w:val="0"/>
      <w:marRight w:val="0"/>
      <w:marTop w:val="0"/>
      <w:marBottom w:val="0"/>
      <w:divBdr>
        <w:top w:val="none" w:sz="0" w:space="0" w:color="auto"/>
        <w:left w:val="none" w:sz="0" w:space="0" w:color="auto"/>
        <w:bottom w:val="none" w:sz="0" w:space="0" w:color="auto"/>
        <w:right w:val="none" w:sz="0" w:space="0" w:color="auto"/>
      </w:divBdr>
    </w:div>
    <w:div w:id="683361162">
      <w:bodyDiv w:val="1"/>
      <w:marLeft w:val="0"/>
      <w:marRight w:val="0"/>
      <w:marTop w:val="0"/>
      <w:marBottom w:val="0"/>
      <w:divBdr>
        <w:top w:val="none" w:sz="0" w:space="0" w:color="auto"/>
        <w:left w:val="none" w:sz="0" w:space="0" w:color="auto"/>
        <w:bottom w:val="none" w:sz="0" w:space="0" w:color="auto"/>
        <w:right w:val="none" w:sz="0" w:space="0" w:color="auto"/>
      </w:divBdr>
    </w:div>
    <w:div w:id="684209621">
      <w:bodyDiv w:val="1"/>
      <w:marLeft w:val="0"/>
      <w:marRight w:val="0"/>
      <w:marTop w:val="0"/>
      <w:marBottom w:val="0"/>
      <w:divBdr>
        <w:top w:val="none" w:sz="0" w:space="0" w:color="auto"/>
        <w:left w:val="none" w:sz="0" w:space="0" w:color="auto"/>
        <w:bottom w:val="none" w:sz="0" w:space="0" w:color="auto"/>
        <w:right w:val="none" w:sz="0" w:space="0" w:color="auto"/>
      </w:divBdr>
    </w:div>
    <w:div w:id="685332535">
      <w:bodyDiv w:val="1"/>
      <w:marLeft w:val="0"/>
      <w:marRight w:val="0"/>
      <w:marTop w:val="0"/>
      <w:marBottom w:val="0"/>
      <w:divBdr>
        <w:top w:val="none" w:sz="0" w:space="0" w:color="auto"/>
        <w:left w:val="none" w:sz="0" w:space="0" w:color="auto"/>
        <w:bottom w:val="none" w:sz="0" w:space="0" w:color="auto"/>
        <w:right w:val="none" w:sz="0" w:space="0" w:color="auto"/>
      </w:divBdr>
    </w:div>
    <w:div w:id="689062335">
      <w:bodyDiv w:val="1"/>
      <w:marLeft w:val="0"/>
      <w:marRight w:val="0"/>
      <w:marTop w:val="0"/>
      <w:marBottom w:val="0"/>
      <w:divBdr>
        <w:top w:val="none" w:sz="0" w:space="0" w:color="auto"/>
        <w:left w:val="none" w:sz="0" w:space="0" w:color="auto"/>
        <w:bottom w:val="none" w:sz="0" w:space="0" w:color="auto"/>
        <w:right w:val="none" w:sz="0" w:space="0" w:color="auto"/>
      </w:divBdr>
    </w:div>
    <w:div w:id="694766639">
      <w:bodyDiv w:val="1"/>
      <w:marLeft w:val="0"/>
      <w:marRight w:val="0"/>
      <w:marTop w:val="0"/>
      <w:marBottom w:val="0"/>
      <w:divBdr>
        <w:top w:val="none" w:sz="0" w:space="0" w:color="auto"/>
        <w:left w:val="none" w:sz="0" w:space="0" w:color="auto"/>
        <w:bottom w:val="none" w:sz="0" w:space="0" w:color="auto"/>
        <w:right w:val="none" w:sz="0" w:space="0" w:color="auto"/>
      </w:divBdr>
    </w:div>
    <w:div w:id="696739036">
      <w:bodyDiv w:val="1"/>
      <w:marLeft w:val="0"/>
      <w:marRight w:val="0"/>
      <w:marTop w:val="0"/>
      <w:marBottom w:val="0"/>
      <w:divBdr>
        <w:top w:val="none" w:sz="0" w:space="0" w:color="auto"/>
        <w:left w:val="none" w:sz="0" w:space="0" w:color="auto"/>
        <w:bottom w:val="none" w:sz="0" w:space="0" w:color="auto"/>
        <w:right w:val="none" w:sz="0" w:space="0" w:color="auto"/>
      </w:divBdr>
    </w:div>
    <w:div w:id="705373899">
      <w:bodyDiv w:val="1"/>
      <w:marLeft w:val="0"/>
      <w:marRight w:val="0"/>
      <w:marTop w:val="0"/>
      <w:marBottom w:val="0"/>
      <w:divBdr>
        <w:top w:val="none" w:sz="0" w:space="0" w:color="auto"/>
        <w:left w:val="none" w:sz="0" w:space="0" w:color="auto"/>
        <w:bottom w:val="none" w:sz="0" w:space="0" w:color="auto"/>
        <w:right w:val="none" w:sz="0" w:space="0" w:color="auto"/>
      </w:divBdr>
      <w:divsChild>
        <w:div w:id="715350140">
          <w:marLeft w:val="547"/>
          <w:marRight w:val="0"/>
          <w:marTop w:val="154"/>
          <w:marBottom w:val="0"/>
          <w:divBdr>
            <w:top w:val="none" w:sz="0" w:space="0" w:color="auto"/>
            <w:left w:val="none" w:sz="0" w:space="0" w:color="auto"/>
            <w:bottom w:val="none" w:sz="0" w:space="0" w:color="auto"/>
            <w:right w:val="none" w:sz="0" w:space="0" w:color="auto"/>
          </w:divBdr>
        </w:div>
        <w:div w:id="2074500544">
          <w:marLeft w:val="547"/>
          <w:marRight w:val="0"/>
          <w:marTop w:val="154"/>
          <w:marBottom w:val="0"/>
          <w:divBdr>
            <w:top w:val="none" w:sz="0" w:space="0" w:color="auto"/>
            <w:left w:val="none" w:sz="0" w:space="0" w:color="auto"/>
            <w:bottom w:val="none" w:sz="0" w:space="0" w:color="auto"/>
            <w:right w:val="none" w:sz="0" w:space="0" w:color="auto"/>
          </w:divBdr>
        </w:div>
      </w:divsChild>
    </w:div>
    <w:div w:id="709494274">
      <w:bodyDiv w:val="1"/>
      <w:marLeft w:val="0"/>
      <w:marRight w:val="0"/>
      <w:marTop w:val="0"/>
      <w:marBottom w:val="0"/>
      <w:divBdr>
        <w:top w:val="none" w:sz="0" w:space="0" w:color="auto"/>
        <w:left w:val="none" w:sz="0" w:space="0" w:color="auto"/>
        <w:bottom w:val="none" w:sz="0" w:space="0" w:color="auto"/>
        <w:right w:val="none" w:sz="0" w:space="0" w:color="auto"/>
      </w:divBdr>
    </w:div>
    <w:div w:id="714692711">
      <w:bodyDiv w:val="1"/>
      <w:marLeft w:val="0"/>
      <w:marRight w:val="0"/>
      <w:marTop w:val="0"/>
      <w:marBottom w:val="0"/>
      <w:divBdr>
        <w:top w:val="none" w:sz="0" w:space="0" w:color="auto"/>
        <w:left w:val="none" w:sz="0" w:space="0" w:color="auto"/>
        <w:bottom w:val="none" w:sz="0" w:space="0" w:color="auto"/>
        <w:right w:val="none" w:sz="0" w:space="0" w:color="auto"/>
      </w:divBdr>
    </w:div>
    <w:div w:id="728114319">
      <w:bodyDiv w:val="1"/>
      <w:marLeft w:val="0"/>
      <w:marRight w:val="0"/>
      <w:marTop w:val="0"/>
      <w:marBottom w:val="0"/>
      <w:divBdr>
        <w:top w:val="none" w:sz="0" w:space="0" w:color="auto"/>
        <w:left w:val="none" w:sz="0" w:space="0" w:color="auto"/>
        <w:bottom w:val="none" w:sz="0" w:space="0" w:color="auto"/>
        <w:right w:val="none" w:sz="0" w:space="0" w:color="auto"/>
      </w:divBdr>
      <w:divsChild>
        <w:div w:id="1959872014">
          <w:marLeft w:val="0"/>
          <w:marRight w:val="0"/>
          <w:marTop w:val="0"/>
          <w:marBottom w:val="0"/>
          <w:divBdr>
            <w:top w:val="none" w:sz="0" w:space="0" w:color="auto"/>
            <w:left w:val="none" w:sz="0" w:space="0" w:color="auto"/>
            <w:bottom w:val="none" w:sz="0" w:space="0" w:color="auto"/>
            <w:right w:val="none" w:sz="0" w:space="0" w:color="auto"/>
          </w:divBdr>
          <w:divsChild>
            <w:div w:id="1019626597">
              <w:marLeft w:val="0"/>
              <w:marRight w:val="0"/>
              <w:marTop w:val="0"/>
              <w:marBottom w:val="0"/>
              <w:divBdr>
                <w:top w:val="none" w:sz="0" w:space="0" w:color="auto"/>
                <w:left w:val="none" w:sz="0" w:space="0" w:color="auto"/>
                <w:bottom w:val="none" w:sz="0" w:space="0" w:color="auto"/>
                <w:right w:val="none" w:sz="0" w:space="0" w:color="auto"/>
              </w:divBdr>
              <w:divsChild>
                <w:div w:id="51427446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8563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379882">
      <w:bodyDiv w:val="1"/>
      <w:marLeft w:val="0"/>
      <w:marRight w:val="0"/>
      <w:marTop w:val="0"/>
      <w:marBottom w:val="0"/>
      <w:divBdr>
        <w:top w:val="none" w:sz="0" w:space="0" w:color="auto"/>
        <w:left w:val="none" w:sz="0" w:space="0" w:color="auto"/>
        <w:bottom w:val="none" w:sz="0" w:space="0" w:color="auto"/>
        <w:right w:val="none" w:sz="0" w:space="0" w:color="auto"/>
      </w:divBdr>
      <w:divsChild>
        <w:div w:id="1545409885">
          <w:marLeft w:val="0"/>
          <w:marRight w:val="0"/>
          <w:marTop w:val="0"/>
          <w:marBottom w:val="0"/>
          <w:divBdr>
            <w:top w:val="none" w:sz="0" w:space="0" w:color="auto"/>
            <w:left w:val="none" w:sz="0" w:space="0" w:color="auto"/>
            <w:bottom w:val="none" w:sz="0" w:space="0" w:color="auto"/>
            <w:right w:val="none" w:sz="0" w:space="0" w:color="auto"/>
          </w:divBdr>
        </w:div>
      </w:divsChild>
    </w:div>
    <w:div w:id="744381160">
      <w:bodyDiv w:val="1"/>
      <w:marLeft w:val="0"/>
      <w:marRight w:val="0"/>
      <w:marTop w:val="0"/>
      <w:marBottom w:val="0"/>
      <w:divBdr>
        <w:top w:val="none" w:sz="0" w:space="0" w:color="auto"/>
        <w:left w:val="none" w:sz="0" w:space="0" w:color="auto"/>
        <w:bottom w:val="none" w:sz="0" w:space="0" w:color="auto"/>
        <w:right w:val="none" w:sz="0" w:space="0" w:color="auto"/>
      </w:divBdr>
    </w:div>
    <w:div w:id="748163421">
      <w:bodyDiv w:val="1"/>
      <w:marLeft w:val="0"/>
      <w:marRight w:val="0"/>
      <w:marTop w:val="0"/>
      <w:marBottom w:val="0"/>
      <w:divBdr>
        <w:top w:val="none" w:sz="0" w:space="0" w:color="auto"/>
        <w:left w:val="none" w:sz="0" w:space="0" w:color="auto"/>
        <w:bottom w:val="none" w:sz="0" w:space="0" w:color="auto"/>
        <w:right w:val="none" w:sz="0" w:space="0" w:color="auto"/>
      </w:divBdr>
    </w:div>
    <w:div w:id="750738421">
      <w:bodyDiv w:val="1"/>
      <w:marLeft w:val="0"/>
      <w:marRight w:val="0"/>
      <w:marTop w:val="0"/>
      <w:marBottom w:val="0"/>
      <w:divBdr>
        <w:top w:val="none" w:sz="0" w:space="0" w:color="auto"/>
        <w:left w:val="none" w:sz="0" w:space="0" w:color="auto"/>
        <w:bottom w:val="none" w:sz="0" w:space="0" w:color="auto"/>
        <w:right w:val="none" w:sz="0" w:space="0" w:color="auto"/>
      </w:divBdr>
      <w:divsChild>
        <w:div w:id="1717001077">
          <w:marLeft w:val="0"/>
          <w:marRight w:val="0"/>
          <w:marTop w:val="0"/>
          <w:marBottom w:val="0"/>
          <w:divBdr>
            <w:top w:val="none" w:sz="0" w:space="0" w:color="auto"/>
            <w:left w:val="none" w:sz="0" w:space="0" w:color="auto"/>
            <w:bottom w:val="none" w:sz="0" w:space="0" w:color="auto"/>
            <w:right w:val="none" w:sz="0" w:space="0" w:color="auto"/>
          </w:divBdr>
          <w:divsChild>
            <w:div w:id="2126925015">
              <w:marLeft w:val="0"/>
              <w:marRight w:val="0"/>
              <w:marTop w:val="0"/>
              <w:marBottom w:val="0"/>
              <w:divBdr>
                <w:top w:val="none" w:sz="0" w:space="0" w:color="auto"/>
                <w:left w:val="none" w:sz="0" w:space="0" w:color="auto"/>
                <w:bottom w:val="none" w:sz="0" w:space="0" w:color="auto"/>
                <w:right w:val="none" w:sz="0" w:space="0" w:color="auto"/>
              </w:divBdr>
              <w:divsChild>
                <w:div w:id="6230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79972">
      <w:bodyDiv w:val="1"/>
      <w:marLeft w:val="0"/>
      <w:marRight w:val="0"/>
      <w:marTop w:val="0"/>
      <w:marBottom w:val="0"/>
      <w:divBdr>
        <w:top w:val="none" w:sz="0" w:space="0" w:color="auto"/>
        <w:left w:val="none" w:sz="0" w:space="0" w:color="auto"/>
        <w:bottom w:val="none" w:sz="0" w:space="0" w:color="auto"/>
        <w:right w:val="none" w:sz="0" w:space="0" w:color="auto"/>
      </w:divBdr>
    </w:div>
    <w:div w:id="765616144">
      <w:bodyDiv w:val="1"/>
      <w:marLeft w:val="0"/>
      <w:marRight w:val="0"/>
      <w:marTop w:val="0"/>
      <w:marBottom w:val="0"/>
      <w:divBdr>
        <w:top w:val="none" w:sz="0" w:space="0" w:color="auto"/>
        <w:left w:val="none" w:sz="0" w:space="0" w:color="auto"/>
        <w:bottom w:val="none" w:sz="0" w:space="0" w:color="auto"/>
        <w:right w:val="none" w:sz="0" w:space="0" w:color="auto"/>
      </w:divBdr>
    </w:div>
    <w:div w:id="766001777">
      <w:bodyDiv w:val="1"/>
      <w:marLeft w:val="0"/>
      <w:marRight w:val="0"/>
      <w:marTop w:val="0"/>
      <w:marBottom w:val="0"/>
      <w:divBdr>
        <w:top w:val="none" w:sz="0" w:space="0" w:color="auto"/>
        <w:left w:val="none" w:sz="0" w:space="0" w:color="auto"/>
        <w:bottom w:val="none" w:sz="0" w:space="0" w:color="auto"/>
        <w:right w:val="none" w:sz="0" w:space="0" w:color="auto"/>
      </w:divBdr>
    </w:div>
    <w:div w:id="777027555">
      <w:bodyDiv w:val="1"/>
      <w:marLeft w:val="0"/>
      <w:marRight w:val="0"/>
      <w:marTop w:val="0"/>
      <w:marBottom w:val="0"/>
      <w:divBdr>
        <w:top w:val="none" w:sz="0" w:space="0" w:color="auto"/>
        <w:left w:val="none" w:sz="0" w:space="0" w:color="auto"/>
        <w:bottom w:val="none" w:sz="0" w:space="0" w:color="auto"/>
        <w:right w:val="none" w:sz="0" w:space="0" w:color="auto"/>
      </w:divBdr>
    </w:div>
    <w:div w:id="782503152">
      <w:bodyDiv w:val="1"/>
      <w:marLeft w:val="0"/>
      <w:marRight w:val="0"/>
      <w:marTop w:val="0"/>
      <w:marBottom w:val="0"/>
      <w:divBdr>
        <w:top w:val="none" w:sz="0" w:space="0" w:color="auto"/>
        <w:left w:val="none" w:sz="0" w:space="0" w:color="auto"/>
        <w:bottom w:val="none" w:sz="0" w:space="0" w:color="auto"/>
        <w:right w:val="none" w:sz="0" w:space="0" w:color="auto"/>
      </w:divBdr>
    </w:div>
    <w:div w:id="811170240">
      <w:bodyDiv w:val="1"/>
      <w:marLeft w:val="0"/>
      <w:marRight w:val="0"/>
      <w:marTop w:val="0"/>
      <w:marBottom w:val="0"/>
      <w:divBdr>
        <w:top w:val="none" w:sz="0" w:space="0" w:color="auto"/>
        <w:left w:val="none" w:sz="0" w:space="0" w:color="auto"/>
        <w:bottom w:val="none" w:sz="0" w:space="0" w:color="auto"/>
        <w:right w:val="none" w:sz="0" w:space="0" w:color="auto"/>
      </w:divBdr>
    </w:div>
    <w:div w:id="812255283">
      <w:bodyDiv w:val="1"/>
      <w:marLeft w:val="0"/>
      <w:marRight w:val="0"/>
      <w:marTop w:val="0"/>
      <w:marBottom w:val="0"/>
      <w:divBdr>
        <w:top w:val="none" w:sz="0" w:space="0" w:color="auto"/>
        <w:left w:val="none" w:sz="0" w:space="0" w:color="auto"/>
        <w:bottom w:val="none" w:sz="0" w:space="0" w:color="auto"/>
        <w:right w:val="none" w:sz="0" w:space="0" w:color="auto"/>
      </w:divBdr>
    </w:div>
    <w:div w:id="819153170">
      <w:bodyDiv w:val="1"/>
      <w:marLeft w:val="0"/>
      <w:marRight w:val="0"/>
      <w:marTop w:val="0"/>
      <w:marBottom w:val="0"/>
      <w:divBdr>
        <w:top w:val="none" w:sz="0" w:space="0" w:color="auto"/>
        <w:left w:val="none" w:sz="0" w:space="0" w:color="auto"/>
        <w:bottom w:val="none" w:sz="0" w:space="0" w:color="auto"/>
        <w:right w:val="none" w:sz="0" w:space="0" w:color="auto"/>
      </w:divBdr>
      <w:divsChild>
        <w:div w:id="1964074139">
          <w:marLeft w:val="547"/>
          <w:marRight w:val="0"/>
          <w:marTop w:val="154"/>
          <w:marBottom w:val="0"/>
          <w:divBdr>
            <w:top w:val="none" w:sz="0" w:space="0" w:color="auto"/>
            <w:left w:val="none" w:sz="0" w:space="0" w:color="auto"/>
            <w:bottom w:val="none" w:sz="0" w:space="0" w:color="auto"/>
            <w:right w:val="none" w:sz="0" w:space="0" w:color="auto"/>
          </w:divBdr>
        </w:div>
      </w:divsChild>
    </w:div>
    <w:div w:id="819611343">
      <w:bodyDiv w:val="1"/>
      <w:marLeft w:val="0"/>
      <w:marRight w:val="0"/>
      <w:marTop w:val="0"/>
      <w:marBottom w:val="0"/>
      <w:divBdr>
        <w:top w:val="none" w:sz="0" w:space="0" w:color="auto"/>
        <w:left w:val="none" w:sz="0" w:space="0" w:color="auto"/>
        <w:bottom w:val="none" w:sz="0" w:space="0" w:color="auto"/>
        <w:right w:val="none" w:sz="0" w:space="0" w:color="auto"/>
      </w:divBdr>
    </w:div>
    <w:div w:id="827597984">
      <w:bodyDiv w:val="1"/>
      <w:marLeft w:val="0"/>
      <w:marRight w:val="0"/>
      <w:marTop w:val="0"/>
      <w:marBottom w:val="0"/>
      <w:divBdr>
        <w:top w:val="none" w:sz="0" w:space="0" w:color="auto"/>
        <w:left w:val="none" w:sz="0" w:space="0" w:color="auto"/>
        <w:bottom w:val="none" w:sz="0" w:space="0" w:color="auto"/>
        <w:right w:val="none" w:sz="0" w:space="0" w:color="auto"/>
      </w:divBdr>
    </w:div>
    <w:div w:id="840505879">
      <w:bodyDiv w:val="1"/>
      <w:marLeft w:val="0"/>
      <w:marRight w:val="0"/>
      <w:marTop w:val="0"/>
      <w:marBottom w:val="0"/>
      <w:divBdr>
        <w:top w:val="none" w:sz="0" w:space="0" w:color="auto"/>
        <w:left w:val="none" w:sz="0" w:space="0" w:color="auto"/>
        <w:bottom w:val="none" w:sz="0" w:space="0" w:color="auto"/>
        <w:right w:val="none" w:sz="0" w:space="0" w:color="auto"/>
      </w:divBdr>
    </w:div>
    <w:div w:id="848985112">
      <w:bodyDiv w:val="1"/>
      <w:marLeft w:val="0"/>
      <w:marRight w:val="0"/>
      <w:marTop w:val="0"/>
      <w:marBottom w:val="0"/>
      <w:divBdr>
        <w:top w:val="none" w:sz="0" w:space="0" w:color="auto"/>
        <w:left w:val="none" w:sz="0" w:space="0" w:color="auto"/>
        <w:bottom w:val="none" w:sz="0" w:space="0" w:color="auto"/>
        <w:right w:val="none" w:sz="0" w:space="0" w:color="auto"/>
      </w:divBdr>
    </w:div>
    <w:div w:id="854998733">
      <w:bodyDiv w:val="1"/>
      <w:marLeft w:val="0"/>
      <w:marRight w:val="0"/>
      <w:marTop w:val="0"/>
      <w:marBottom w:val="0"/>
      <w:divBdr>
        <w:top w:val="none" w:sz="0" w:space="0" w:color="auto"/>
        <w:left w:val="none" w:sz="0" w:space="0" w:color="auto"/>
        <w:bottom w:val="none" w:sz="0" w:space="0" w:color="auto"/>
        <w:right w:val="none" w:sz="0" w:space="0" w:color="auto"/>
      </w:divBdr>
    </w:div>
    <w:div w:id="860554765">
      <w:bodyDiv w:val="1"/>
      <w:marLeft w:val="0"/>
      <w:marRight w:val="0"/>
      <w:marTop w:val="0"/>
      <w:marBottom w:val="0"/>
      <w:divBdr>
        <w:top w:val="none" w:sz="0" w:space="0" w:color="auto"/>
        <w:left w:val="none" w:sz="0" w:space="0" w:color="auto"/>
        <w:bottom w:val="none" w:sz="0" w:space="0" w:color="auto"/>
        <w:right w:val="none" w:sz="0" w:space="0" w:color="auto"/>
      </w:divBdr>
    </w:div>
    <w:div w:id="866331660">
      <w:bodyDiv w:val="1"/>
      <w:marLeft w:val="0"/>
      <w:marRight w:val="0"/>
      <w:marTop w:val="0"/>
      <w:marBottom w:val="0"/>
      <w:divBdr>
        <w:top w:val="none" w:sz="0" w:space="0" w:color="auto"/>
        <w:left w:val="none" w:sz="0" w:space="0" w:color="auto"/>
        <w:bottom w:val="none" w:sz="0" w:space="0" w:color="auto"/>
        <w:right w:val="none" w:sz="0" w:space="0" w:color="auto"/>
      </w:divBdr>
    </w:div>
    <w:div w:id="867328273">
      <w:bodyDiv w:val="1"/>
      <w:marLeft w:val="0"/>
      <w:marRight w:val="0"/>
      <w:marTop w:val="0"/>
      <w:marBottom w:val="0"/>
      <w:divBdr>
        <w:top w:val="none" w:sz="0" w:space="0" w:color="auto"/>
        <w:left w:val="none" w:sz="0" w:space="0" w:color="auto"/>
        <w:bottom w:val="none" w:sz="0" w:space="0" w:color="auto"/>
        <w:right w:val="none" w:sz="0" w:space="0" w:color="auto"/>
      </w:divBdr>
    </w:div>
    <w:div w:id="871267787">
      <w:bodyDiv w:val="1"/>
      <w:marLeft w:val="0"/>
      <w:marRight w:val="0"/>
      <w:marTop w:val="0"/>
      <w:marBottom w:val="0"/>
      <w:divBdr>
        <w:top w:val="none" w:sz="0" w:space="0" w:color="auto"/>
        <w:left w:val="none" w:sz="0" w:space="0" w:color="auto"/>
        <w:bottom w:val="none" w:sz="0" w:space="0" w:color="auto"/>
        <w:right w:val="none" w:sz="0" w:space="0" w:color="auto"/>
      </w:divBdr>
    </w:div>
    <w:div w:id="879122950">
      <w:bodyDiv w:val="1"/>
      <w:marLeft w:val="0"/>
      <w:marRight w:val="0"/>
      <w:marTop w:val="0"/>
      <w:marBottom w:val="0"/>
      <w:divBdr>
        <w:top w:val="none" w:sz="0" w:space="0" w:color="auto"/>
        <w:left w:val="none" w:sz="0" w:space="0" w:color="auto"/>
        <w:bottom w:val="none" w:sz="0" w:space="0" w:color="auto"/>
        <w:right w:val="none" w:sz="0" w:space="0" w:color="auto"/>
      </w:divBdr>
    </w:div>
    <w:div w:id="886405825">
      <w:bodyDiv w:val="1"/>
      <w:marLeft w:val="0"/>
      <w:marRight w:val="0"/>
      <w:marTop w:val="0"/>
      <w:marBottom w:val="0"/>
      <w:divBdr>
        <w:top w:val="none" w:sz="0" w:space="0" w:color="auto"/>
        <w:left w:val="none" w:sz="0" w:space="0" w:color="auto"/>
        <w:bottom w:val="none" w:sz="0" w:space="0" w:color="auto"/>
        <w:right w:val="none" w:sz="0" w:space="0" w:color="auto"/>
      </w:divBdr>
    </w:div>
    <w:div w:id="888616074">
      <w:bodyDiv w:val="1"/>
      <w:marLeft w:val="0"/>
      <w:marRight w:val="0"/>
      <w:marTop w:val="0"/>
      <w:marBottom w:val="0"/>
      <w:divBdr>
        <w:top w:val="none" w:sz="0" w:space="0" w:color="auto"/>
        <w:left w:val="none" w:sz="0" w:space="0" w:color="auto"/>
        <w:bottom w:val="none" w:sz="0" w:space="0" w:color="auto"/>
        <w:right w:val="none" w:sz="0" w:space="0" w:color="auto"/>
      </w:divBdr>
    </w:div>
    <w:div w:id="900408254">
      <w:bodyDiv w:val="1"/>
      <w:marLeft w:val="0"/>
      <w:marRight w:val="0"/>
      <w:marTop w:val="0"/>
      <w:marBottom w:val="0"/>
      <w:divBdr>
        <w:top w:val="none" w:sz="0" w:space="0" w:color="auto"/>
        <w:left w:val="none" w:sz="0" w:space="0" w:color="auto"/>
        <w:bottom w:val="none" w:sz="0" w:space="0" w:color="auto"/>
        <w:right w:val="none" w:sz="0" w:space="0" w:color="auto"/>
      </w:divBdr>
    </w:div>
    <w:div w:id="900754840">
      <w:bodyDiv w:val="1"/>
      <w:marLeft w:val="0"/>
      <w:marRight w:val="0"/>
      <w:marTop w:val="0"/>
      <w:marBottom w:val="0"/>
      <w:divBdr>
        <w:top w:val="none" w:sz="0" w:space="0" w:color="auto"/>
        <w:left w:val="none" w:sz="0" w:space="0" w:color="auto"/>
        <w:bottom w:val="none" w:sz="0" w:space="0" w:color="auto"/>
        <w:right w:val="none" w:sz="0" w:space="0" w:color="auto"/>
      </w:divBdr>
    </w:div>
    <w:div w:id="908803923">
      <w:bodyDiv w:val="1"/>
      <w:marLeft w:val="0"/>
      <w:marRight w:val="0"/>
      <w:marTop w:val="0"/>
      <w:marBottom w:val="0"/>
      <w:divBdr>
        <w:top w:val="none" w:sz="0" w:space="0" w:color="auto"/>
        <w:left w:val="none" w:sz="0" w:space="0" w:color="auto"/>
        <w:bottom w:val="none" w:sz="0" w:space="0" w:color="auto"/>
        <w:right w:val="none" w:sz="0" w:space="0" w:color="auto"/>
      </w:divBdr>
    </w:div>
    <w:div w:id="912735472">
      <w:bodyDiv w:val="1"/>
      <w:marLeft w:val="0"/>
      <w:marRight w:val="0"/>
      <w:marTop w:val="0"/>
      <w:marBottom w:val="0"/>
      <w:divBdr>
        <w:top w:val="none" w:sz="0" w:space="0" w:color="auto"/>
        <w:left w:val="none" w:sz="0" w:space="0" w:color="auto"/>
        <w:bottom w:val="none" w:sz="0" w:space="0" w:color="auto"/>
        <w:right w:val="none" w:sz="0" w:space="0" w:color="auto"/>
      </w:divBdr>
    </w:div>
    <w:div w:id="915625811">
      <w:bodyDiv w:val="1"/>
      <w:marLeft w:val="0"/>
      <w:marRight w:val="0"/>
      <w:marTop w:val="0"/>
      <w:marBottom w:val="0"/>
      <w:divBdr>
        <w:top w:val="none" w:sz="0" w:space="0" w:color="auto"/>
        <w:left w:val="none" w:sz="0" w:space="0" w:color="auto"/>
        <w:bottom w:val="none" w:sz="0" w:space="0" w:color="auto"/>
        <w:right w:val="none" w:sz="0" w:space="0" w:color="auto"/>
      </w:divBdr>
    </w:div>
    <w:div w:id="921137285">
      <w:bodyDiv w:val="1"/>
      <w:marLeft w:val="0"/>
      <w:marRight w:val="0"/>
      <w:marTop w:val="0"/>
      <w:marBottom w:val="0"/>
      <w:divBdr>
        <w:top w:val="none" w:sz="0" w:space="0" w:color="auto"/>
        <w:left w:val="none" w:sz="0" w:space="0" w:color="auto"/>
        <w:bottom w:val="none" w:sz="0" w:space="0" w:color="auto"/>
        <w:right w:val="none" w:sz="0" w:space="0" w:color="auto"/>
      </w:divBdr>
    </w:div>
    <w:div w:id="926958628">
      <w:bodyDiv w:val="1"/>
      <w:marLeft w:val="0"/>
      <w:marRight w:val="0"/>
      <w:marTop w:val="0"/>
      <w:marBottom w:val="0"/>
      <w:divBdr>
        <w:top w:val="none" w:sz="0" w:space="0" w:color="auto"/>
        <w:left w:val="none" w:sz="0" w:space="0" w:color="auto"/>
        <w:bottom w:val="none" w:sz="0" w:space="0" w:color="auto"/>
        <w:right w:val="none" w:sz="0" w:space="0" w:color="auto"/>
      </w:divBdr>
    </w:div>
    <w:div w:id="927006955">
      <w:bodyDiv w:val="1"/>
      <w:marLeft w:val="0"/>
      <w:marRight w:val="0"/>
      <w:marTop w:val="0"/>
      <w:marBottom w:val="0"/>
      <w:divBdr>
        <w:top w:val="none" w:sz="0" w:space="0" w:color="auto"/>
        <w:left w:val="none" w:sz="0" w:space="0" w:color="auto"/>
        <w:bottom w:val="none" w:sz="0" w:space="0" w:color="auto"/>
        <w:right w:val="none" w:sz="0" w:space="0" w:color="auto"/>
      </w:divBdr>
    </w:div>
    <w:div w:id="932786654">
      <w:bodyDiv w:val="1"/>
      <w:marLeft w:val="0"/>
      <w:marRight w:val="0"/>
      <w:marTop w:val="0"/>
      <w:marBottom w:val="0"/>
      <w:divBdr>
        <w:top w:val="none" w:sz="0" w:space="0" w:color="auto"/>
        <w:left w:val="none" w:sz="0" w:space="0" w:color="auto"/>
        <w:bottom w:val="none" w:sz="0" w:space="0" w:color="auto"/>
        <w:right w:val="none" w:sz="0" w:space="0" w:color="auto"/>
      </w:divBdr>
    </w:div>
    <w:div w:id="932974420">
      <w:bodyDiv w:val="1"/>
      <w:marLeft w:val="0"/>
      <w:marRight w:val="0"/>
      <w:marTop w:val="0"/>
      <w:marBottom w:val="0"/>
      <w:divBdr>
        <w:top w:val="none" w:sz="0" w:space="0" w:color="auto"/>
        <w:left w:val="none" w:sz="0" w:space="0" w:color="auto"/>
        <w:bottom w:val="none" w:sz="0" w:space="0" w:color="auto"/>
        <w:right w:val="none" w:sz="0" w:space="0" w:color="auto"/>
      </w:divBdr>
    </w:div>
    <w:div w:id="934746111">
      <w:bodyDiv w:val="1"/>
      <w:marLeft w:val="0"/>
      <w:marRight w:val="0"/>
      <w:marTop w:val="0"/>
      <w:marBottom w:val="0"/>
      <w:divBdr>
        <w:top w:val="none" w:sz="0" w:space="0" w:color="auto"/>
        <w:left w:val="none" w:sz="0" w:space="0" w:color="auto"/>
        <w:bottom w:val="none" w:sz="0" w:space="0" w:color="auto"/>
        <w:right w:val="none" w:sz="0" w:space="0" w:color="auto"/>
      </w:divBdr>
    </w:div>
    <w:div w:id="939221041">
      <w:bodyDiv w:val="1"/>
      <w:marLeft w:val="0"/>
      <w:marRight w:val="0"/>
      <w:marTop w:val="0"/>
      <w:marBottom w:val="0"/>
      <w:divBdr>
        <w:top w:val="none" w:sz="0" w:space="0" w:color="auto"/>
        <w:left w:val="none" w:sz="0" w:space="0" w:color="auto"/>
        <w:bottom w:val="none" w:sz="0" w:space="0" w:color="auto"/>
        <w:right w:val="none" w:sz="0" w:space="0" w:color="auto"/>
      </w:divBdr>
    </w:div>
    <w:div w:id="940991692">
      <w:bodyDiv w:val="1"/>
      <w:marLeft w:val="0"/>
      <w:marRight w:val="0"/>
      <w:marTop w:val="0"/>
      <w:marBottom w:val="0"/>
      <w:divBdr>
        <w:top w:val="none" w:sz="0" w:space="0" w:color="auto"/>
        <w:left w:val="none" w:sz="0" w:space="0" w:color="auto"/>
        <w:bottom w:val="none" w:sz="0" w:space="0" w:color="auto"/>
        <w:right w:val="none" w:sz="0" w:space="0" w:color="auto"/>
      </w:divBdr>
    </w:div>
    <w:div w:id="946616112">
      <w:bodyDiv w:val="1"/>
      <w:marLeft w:val="0"/>
      <w:marRight w:val="0"/>
      <w:marTop w:val="0"/>
      <w:marBottom w:val="0"/>
      <w:divBdr>
        <w:top w:val="none" w:sz="0" w:space="0" w:color="auto"/>
        <w:left w:val="none" w:sz="0" w:space="0" w:color="auto"/>
        <w:bottom w:val="none" w:sz="0" w:space="0" w:color="auto"/>
        <w:right w:val="none" w:sz="0" w:space="0" w:color="auto"/>
      </w:divBdr>
    </w:div>
    <w:div w:id="952712846">
      <w:bodyDiv w:val="1"/>
      <w:marLeft w:val="0"/>
      <w:marRight w:val="0"/>
      <w:marTop w:val="0"/>
      <w:marBottom w:val="0"/>
      <w:divBdr>
        <w:top w:val="none" w:sz="0" w:space="0" w:color="auto"/>
        <w:left w:val="none" w:sz="0" w:space="0" w:color="auto"/>
        <w:bottom w:val="none" w:sz="0" w:space="0" w:color="auto"/>
        <w:right w:val="none" w:sz="0" w:space="0" w:color="auto"/>
      </w:divBdr>
      <w:divsChild>
        <w:div w:id="379792412">
          <w:marLeft w:val="547"/>
          <w:marRight w:val="0"/>
          <w:marTop w:val="154"/>
          <w:marBottom w:val="0"/>
          <w:divBdr>
            <w:top w:val="none" w:sz="0" w:space="0" w:color="auto"/>
            <w:left w:val="none" w:sz="0" w:space="0" w:color="auto"/>
            <w:bottom w:val="none" w:sz="0" w:space="0" w:color="auto"/>
            <w:right w:val="none" w:sz="0" w:space="0" w:color="auto"/>
          </w:divBdr>
        </w:div>
      </w:divsChild>
    </w:div>
    <w:div w:id="958102370">
      <w:bodyDiv w:val="1"/>
      <w:marLeft w:val="0"/>
      <w:marRight w:val="0"/>
      <w:marTop w:val="0"/>
      <w:marBottom w:val="0"/>
      <w:divBdr>
        <w:top w:val="none" w:sz="0" w:space="0" w:color="auto"/>
        <w:left w:val="none" w:sz="0" w:space="0" w:color="auto"/>
        <w:bottom w:val="none" w:sz="0" w:space="0" w:color="auto"/>
        <w:right w:val="none" w:sz="0" w:space="0" w:color="auto"/>
      </w:divBdr>
    </w:div>
    <w:div w:id="965281760">
      <w:bodyDiv w:val="1"/>
      <w:marLeft w:val="0"/>
      <w:marRight w:val="0"/>
      <w:marTop w:val="0"/>
      <w:marBottom w:val="0"/>
      <w:divBdr>
        <w:top w:val="none" w:sz="0" w:space="0" w:color="auto"/>
        <w:left w:val="none" w:sz="0" w:space="0" w:color="auto"/>
        <w:bottom w:val="none" w:sz="0" w:space="0" w:color="auto"/>
        <w:right w:val="none" w:sz="0" w:space="0" w:color="auto"/>
      </w:divBdr>
      <w:divsChild>
        <w:div w:id="806045966">
          <w:marLeft w:val="0"/>
          <w:marRight w:val="0"/>
          <w:marTop w:val="0"/>
          <w:marBottom w:val="0"/>
          <w:divBdr>
            <w:top w:val="none" w:sz="0" w:space="0" w:color="auto"/>
            <w:left w:val="none" w:sz="0" w:space="0" w:color="auto"/>
            <w:bottom w:val="none" w:sz="0" w:space="0" w:color="auto"/>
            <w:right w:val="none" w:sz="0" w:space="0" w:color="auto"/>
          </w:divBdr>
          <w:divsChild>
            <w:div w:id="1944918312">
              <w:marLeft w:val="0"/>
              <w:marRight w:val="0"/>
              <w:marTop w:val="0"/>
              <w:marBottom w:val="0"/>
              <w:divBdr>
                <w:top w:val="none" w:sz="0" w:space="0" w:color="auto"/>
                <w:left w:val="none" w:sz="0" w:space="0" w:color="auto"/>
                <w:bottom w:val="none" w:sz="0" w:space="0" w:color="auto"/>
                <w:right w:val="none" w:sz="0" w:space="0" w:color="auto"/>
              </w:divBdr>
              <w:divsChild>
                <w:div w:id="175362702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2104374702">
                      <w:marLeft w:val="0"/>
                      <w:marRight w:val="0"/>
                      <w:marTop w:val="0"/>
                      <w:marBottom w:val="0"/>
                      <w:divBdr>
                        <w:top w:val="none" w:sz="0" w:space="0" w:color="auto"/>
                        <w:left w:val="none" w:sz="0" w:space="0" w:color="auto"/>
                        <w:bottom w:val="none" w:sz="0" w:space="0" w:color="auto"/>
                        <w:right w:val="none" w:sz="0" w:space="0" w:color="auto"/>
                      </w:divBdr>
                      <w:divsChild>
                        <w:div w:id="1096360595">
                          <w:marLeft w:val="0"/>
                          <w:marRight w:val="0"/>
                          <w:marTop w:val="0"/>
                          <w:marBottom w:val="0"/>
                          <w:divBdr>
                            <w:top w:val="none" w:sz="0" w:space="0" w:color="auto"/>
                            <w:left w:val="none" w:sz="0" w:space="0" w:color="auto"/>
                            <w:bottom w:val="none" w:sz="0" w:space="0" w:color="auto"/>
                            <w:right w:val="none" w:sz="0" w:space="0" w:color="auto"/>
                          </w:divBdr>
                        </w:div>
                        <w:div w:id="1143962321">
                          <w:marLeft w:val="0"/>
                          <w:marRight w:val="0"/>
                          <w:marTop w:val="0"/>
                          <w:marBottom w:val="0"/>
                          <w:divBdr>
                            <w:top w:val="none" w:sz="0" w:space="0" w:color="auto"/>
                            <w:left w:val="none" w:sz="0" w:space="0" w:color="auto"/>
                            <w:bottom w:val="none" w:sz="0" w:space="0" w:color="auto"/>
                            <w:right w:val="none" w:sz="0" w:space="0" w:color="auto"/>
                          </w:divBdr>
                        </w:div>
                        <w:div w:id="1583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431667">
      <w:bodyDiv w:val="1"/>
      <w:marLeft w:val="0"/>
      <w:marRight w:val="0"/>
      <w:marTop w:val="0"/>
      <w:marBottom w:val="0"/>
      <w:divBdr>
        <w:top w:val="none" w:sz="0" w:space="0" w:color="auto"/>
        <w:left w:val="none" w:sz="0" w:space="0" w:color="auto"/>
        <w:bottom w:val="none" w:sz="0" w:space="0" w:color="auto"/>
        <w:right w:val="none" w:sz="0" w:space="0" w:color="auto"/>
      </w:divBdr>
      <w:divsChild>
        <w:div w:id="1633248538">
          <w:marLeft w:val="547"/>
          <w:marRight w:val="0"/>
          <w:marTop w:val="154"/>
          <w:marBottom w:val="0"/>
          <w:divBdr>
            <w:top w:val="none" w:sz="0" w:space="0" w:color="auto"/>
            <w:left w:val="none" w:sz="0" w:space="0" w:color="auto"/>
            <w:bottom w:val="none" w:sz="0" w:space="0" w:color="auto"/>
            <w:right w:val="none" w:sz="0" w:space="0" w:color="auto"/>
          </w:divBdr>
        </w:div>
        <w:div w:id="2063826649">
          <w:marLeft w:val="547"/>
          <w:marRight w:val="0"/>
          <w:marTop w:val="154"/>
          <w:marBottom w:val="0"/>
          <w:divBdr>
            <w:top w:val="none" w:sz="0" w:space="0" w:color="auto"/>
            <w:left w:val="none" w:sz="0" w:space="0" w:color="auto"/>
            <w:bottom w:val="none" w:sz="0" w:space="0" w:color="auto"/>
            <w:right w:val="none" w:sz="0" w:space="0" w:color="auto"/>
          </w:divBdr>
        </w:div>
      </w:divsChild>
    </w:div>
    <w:div w:id="969703281">
      <w:bodyDiv w:val="1"/>
      <w:marLeft w:val="0"/>
      <w:marRight w:val="0"/>
      <w:marTop w:val="0"/>
      <w:marBottom w:val="0"/>
      <w:divBdr>
        <w:top w:val="none" w:sz="0" w:space="0" w:color="auto"/>
        <w:left w:val="none" w:sz="0" w:space="0" w:color="auto"/>
        <w:bottom w:val="none" w:sz="0" w:space="0" w:color="auto"/>
        <w:right w:val="none" w:sz="0" w:space="0" w:color="auto"/>
      </w:divBdr>
      <w:divsChild>
        <w:div w:id="1557667610">
          <w:marLeft w:val="547"/>
          <w:marRight w:val="0"/>
          <w:marTop w:val="154"/>
          <w:marBottom w:val="0"/>
          <w:divBdr>
            <w:top w:val="none" w:sz="0" w:space="0" w:color="auto"/>
            <w:left w:val="none" w:sz="0" w:space="0" w:color="auto"/>
            <w:bottom w:val="none" w:sz="0" w:space="0" w:color="auto"/>
            <w:right w:val="none" w:sz="0" w:space="0" w:color="auto"/>
          </w:divBdr>
        </w:div>
        <w:div w:id="1563296706">
          <w:marLeft w:val="547"/>
          <w:marRight w:val="0"/>
          <w:marTop w:val="154"/>
          <w:marBottom w:val="0"/>
          <w:divBdr>
            <w:top w:val="none" w:sz="0" w:space="0" w:color="auto"/>
            <w:left w:val="none" w:sz="0" w:space="0" w:color="auto"/>
            <w:bottom w:val="none" w:sz="0" w:space="0" w:color="auto"/>
            <w:right w:val="none" w:sz="0" w:space="0" w:color="auto"/>
          </w:divBdr>
        </w:div>
      </w:divsChild>
    </w:div>
    <w:div w:id="973296292">
      <w:bodyDiv w:val="1"/>
      <w:marLeft w:val="0"/>
      <w:marRight w:val="0"/>
      <w:marTop w:val="0"/>
      <w:marBottom w:val="0"/>
      <w:divBdr>
        <w:top w:val="none" w:sz="0" w:space="0" w:color="auto"/>
        <w:left w:val="none" w:sz="0" w:space="0" w:color="auto"/>
        <w:bottom w:val="none" w:sz="0" w:space="0" w:color="auto"/>
        <w:right w:val="none" w:sz="0" w:space="0" w:color="auto"/>
      </w:divBdr>
    </w:div>
    <w:div w:id="975183618">
      <w:bodyDiv w:val="1"/>
      <w:marLeft w:val="0"/>
      <w:marRight w:val="0"/>
      <w:marTop w:val="0"/>
      <w:marBottom w:val="0"/>
      <w:divBdr>
        <w:top w:val="none" w:sz="0" w:space="0" w:color="auto"/>
        <w:left w:val="none" w:sz="0" w:space="0" w:color="auto"/>
        <w:bottom w:val="none" w:sz="0" w:space="0" w:color="auto"/>
        <w:right w:val="none" w:sz="0" w:space="0" w:color="auto"/>
      </w:divBdr>
    </w:div>
    <w:div w:id="978730197">
      <w:bodyDiv w:val="1"/>
      <w:marLeft w:val="0"/>
      <w:marRight w:val="0"/>
      <w:marTop w:val="0"/>
      <w:marBottom w:val="0"/>
      <w:divBdr>
        <w:top w:val="none" w:sz="0" w:space="0" w:color="auto"/>
        <w:left w:val="none" w:sz="0" w:space="0" w:color="auto"/>
        <w:bottom w:val="none" w:sz="0" w:space="0" w:color="auto"/>
        <w:right w:val="none" w:sz="0" w:space="0" w:color="auto"/>
      </w:divBdr>
    </w:div>
    <w:div w:id="990524561">
      <w:bodyDiv w:val="1"/>
      <w:marLeft w:val="0"/>
      <w:marRight w:val="0"/>
      <w:marTop w:val="0"/>
      <w:marBottom w:val="0"/>
      <w:divBdr>
        <w:top w:val="none" w:sz="0" w:space="0" w:color="auto"/>
        <w:left w:val="none" w:sz="0" w:space="0" w:color="auto"/>
        <w:bottom w:val="none" w:sz="0" w:space="0" w:color="auto"/>
        <w:right w:val="none" w:sz="0" w:space="0" w:color="auto"/>
      </w:divBdr>
    </w:div>
    <w:div w:id="1001200322">
      <w:bodyDiv w:val="1"/>
      <w:marLeft w:val="0"/>
      <w:marRight w:val="0"/>
      <w:marTop w:val="0"/>
      <w:marBottom w:val="0"/>
      <w:divBdr>
        <w:top w:val="none" w:sz="0" w:space="0" w:color="auto"/>
        <w:left w:val="none" w:sz="0" w:space="0" w:color="auto"/>
        <w:bottom w:val="none" w:sz="0" w:space="0" w:color="auto"/>
        <w:right w:val="none" w:sz="0" w:space="0" w:color="auto"/>
      </w:divBdr>
    </w:div>
    <w:div w:id="1007513785">
      <w:bodyDiv w:val="1"/>
      <w:marLeft w:val="0"/>
      <w:marRight w:val="0"/>
      <w:marTop w:val="0"/>
      <w:marBottom w:val="0"/>
      <w:divBdr>
        <w:top w:val="none" w:sz="0" w:space="0" w:color="auto"/>
        <w:left w:val="none" w:sz="0" w:space="0" w:color="auto"/>
        <w:bottom w:val="none" w:sz="0" w:space="0" w:color="auto"/>
        <w:right w:val="none" w:sz="0" w:space="0" w:color="auto"/>
      </w:divBdr>
    </w:div>
    <w:div w:id="1010985225">
      <w:bodyDiv w:val="1"/>
      <w:marLeft w:val="0"/>
      <w:marRight w:val="0"/>
      <w:marTop w:val="0"/>
      <w:marBottom w:val="0"/>
      <w:divBdr>
        <w:top w:val="none" w:sz="0" w:space="0" w:color="auto"/>
        <w:left w:val="none" w:sz="0" w:space="0" w:color="auto"/>
        <w:bottom w:val="none" w:sz="0" w:space="0" w:color="auto"/>
        <w:right w:val="none" w:sz="0" w:space="0" w:color="auto"/>
      </w:divBdr>
    </w:div>
    <w:div w:id="1017079549">
      <w:bodyDiv w:val="1"/>
      <w:marLeft w:val="0"/>
      <w:marRight w:val="0"/>
      <w:marTop w:val="0"/>
      <w:marBottom w:val="0"/>
      <w:divBdr>
        <w:top w:val="none" w:sz="0" w:space="0" w:color="auto"/>
        <w:left w:val="none" w:sz="0" w:space="0" w:color="auto"/>
        <w:bottom w:val="none" w:sz="0" w:space="0" w:color="auto"/>
        <w:right w:val="none" w:sz="0" w:space="0" w:color="auto"/>
      </w:divBdr>
    </w:div>
    <w:div w:id="1024093819">
      <w:bodyDiv w:val="1"/>
      <w:marLeft w:val="0"/>
      <w:marRight w:val="0"/>
      <w:marTop w:val="0"/>
      <w:marBottom w:val="0"/>
      <w:divBdr>
        <w:top w:val="none" w:sz="0" w:space="0" w:color="auto"/>
        <w:left w:val="none" w:sz="0" w:space="0" w:color="auto"/>
        <w:bottom w:val="none" w:sz="0" w:space="0" w:color="auto"/>
        <w:right w:val="none" w:sz="0" w:space="0" w:color="auto"/>
      </w:divBdr>
    </w:div>
    <w:div w:id="1024673212">
      <w:bodyDiv w:val="1"/>
      <w:marLeft w:val="0"/>
      <w:marRight w:val="0"/>
      <w:marTop w:val="0"/>
      <w:marBottom w:val="0"/>
      <w:divBdr>
        <w:top w:val="none" w:sz="0" w:space="0" w:color="auto"/>
        <w:left w:val="none" w:sz="0" w:space="0" w:color="auto"/>
        <w:bottom w:val="none" w:sz="0" w:space="0" w:color="auto"/>
        <w:right w:val="none" w:sz="0" w:space="0" w:color="auto"/>
      </w:divBdr>
    </w:div>
    <w:div w:id="1026835646">
      <w:bodyDiv w:val="1"/>
      <w:marLeft w:val="0"/>
      <w:marRight w:val="0"/>
      <w:marTop w:val="0"/>
      <w:marBottom w:val="0"/>
      <w:divBdr>
        <w:top w:val="none" w:sz="0" w:space="0" w:color="auto"/>
        <w:left w:val="none" w:sz="0" w:space="0" w:color="auto"/>
        <w:bottom w:val="none" w:sz="0" w:space="0" w:color="auto"/>
        <w:right w:val="none" w:sz="0" w:space="0" w:color="auto"/>
      </w:divBdr>
      <w:divsChild>
        <w:div w:id="1224826585">
          <w:marLeft w:val="547"/>
          <w:marRight w:val="0"/>
          <w:marTop w:val="154"/>
          <w:marBottom w:val="0"/>
          <w:divBdr>
            <w:top w:val="none" w:sz="0" w:space="0" w:color="auto"/>
            <w:left w:val="none" w:sz="0" w:space="0" w:color="auto"/>
            <w:bottom w:val="none" w:sz="0" w:space="0" w:color="auto"/>
            <w:right w:val="none" w:sz="0" w:space="0" w:color="auto"/>
          </w:divBdr>
        </w:div>
      </w:divsChild>
    </w:div>
    <w:div w:id="1039817423">
      <w:bodyDiv w:val="1"/>
      <w:marLeft w:val="0"/>
      <w:marRight w:val="0"/>
      <w:marTop w:val="0"/>
      <w:marBottom w:val="0"/>
      <w:divBdr>
        <w:top w:val="none" w:sz="0" w:space="0" w:color="auto"/>
        <w:left w:val="none" w:sz="0" w:space="0" w:color="auto"/>
        <w:bottom w:val="none" w:sz="0" w:space="0" w:color="auto"/>
        <w:right w:val="none" w:sz="0" w:space="0" w:color="auto"/>
      </w:divBdr>
    </w:div>
    <w:div w:id="1044328714">
      <w:bodyDiv w:val="1"/>
      <w:marLeft w:val="0"/>
      <w:marRight w:val="0"/>
      <w:marTop w:val="0"/>
      <w:marBottom w:val="0"/>
      <w:divBdr>
        <w:top w:val="none" w:sz="0" w:space="0" w:color="auto"/>
        <w:left w:val="none" w:sz="0" w:space="0" w:color="auto"/>
        <w:bottom w:val="none" w:sz="0" w:space="0" w:color="auto"/>
        <w:right w:val="none" w:sz="0" w:space="0" w:color="auto"/>
      </w:divBdr>
    </w:div>
    <w:div w:id="1064454281">
      <w:bodyDiv w:val="1"/>
      <w:marLeft w:val="0"/>
      <w:marRight w:val="0"/>
      <w:marTop w:val="0"/>
      <w:marBottom w:val="0"/>
      <w:divBdr>
        <w:top w:val="none" w:sz="0" w:space="0" w:color="auto"/>
        <w:left w:val="none" w:sz="0" w:space="0" w:color="auto"/>
        <w:bottom w:val="none" w:sz="0" w:space="0" w:color="auto"/>
        <w:right w:val="none" w:sz="0" w:space="0" w:color="auto"/>
      </w:divBdr>
    </w:div>
    <w:div w:id="1066144820">
      <w:bodyDiv w:val="1"/>
      <w:marLeft w:val="0"/>
      <w:marRight w:val="0"/>
      <w:marTop w:val="0"/>
      <w:marBottom w:val="0"/>
      <w:divBdr>
        <w:top w:val="none" w:sz="0" w:space="0" w:color="auto"/>
        <w:left w:val="none" w:sz="0" w:space="0" w:color="auto"/>
        <w:bottom w:val="none" w:sz="0" w:space="0" w:color="auto"/>
        <w:right w:val="none" w:sz="0" w:space="0" w:color="auto"/>
      </w:divBdr>
    </w:div>
    <w:div w:id="1071925126">
      <w:bodyDiv w:val="1"/>
      <w:marLeft w:val="0"/>
      <w:marRight w:val="0"/>
      <w:marTop w:val="0"/>
      <w:marBottom w:val="0"/>
      <w:divBdr>
        <w:top w:val="none" w:sz="0" w:space="0" w:color="auto"/>
        <w:left w:val="none" w:sz="0" w:space="0" w:color="auto"/>
        <w:bottom w:val="none" w:sz="0" w:space="0" w:color="auto"/>
        <w:right w:val="none" w:sz="0" w:space="0" w:color="auto"/>
      </w:divBdr>
    </w:div>
    <w:div w:id="1091660809">
      <w:bodyDiv w:val="1"/>
      <w:marLeft w:val="0"/>
      <w:marRight w:val="0"/>
      <w:marTop w:val="0"/>
      <w:marBottom w:val="0"/>
      <w:divBdr>
        <w:top w:val="none" w:sz="0" w:space="0" w:color="auto"/>
        <w:left w:val="none" w:sz="0" w:space="0" w:color="auto"/>
        <w:bottom w:val="none" w:sz="0" w:space="0" w:color="auto"/>
        <w:right w:val="none" w:sz="0" w:space="0" w:color="auto"/>
      </w:divBdr>
    </w:div>
    <w:div w:id="1107626741">
      <w:bodyDiv w:val="1"/>
      <w:marLeft w:val="0"/>
      <w:marRight w:val="0"/>
      <w:marTop w:val="0"/>
      <w:marBottom w:val="0"/>
      <w:divBdr>
        <w:top w:val="none" w:sz="0" w:space="0" w:color="auto"/>
        <w:left w:val="none" w:sz="0" w:space="0" w:color="auto"/>
        <w:bottom w:val="none" w:sz="0" w:space="0" w:color="auto"/>
        <w:right w:val="none" w:sz="0" w:space="0" w:color="auto"/>
      </w:divBdr>
    </w:div>
    <w:div w:id="1110012582">
      <w:bodyDiv w:val="1"/>
      <w:marLeft w:val="0"/>
      <w:marRight w:val="0"/>
      <w:marTop w:val="0"/>
      <w:marBottom w:val="0"/>
      <w:divBdr>
        <w:top w:val="none" w:sz="0" w:space="0" w:color="auto"/>
        <w:left w:val="none" w:sz="0" w:space="0" w:color="auto"/>
        <w:bottom w:val="none" w:sz="0" w:space="0" w:color="auto"/>
        <w:right w:val="none" w:sz="0" w:space="0" w:color="auto"/>
      </w:divBdr>
      <w:divsChild>
        <w:div w:id="130944746">
          <w:marLeft w:val="0"/>
          <w:marRight w:val="0"/>
          <w:marTop w:val="0"/>
          <w:marBottom w:val="0"/>
          <w:divBdr>
            <w:top w:val="none" w:sz="0" w:space="0" w:color="auto"/>
            <w:left w:val="none" w:sz="0" w:space="0" w:color="auto"/>
            <w:bottom w:val="none" w:sz="0" w:space="0" w:color="auto"/>
            <w:right w:val="none" w:sz="0" w:space="0" w:color="auto"/>
          </w:divBdr>
          <w:divsChild>
            <w:div w:id="2245083">
              <w:marLeft w:val="0"/>
              <w:marRight w:val="0"/>
              <w:marTop w:val="0"/>
              <w:marBottom w:val="0"/>
              <w:divBdr>
                <w:top w:val="single" w:sz="8" w:space="3" w:color="B5C4DF"/>
                <w:left w:val="none" w:sz="0" w:space="0" w:color="auto"/>
                <w:bottom w:val="none" w:sz="0" w:space="0" w:color="auto"/>
                <w:right w:val="none" w:sz="0" w:space="0" w:color="auto"/>
              </w:divBdr>
            </w:div>
          </w:divsChild>
        </w:div>
        <w:div w:id="729426220">
          <w:marLeft w:val="0"/>
          <w:marRight w:val="0"/>
          <w:marTop w:val="0"/>
          <w:marBottom w:val="0"/>
          <w:divBdr>
            <w:top w:val="none" w:sz="0" w:space="0" w:color="auto"/>
            <w:left w:val="none" w:sz="0" w:space="0" w:color="auto"/>
            <w:bottom w:val="none" w:sz="0" w:space="0" w:color="auto"/>
            <w:right w:val="none" w:sz="0" w:space="0" w:color="auto"/>
          </w:divBdr>
          <w:divsChild>
            <w:div w:id="27411702">
              <w:marLeft w:val="0"/>
              <w:marRight w:val="0"/>
              <w:marTop w:val="0"/>
              <w:marBottom w:val="0"/>
              <w:divBdr>
                <w:top w:val="single" w:sz="8" w:space="3" w:color="B5C4DF"/>
                <w:left w:val="none" w:sz="0" w:space="0" w:color="auto"/>
                <w:bottom w:val="none" w:sz="0" w:space="0" w:color="auto"/>
                <w:right w:val="none" w:sz="0" w:space="0" w:color="auto"/>
              </w:divBdr>
            </w:div>
          </w:divsChild>
        </w:div>
        <w:div w:id="995380843">
          <w:marLeft w:val="0"/>
          <w:marRight w:val="0"/>
          <w:marTop w:val="0"/>
          <w:marBottom w:val="0"/>
          <w:divBdr>
            <w:top w:val="none" w:sz="0" w:space="0" w:color="auto"/>
            <w:left w:val="none" w:sz="0" w:space="0" w:color="auto"/>
            <w:bottom w:val="none" w:sz="0" w:space="0" w:color="auto"/>
            <w:right w:val="none" w:sz="0" w:space="0" w:color="auto"/>
          </w:divBdr>
          <w:divsChild>
            <w:div w:id="169220766">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111556176">
      <w:bodyDiv w:val="1"/>
      <w:marLeft w:val="0"/>
      <w:marRight w:val="0"/>
      <w:marTop w:val="0"/>
      <w:marBottom w:val="0"/>
      <w:divBdr>
        <w:top w:val="none" w:sz="0" w:space="0" w:color="auto"/>
        <w:left w:val="none" w:sz="0" w:space="0" w:color="auto"/>
        <w:bottom w:val="none" w:sz="0" w:space="0" w:color="auto"/>
        <w:right w:val="none" w:sz="0" w:space="0" w:color="auto"/>
      </w:divBdr>
    </w:div>
    <w:div w:id="1111973229">
      <w:bodyDiv w:val="1"/>
      <w:marLeft w:val="0"/>
      <w:marRight w:val="0"/>
      <w:marTop w:val="0"/>
      <w:marBottom w:val="0"/>
      <w:divBdr>
        <w:top w:val="none" w:sz="0" w:space="0" w:color="auto"/>
        <w:left w:val="none" w:sz="0" w:space="0" w:color="auto"/>
        <w:bottom w:val="none" w:sz="0" w:space="0" w:color="auto"/>
        <w:right w:val="none" w:sz="0" w:space="0" w:color="auto"/>
      </w:divBdr>
    </w:div>
    <w:div w:id="1131745021">
      <w:bodyDiv w:val="1"/>
      <w:marLeft w:val="0"/>
      <w:marRight w:val="0"/>
      <w:marTop w:val="0"/>
      <w:marBottom w:val="0"/>
      <w:divBdr>
        <w:top w:val="none" w:sz="0" w:space="0" w:color="auto"/>
        <w:left w:val="none" w:sz="0" w:space="0" w:color="auto"/>
        <w:bottom w:val="none" w:sz="0" w:space="0" w:color="auto"/>
        <w:right w:val="none" w:sz="0" w:space="0" w:color="auto"/>
      </w:divBdr>
    </w:div>
    <w:div w:id="1148087766">
      <w:bodyDiv w:val="1"/>
      <w:marLeft w:val="0"/>
      <w:marRight w:val="0"/>
      <w:marTop w:val="0"/>
      <w:marBottom w:val="0"/>
      <w:divBdr>
        <w:top w:val="none" w:sz="0" w:space="0" w:color="auto"/>
        <w:left w:val="none" w:sz="0" w:space="0" w:color="auto"/>
        <w:bottom w:val="none" w:sz="0" w:space="0" w:color="auto"/>
        <w:right w:val="none" w:sz="0" w:space="0" w:color="auto"/>
      </w:divBdr>
    </w:div>
    <w:div w:id="1148860758">
      <w:bodyDiv w:val="1"/>
      <w:marLeft w:val="0"/>
      <w:marRight w:val="0"/>
      <w:marTop w:val="0"/>
      <w:marBottom w:val="0"/>
      <w:divBdr>
        <w:top w:val="none" w:sz="0" w:space="0" w:color="auto"/>
        <w:left w:val="none" w:sz="0" w:space="0" w:color="auto"/>
        <w:bottom w:val="none" w:sz="0" w:space="0" w:color="auto"/>
        <w:right w:val="none" w:sz="0" w:space="0" w:color="auto"/>
      </w:divBdr>
    </w:div>
    <w:div w:id="1153369348">
      <w:bodyDiv w:val="1"/>
      <w:marLeft w:val="0"/>
      <w:marRight w:val="0"/>
      <w:marTop w:val="0"/>
      <w:marBottom w:val="0"/>
      <w:divBdr>
        <w:top w:val="none" w:sz="0" w:space="0" w:color="auto"/>
        <w:left w:val="none" w:sz="0" w:space="0" w:color="auto"/>
        <w:bottom w:val="none" w:sz="0" w:space="0" w:color="auto"/>
        <w:right w:val="none" w:sz="0" w:space="0" w:color="auto"/>
      </w:divBdr>
    </w:div>
    <w:div w:id="1156724791">
      <w:bodyDiv w:val="1"/>
      <w:marLeft w:val="0"/>
      <w:marRight w:val="0"/>
      <w:marTop w:val="0"/>
      <w:marBottom w:val="0"/>
      <w:divBdr>
        <w:top w:val="none" w:sz="0" w:space="0" w:color="auto"/>
        <w:left w:val="none" w:sz="0" w:space="0" w:color="auto"/>
        <w:bottom w:val="none" w:sz="0" w:space="0" w:color="auto"/>
        <w:right w:val="none" w:sz="0" w:space="0" w:color="auto"/>
      </w:divBdr>
    </w:div>
    <w:div w:id="1156800081">
      <w:bodyDiv w:val="1"/>
      <w:marLeft w:val="0"/>
      <w:marRight w:val="0"/>
      <w:marTop w:val="0"/>
      <w:marBottom w:val="0"/>
      <w:divBdr>
        <w:top w:val="none" w:sz="0" w:space="0" w:color="auto"/>
        <w:left w:val="none" w:sz="0" w:space="0" w:color="auto"/>
        <w:bottom w:val="none" w:sz="0" w:space="0" w:color="auto"/>
        <w:right w:val="none" w:sz="0" w:space="0" w:color="auto"/>
      </w:divBdr>
    </w:div>
    <w:div w:id="1163624097">
      <w:bodyDiv w:val="1"/>
      <w:marLeft w:val="0"/>
      <w:marRight w:val="0"/>
      <w:marTop w:val="0"/>
      <w:marBottom w:val="0"/>
      <w:divBdr>
        <w:top w:val="none" w:sz="0" w:space="0" w:color="auto"/>
        <w:left w:val="none" w:sz="0" w:space="0" w:color="auto"/>
        <w:bottom w:val="none" w:sz="0" w:space="0" w:color="auto"/>
        <w:right w:val="none" w:sz="0" w:space="0" w:color="auto"/>
      </w:divBdr>
      <w:divsChild>
        <w:div w:id="560409146">
          <w:marLeft w:val="0"/>
          <w:marRight w:val="0"/>
          <w:marTop w:val="0"/>
          <w:marBottom w:val="0"/>
          <w:divBdr>
            <w:top w:val="none" w:sz="0" w:space="0" w:color="auto"/>
            <w:left w:val="none" w:sz="0" w:space="0" w:color="auto"/>
            <w:bottom w:val="none" w:sz="0" w:space="0" w:color="auto"/>
            <w:right w:val="none" w:sz="0" w:space="0" w:color="auto"/>
          </w:divBdr>
          <w:divsChild>
            <w:div w:id="697240401">
              <w:marLeft w:val="0"/>
              <w:marRight w:val="0"/>
              <w:marTop w:val="0"/>
              <w:marBottom w:val="0"/>
              <w:divBdr>
                <w:top w:val="none" w:sz="0" w:space="0" w:color="auto"/>
                <w:left w:val="none" w:sz="0" w:space="0" w:color="auto"/>
                <w:bottom w:val="none" w:sz="0" w:space="0" w:color="auto"/>
                <w:right w:val="none" w:sz="0" w:space="0" w:color="auto"/>
              </w:divBdr>
            </w:div>
            <w:div w:id="1799373791">
              <w:marLeft w:val="0"/>
              <w:marRight w:val="0"/>
              <w:marTop w:val="0"/>
              <w:marBottom w:val="0"/>
              <w:divBdr>
                <w:top w:val="none" w:sz="0" w:space="0" w:color="auto"/>
                <w:left w:val="none" w:sz="0" w:space="0" w:color="auto"/>
                <w:bottom w:val="none" w:sz="0" w:space="0" w:color="auto"/>
                <w:right w:val="none" w:sz="0" w:space="0" w:color="auto"/>
              </w:divBdr>
            </w:div>
            <w:div w:id="1821771264">
              <w:marLeft w:val="0"/>
              <w:marRight w:val="0"/>
              <w:marTop w:val="0"/>
              <w:marBottom w:val="0"/>
              <w:divBdr>
                <w:top w:val="none" w:sz="0" w:space="0" w:color="auto"/>
                <w:left w:val="none" w:sz="0" w:space="0" w:color="auto"/>
                <w:bottom w:val="none" w:sz="0" w:space="0" w:color="auto"/>
                <w:right w:val="none" w:sz="0" w:space="0" w:color="auto"/>
              </w:divBdr>
              <w:divsChild>
                <w:div w:id="2107652853">
                  <w:marLeft w:val="0"/>
                  <w:marRight w:val="0"/>
                  <w:marTop w:val="0"/>
                  <w:marBottom w:val="0"/>
                  <w:divBdr>
                    <w:top w:val="none" w:sz="0" w:space="0" w:color="auto"/>
                    <w:left w:val="none" w:sz="0" w:space="0" w:color="auto"/>
                    <w:bottom w:val="none" w:sz="0" w:space="0" w:color="auto"/>
                    <w:right w:val="none" w:sz="0" w:space="0" w:color="auto"/>
                  </w:divBdr>
                  <w:divsChild>
                    <w:div w:id="18409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58322">
          <w:marLeft w:val="0"/>
          <w:marRight w:val="0"/>
          <w:marTop w:val="0"/>
          <w:marBottom w:val="0"/>
          <w:divBdr>
            <w:top w:val="none" w:sz="0" w:space="0" w:color="auto"/>
            <w:left w:val="none" w:sz="0" w:space="0" w:color="auto"/>
            <w:bottom w:val="none" w:sz="0" w:space="0" w:color="auto"/>
            <w:right w:val="none" w:sz="0" w:space="0" w:color="auto"/>
          </w:divBdr>
          <w:divsChild>
            <w:div w:id="990210497">
              <w:marLeft w:val="0"/>
              <w:marRight w:val="0"/>
              <w:marTop w:val="0"/>
              <w:marBottom w:val="0"/>
              <w:divBdr>
                <w:top w:val="none" w:sz="0" w:space="0" w:color="auto"/>
                <w:left w:val="none" w:sz="0" w:space="0" w:color="auto"/>
                <w:bottom w:val="none" w:sz="0" w:space="0" w:color="auto"/>
                <w:right w:val="none" w:sz="0" w:space="0" w:color="auto"/>
              </w:divBdr>
            </w:div>
            <w:div w:id="1079787990">
              <w:marLeft w:val="0"/>
              <w:marRight w:val="0"/>
              <w:marTop w:val="0"/>
              <w:marBottom w:val="0"/>
              <w:divBdr>
                <w:top w:val="none" w:sz="0" w:space="0" w:color="auto"/>
                <w:left w:val="none" w:sz="0" w:space="0" w:color="auto"/>
                <w:bottom w:val="none" w:sz="0" w:space="0" w:color="auto"/>
                <w:right w:val="none" w:sz="0" w:space="0" w:color="auto"/>
              </w:divBdr>
              <w:divsChild>
                <w:div w:id="1070420516">
                  <w:marLeft w:val="0"/>
                  <w:marRight w:val="0"/>
                  <w:marTop w:val="0"/>
                  <w:marBottom w:val="0"/>
                  <w:divBdr>
                    <w:top w:val="none" w:sz="0" w:space="0" w:color="auto"/>
                    <w:left w:val="none" w:sz="0" w:space="0" w:color="auto"/>
                    <w:bottom w:val="none" w:sz="0" w:space="0" w:color="auto"/>
                    <w:right w:val="none" w:sz="0" w:space="0" w:color="auto"/>
                  </w:divBdr>
                  <w:divsChild>
                    <w:div w:id="12499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078">
              <w:marLeft w:val="0"/>
              <w:marRight w:val="0"/>
              <w:marTop w:val="0"/>
              <w:marBottom w:val="0"/>
              <w:divBdr>
                <w:top w:val="none" w:sz="0" w:space="0" w:color="auto"/>
                <w:left w:val="none" w:sz="0" w:space="0" w:color="auto"/>
                <w:bottom w:val="none" w:sz="0" w:space="0" w:color="auto"/>
                <w:right w:val="none" w:sz="0" w:space="0" w:color="auto"/>
              </w:divBdr>
            </w:div>
          </w:divsChild>
        </w:div>
        <w:div w:id="1313296527">
          <w:marLeft w:val="0"/>
          <w:marRight w:val="0"/>
          <w:marTop w:val="0"/>
          <w:marBottom w:val="0"/>
          <w:divBdr>
            <w:top w:val="none" w:sz="0" w:space="0" w:color="auto"/>
            <w:left w:val="none" w:sz="0" w:space="0" w:color="auto"/>
            <w:bottom w:val="none" w:sz="0" w:space="0" w:color="auto"/>
            <w:right w:val="none" w:sz="0" w:space="0" w:color="auto"/>
          </w:divBdr>
          <w:divsChild>
            <w:div w:id="277953603">
              <w:marLeft w:val="0"/>
              <w:marRight w:val="0"/>
              <w:marTop w:val="0"/>
              <w:marBottom w:val="0"/>
              <w:divBdr>
                <w:top w:val="none" w:sz="0" w:space="0" w:color="auto"/>
                <w:left w:val="none" w:sz="0" w:space="0" w:color="auto"/>
                <w:bottom w:val="none" w:sz="0" w:space="0" w:color="auto"/>
                <w:right w:val="none" w:sz="0" w:space="0" w:color="auto"/>
              </w:divBdr>
              <w:divsChild>
                <w:div w:id="425931520">
                  <w:marLeft w:val="0"/>
                  <w:marRight w:val="0"/>
                  <w:marTop w:val="0"/>
                  <w:marBottom w:val="0"/>
                  <w:divBdr>
                    <w:top w:val="none" w:sz="0" w:space="0" w:color="auto"/>
                    <w:left w:val="none" w:sz="0" w:space="0" w:color="auto"/>
                    <w:bottom w:val="none" w:sz="0" w:space="0" w:color="auto"/>
                    <w:right w:val="none" w:sz="0" w:space="0" w:color="auto"/>
                  </w:divBdr>
                  <w:divsChild>
                    <w:div w:id="16935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4703">
              <w:marLeft w:val="0"/>
              <w:marRight w:val="0"/>
              <w:marTop w:val="0"/>
              <w:marBottom w:val="0"/>
              <w:divBdr>
                <w:top w:val="none" w:sz="0" w:space="0" w:color="auto"/>
                <w:left w:val="none" w:sz="0" w:space="0" w:color="auto"/>
                <w:bottom w:val="none" w:sz="0" w:space="0" w:color="auto"/>
                <w:right w:val="none" w:sz="0" w:space="0" w:color="auto"/>
              </w:divBdr>
            </w:div>
            <w:div w:id="1599219577">
              <w:marLeft w:val="0"/>
              <w:marRight w:val="0"/>
              <w:marTop w:val="0"/>
              <w:marBottom w:val="0"/>
              <w:divBdr>
                <w:top w:val="none" w:sz="0" w:space="0" w:color="auto"/>
                <w:left w:val="none" w:sz="0" w:space="0" w:color="auto"/>
                <w:bottom w:val="none" w:sz="0" w:space="0" w:color="auto"/>
                <w:right w:val="none" w:sz="0" w:space="0" w:color="auto"/>
              </w:divBdr>
            </w:div>
          </w:divsChild>
        </w:div>
        <w:div w:id="1368525640">
          <w:marLeft w:val="0"/>
          <w:marRight w:val="0"/>
          <w:marTop w:val="0"/>
          <w:marBottom w:val="0"/>
          <w:divBdr>
            <w:top w:val="none" w:sz="0" w:space="0" w:color="auto"/>
            <w:left w:val="none" w:sz="0" w:space="0" w:color="auto"/>
            <w:bottom w:val="none" w:sz="0" w:space="0" w:color="auto"/>
            <w:right w:val="none" w:sz="0" w:space="0" w:color="auto"/>
          </w:divBdr>
          <w:divsChild>
            <w:div w:id="750856711">
              <w:marLeft w:val="0"/>
              <w:marRight w:val="0"/>
              <w:marTop w:val="0"/>
              <w:marBottom w:val="0"/>
              <w:divBdr>
                <w:top w:val="none" w:sz="0" w:space="0" w:color="auto"/>
                <w:left w:val="none" w:sz="0" w:space="0" w:color="auto"/>
                <w:bottom w:val="none" w:sz="0" w:space="0" w:color="auto"/>
                <w:right w:val="none" w:sz="0" w:space="0" w:color="auto"/>
              </w:divBdr>
            </w:div>
            <w:div w:id="792362990">
              <w:marLeft w:val="0"/>
              <w:marRight w:val="0"/>
              <w:marTop w:val="0"/>
              <w:marBottom w:val="0"/>
              <w:divBdr>
                <w:top w:val="none" w:sz="0" w:space="0" w:color="auto"/>
                <w:left w:val="none" w:sz="0" w:space="0" w:color="auto"/>
                <w:bottom w:val="none" w:sz="0" w:space="0" w:color="auto"/>
                <w:right w:val="none" w:sz="0" w:space="0" w:color="auto"/>
              </w:divBdr>
            </w:div>
            <w:div w:id="1855726656">
              <w:marLeft w:val="0"/>
              <w:marRight w:val="0"/>
              <w:marTop w:val="0"/>
              <w:marBottom w:val="0"/>
              <w:divBdr>
                <w:top w:val="none" w:sz="0" w:space="0" w:color="auto"/>
                <w:left w:val="none" w:sz="0" w:space="0" w:color="auto"/>
                <w:bottom w:val="none" w:sz="0" w:space="0" w:color="auto"/>
                <w:right w:val="none" w:sz="0" w:space="0" w:color="auto"/>
              </w:divBdr>
              <w:divsChild>
                <w:div w:id="191722931">
                  <w:marLeft w:val="0"/>
                  <w:marRight w:val="0"/>
                  <w:marTop w:val="0"/>
                  <w:marBottom w:val="0"/>
                  <w:divBdr>
                    <w:top w:val="none" w:sz="0" w:space="0" w:color="auto"/>
                    <w:left w:val="none" w:sz="0" w:space="0" w:color="auto"/>
                    <w:bottom w:val="none" w:sz="0" w:space="0" w:color="auto"/>
                    <w:right w:val="none" w:sz="0" w:space="0" w:color="auto"/>
                  </w:divBdr>
                  <w:divsChild>
                    <w:div w:id="1243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7633">
          <w:marLeft w:val="0"/>
          <w:marRight w:val="0"/>
          <w:marTop w:val="0"/>
          <w:marBottom w:val="0"/>
          <w:divBdr>
            <w:top w:val="none" w:sz="0" w:space="0" w:color="auto"/>
            <w:left w:val="none" w:sz="0" w:space="0" w:color="auto"/>
            <w:bottom w:val="none" w:sz="0" w:space="0" w:color="auto"/>
            <w:right w:val="none" w:sz="0" w:space="0" w:color="auto"/>
          </w:divBdr>
          <w:divsChild>
            <w:div w:id="148130794">
              <w:marLeft w:val="0"/>
              <w:marRight w:val="0"/>
              <w:marTop w:val="0"/>
              <w:marBottom w:val="0"/>
              <w:divBdr>
                <w:top w:val="none" w:sz="0" w:space="0" w:color="auto"/>
                <w:left w:val="none" w:sz="0" w:space="0" w:color="auto"/>
                <w:bottom w:val="none" w:sz="0" w:space="0" w:color="auto"/>
                <w:right w:val="none" w:sz="0" w:space="0" w:color="auto"/>
              </w:divBdr>
            </w:div>
            <w:div w:id="934362742">
              <w:marLeft w:val="0"/>
              <w:marRight w:val="0"/>
              <w:marTop w:val="0"/>
              <w:marBottom w:val="0"/>
              <w:divBdr>
                <w:top w:val="none" w:sz="0" w:space="0" w:color="auto"/>
                <w:left w:val="none" w:sz="0" w:space="0" w:color="auto"/>
                <w:bottom w:val="none" w:sz="0" w:space="0" w:color="auto"/>
                <w:right w:val="none" w:sz="0" w:space="0" w:color="auto"/>
              </w:divBdr>
            </w:div>
            <w:div w:id="1945920440">
              <w:marLeft w:val="0"/>
              <w:marRight w:val="0"/>
              <w:marTop w:val="0"/>
              <w:marBottom w:val="0"/>
              <w:divBdr>
                <w:top w:val="none" w:sz="0" w:space="0" w:color="auto"/>
                <w:left w:val="none" w:sz="0" w:space="0" w:color="auto"/>
                <w:bottom w:val="none" w:sz="0" w:space="0" w:color="auto"/>
                <w:right w:val="none" w:sz="0" w:space="0" w:color="auto"/>
              </w:divBdr>
              <w:divsChild>
                <w:div w:id="1139762726">
                  <w:marLeft w:val="0"/>
                  <w:marRight w:val="0"/>
                  <w:marTop w:val="0"/>
                  <w:marBottom w:val="0"/>
                  <w:divBdr>
                    <w:top w:val="none" w:sz="0" w:space="0" w:color="auto"/>
                    <w:left w:val="none" w:sz="0" w:space="0" w:color="auto"/>
                    <w:bottom w:val="none" w:sz="0" w:space="0" w:color="auto"/>
                    <w:right w:val="none" w:sz="0" w:space="0" w:color="auto"/>
                  </w:divBdr>
                  <w:divsChild>
                    <w:div w:id="17841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114247">
          <w:marLeft w:val="0"/>
          <w:marRight w:val="0"/>
          <w:marTop w:val="0"/>
          <w:marBottom w:val="0"/>
          <w:divBdr>
            <w:top w:val="none" w:sz="0" w:space="0" w:color="auto"/>
            <w:left w:val="none" w:sz="0" w:space="0" w:color="auto"/>
            <w:bottom w:val="none" w:sz="0" w:space="0" w:color="auto"/>
            <w:right w:val="none" w:sz="0" w:space="0" w:color="auto"/>
          </w:divBdr>
          <w:divsChild>
            <w:div w:id="228539545">
              <w:marLeft w:val="0"/>
              <w:marRight w:val="0"/>
              <w:marTop w:val="0"/>
              <w:marBottom w:val="0"/>
              <w:divBdr>
                <w:top w:val="none" w:sz="0" w:space="0" w:color="auto"/>
                <w:left w:val="none" w:sz="0" w:space="0" w:color="auto"/>
                <w:bottom w:val="none" w:sz="0" w:space="0" w:color="auto"/>
                <w:right w:val="none" w:sz="0" w:space="0" w:color="auto"/>
              </w:divBdr>
              <w:divsChild>
                <w:div w:id="957562474">
                  <w:marLeft w:val="0"/>
                  <w:marRight w:val="0"/>
                  <w:marTop w:val="0"/>
                  <w:marBottom w:val="0"/>
                  <w:divBdr>
                    <w:top w:val="none" w:sz="0" w:space="0" w:color="auto"/>
                    <w:left w:val="none" w:sz="0" w:space="0" w:color="auto"/>
                    <w:bottom w:val="none" w:sz="0" w:space="0" w:color="auto"/>
                    <w:right w:val="none" w:sz="0" w:space="0" w:color="auto"/>
                  </w:divBdr>
                  <w:divsChild>
                    <w:div w:id="116571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18451">
              <w:marLeft w:val="0"/>
              <w:marRight w:val="0"/>
              <w:marTop w:val="0"/>
              <w:marBottom w:val="0"/>
              <w:divBdr>
                <w:top w:val="none" w:sz="0" w:space="0" w:color="auto"/>
                <w:left w:val="none" w:sz="0" w:space="0" w:color="auto"/>
                <w:bottom w:val="none" w:sz="0" w:space="0" w:color="auto"/>
                <w:right w:val="none" w:sz="0" w:space="0" w:color="auto"/>
              </w:divBdr>
            </w:div>
            <w:div w:id="1509174010">
              <w:marLeft w:val="0"/>
              <w:marRight w:val="0"/>
              <w:marTop w:val="0"/>
              <w:marBottom w:val="0"/>
              <w:divBdr>
                <w:top w:val="none" w:sz="0" w:space="0" w:color="auto"/>
                <w:left w:val="none" w:sz="0" w:space="0" w:color="auto"/>
                <w:bottom w:val="none" w:sz="0" w:space="0" w:color="auto"/>
                <w:right w:val="none" w:sz="0" w:space="0" w:color="auto"/>
              </w:divBdr>
            </w:div>
          </w:divsChild>
        </w:div>
        <w:div w:id="1668710240">
          <w:marLeft w:val="0"/>
          <w:marRight w:val="0"/>
          <w:marTop w:val="0"/>
          <w:marBottom w:val="0"/>
          <w:divBdr>
            <w:top w:val="none" w:sz="0" w:space="0" w:color="auto"/>
            <w:left w:val="none" w:sz="0" w:space="0" w:color="auto"/>
            <w:bottom w:val="none" w:sz="0" w:space="0" w:color="auto"/>
            <w:right w:val="none" w:sz="0" w:space="0" w:color="auto"/>
          </w:divBdr>
          <w:divsChild>
            <w:div w:id="1278758740">
              <w:marLeft w:val="0"/>
              <w:marRight w:val="0"/>
              <w:marTop w:val="0"/>
              <w:marBottom w:val="0"/>
              <w:divBdr>
                <w:top w:val="none" w:sz="0" w:space="0" w:color="auto"/>
                <w:left w:val="none" w:sz="0" w:space="0" w:color="auto"/>
                <w:bottom w:val="none" w:sz="0" w:space="0" w:color="auto"/>
                <w:right w:val="none" w:sz="0" w:space="0" w:color="auto"/>
              </w:divBdr>
              <w:divsChild>
                <w:div w:id="1442140781">
                  <w:marLeft w:val="0"/>
                  <w:marRight w:val="0"/>
                  <w:marTop w:val="0"/>
                  <w:marBottom w:val="0"/>
                  <w:divBdr>
                    <w:top w:val="none" w:sz="0" w:space="0" w:color="auto"/>
                    <w:left w:val="none" w:sz="0" w:space="0" w:color="auto"/>
                    <w:bottom w:val="none" w:sz="0" w:space="0" w:color="auto"/>
                    <w:right w:val="none" w:sz="0" w:space="0" w:color="auto"/>
                  </w:divBdr>
                  <w:divsChild>
                    <w:div w:id="19681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4637">
              <w:marLeft w:val="0"/>
              <w:marRight w:val="0"/>
              <w:marTop w:val="0"/>
              <w:marBottom w:val="0"/>
              <w:divBdr>
                <w:top w:val="none" w:sz="0" w:space="0" w:color="auto"/>
                <w:left w:val="none" w:sz="0" w:space="0" w:color="auto"/>
                <w:bottom w:val="none" w:sz="0" w:space="0" w:color="auto"/>
                <w:right w:val="none" w:sz="0" w:space="0" w:color="auto"/>
              </w:divBdr>
            </w:div>
            <w:div w:id="1928077443">
              <w:marLeft w:val="0"/>
              <w:marRight w:val="0"/>
              <w:marTop w:val="0"/>
              <w:marBottom w:val="0"/>
              <w:divBdr>
                <w:top w:val="none" w:sz="0" w:space="0" w:color="auto"/>
                <w:left w:val="none" w:sz="0" w:space="0" w:color="auto"/>
                <w:bottom w:val="none" w:sz="0" w:space="0" w:color="auto"/>
                <w:right w:val="none" w:sz="0" w:space="0" w:color="auto"/>
              </w:divBdr>
            </w:div>
          </w:divsChild>
        </w:div>
        <w:div w:id="2037805812">
          <w:marLeft w:val="0"/>
          <w:marRight w:val="0"/>
          <w:marTop w:val="0"/>
          <w:marBottom w:val="0"/>
          <w:divBdr>
            <w:top w:val="none" w:sz="0" w:space="0" w:color="auto"/>
            <w:left w:val="none" w:sz="0" w:space="0" w:color="auto"/>
            <w:bottom w:val="none" w:sz="0" w:space="0" w:color="auto"/>
            <w:right w:val="none" w:sz="0" w:space="0" w:color="auto"/>
          </w:divBdr>
          <w:divsChild>
            <w:div w:id="468789851">
              <w:marLeft w:val="0"/>
              <w:marRight w:val="0"/>
              <w:marTop w:val="0"/>
              <w:marBottom w:val="0"/>
              <w:divBdr>
                <w:top w:val="none" w:sz="0" w:space="0" w:color="auto"/>
                <w:left w:val="none" w:sz="0" w:space="0" w:color="auto"/>
                <w:bottom w:val="none" w:sz="0" w:space="0" w:color="auto"/>
                <w:right w:val="none" w:sz="0" w:space="0" w:color="auto"/>
              </w:divBdr>
            </w:div>
            <w:div w:id="969940267">
              <w:marLeft w:val="0"/>
              <w:marRight w:val="0"/>
              <w:marTop w:val="0"/>
              <w:marBottom w:val="0"/>
              <w:divBdr>
                <w:top w:val="none" w:sz="0" w:space="0" w:color="auto"/>
                <w:left w:val="none" w:sz="0" w:space="0" w:color="auto"/>
                <w:bottom w:val="none" w:sz="0" w:space="0" w:color="auto"/>
                <w:right w:val="none" w:sz="0" w:space="0" w:color="auto"/>
              </w:divBdr>
              <w:divsChild>
                <w:div w:id="664283554">
                  <w:marLeft w:val="0"/>
                  <w:marRight w:val="0"/>
                  <w:marTop w:val="0"/>
                  <w:marBottom w:val="0"/>
                  <w:divBdr>
                    <w:top w:val="none" w:sz="0" w:space="0" w:color="auto"/>
                    <w:left w:val="none" w:sz="0" w:space="0" w:color="auto"/>
                    <w:bottom w:val="none" w:sz="0" w:space="0" w:color="auto"/>
                    <w:right w:val="none" w:sz="0" w:space="0" w:color="auto"/>
                  </w:divBdr>
                  <w:divsChild>
                    <w:div w:id="47618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695">
              <w:marLeft w:val="0"/>
              <w:marRight w:val="0"/>
              <w:marTop w:val="0"/>
              <w:marBottom w:val="0"/>
              <w:divBdr>
                <w:top w:val="none" w:sz="0" w:space="0" w:color="auto"/>
                <w:left w:val="none" w:sz="0" w:space="0" w:color="auto"/>
                <w:bottom w:val="none" w:sz="0" w:space="0" w:color="auto"/>
                <w:right w:val="none" w:sz="0" w:space="0" w:color="auto"/>
              </w:divBdr>
            </w:div>
          </w:divsChild>
        </w:div>
        <w:div w:id="2039578535">
          <w:marLeft w:val="0"/>
          <w:marRight w:val="0"/>
          <w:marTop w:val="0"/>
          <w:marBottom w:val="0"/>
          <w:divBdr>
            <w:top w:val="none" w:sz="0" w:space="0" w:color="auto"/>
            <w:left w:val="none" w:sz="0" w:space="0" w:color="auto"/>
            <w:bottom w:val="none" w:sz="0" w:space="0" w:color="auto"/>
            <w:right w:val="none" w:sz="0" w:space="0" w:color="auto"/>
          </w:divBdr>
          <w:divsChild>
            <w:div w:id="1991982234">
              <w:marLeft w:val="0"/>
              <w:marRight w:val="0"/>
              <w:marTop w:val="0"/>
              <w:marBottom w:val="0"/>
              <w:divBdr>
                <w:top w:val="none" w:sz="0" w:space="0" w:color="auto"/>
                <w:left w:val="none" w:sz="0" w:space="0" w:color="auto"/>
                <w:bottom w:val="none" w:sz="0" w:space="0" w:color="auto"/>
                <w:right w:val="none" w:sz="0" w:space="0" w:color="auto"/>
              </w:divBdr>
              <w:divsChild>
                <w:div w:id="1489633907">
                  <w:marLeft w:val="0"/>
                  <w:marRight w:val="0"/>
                  <w:marTop w:val="0"/>
                  <w:marBottom w:val="0"/>
                  <w:divBdr>
                    <w:top w:val="none" w:sz="0" w:space="0" w:color="auto"/>
                    <w:left w:val="none" w:sz="0" w:space="0" w:color="auto"/>
                    <w:bottom w:val="none" w:sz="0" w:space="0" w:color="auto"/>
                    <w:right w:val="none" w:sz="0" w:space="0" w:color="auto"/>
                  </w:divBdr>
                  <w:divsChild>
                    <w:div w:id="19831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99413">
              <w:marLeft w:val="0"/>
              <w:marRight w:val="0"/>
              <w:marTop w:val="0"/>
              <w:marBottom w:val="0"/>
              <w:divBdr>
                <w:top w:val="none" w:sz="0" w:space="0" w:color="auto"/>
                <w:left w:val="none" w:sz="0" w:space="0" w:color="auto"/>
                <w:bottom w:val="none" w:sz="0" w:space="0" w:color="auto"/>
                <w:right w:val="none" w:sz="0" w:space="0" w:color="auto"/>
              </w:divBdr>
            </w:div>
            <w:div w:id="20802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4192">
      <w:bodyDiv w:val="1"/>
      <w:marLeft w:val="0"/>
      <w:marRight w:val="0"/>
      <w:marTop w:val="0"/>
      <w:marBottom w:val="0"/>
      <w:divBdr>
        <w:top w:val="none" w:sz="0" w:space="0" w:color="auto"/>
        <w:left w:val="none" w:sz="0" w:space="0" w:color="auto"/>
        <w:bottom w:val="none" w:sz="0" w:space="0" w:color="auto"/>
        <w:right w:val="none" w:sz="0" w:space="0" w:color="auto"/>
      </w:divBdr>
    </w:div>
    <w:div w:id="1178351410">
      <w:bodyDiv w:val="1"/>
      <w:marLeft w:val="0"/>
      <w:marRight w:val="0"/>
      <w:marTop w:val="0"/>
      <w:marBottom w:val="0"/>
      <w:divBdr>
        <w:top w:val="none" w:sz="0" w:space="0" w:color="auto"/>
        <w:left w:val="none" w:sz="0" w:space="0" w:color="auto"/>
        <w:bottom w:val="none" w:sz="0" w:space="0" w:color="auto"/>
        <w:right w:val="none" w:sz="0" w:space="0" w:color="auto"/>
      </w:divBdr>
    </w:div>
    <w:div w:id="1186868448">
      <w:bodyDiv w:val="1"/>
      <w:marLeft w:val="0"/>
      <w:marRight w:val="0"/>
      <w:marTop w:val="0"/>
      <w:marBottom w:val="0"/>
      <w:divBdr>
        <w:top w:val="none" w:sz="0" w:space="0" w:color="auto"/>
        <w:left w:val="none" w:sz="0" w:space="0" w:color="auto"/>
        <w:bottom w:val="none" w:sz="0" w:space="0" w:color="auto"/>
        <w:right w:val="none" w:sz="0" w:space="0" w:color="auto"/>
      </w:divBdr>
    </w:div>
    <w:div w:id="1192256207">
      <w:bodyDiv w:val="1"/>
      <w:marLeft w:val="0"/>
      <w:marRight w:val="0"/>
      <w:marTop w:val="0"/>
      <w:marBottom w:val="0"/>
      <w:divBdr>
        <w:top w:val="none" w:sz="0" w:space="0" w:color="auto"/>
        <w:left w:val="none" w:sz="0" w:space="0" w:color="auto"/>
        <w:bottom w:val="none" w:sz="0" w:space="0" w:color="auto"/>
        <w:right w:val="none" w:sz="0" w:space="0" w:color="auto"/>
      </w:divBdr>
    </w:div>
    <w:div w:id="1192767098">
      <w:bodyDiv w:val="1"/>
      <w:marLeft w:val="0"/>
      <w:marRight w:val="0"/>
      <w:marTop w:val="0"/>
      <w:marBottom w:val="0"/>
      <w:divBdr>
        <w:top w:val="none" w:sz="0" w:space="0" w:color="auto"/>
        <w:left w:val="none" w:sz="0" w:space="0" w:color="auto"/>
        <w:bottom w:val="none" w:sz="0" w:space="0" w:color="auto"/>
        <w:right w:val="none" w:sz="0" w:space="0" w:color="auto"/>
      </w:divBdr>
    </w:div>
    <w:div w:id="1196313362">
      <w:bodyDiv w:val="1"/>
      <w:marLeft w:val="0"/>
      <w:marRight w:val="0"/>
      <w:marTop w:val="0"/>
      <w:marBottom w:val="0"/>
      <w:divBdr>
        <w:top w:val="none" w:sz="0" w:space="0" w:color="auto"/>
        <w:left w:val="none" w:sz="0" w:space="0" w:color="auto"/>
        <w:bottom w:val="none" w:sz="0" w:space="0" w:color="auto"/>
        <w:right w:val="none" w:sz="0" w:space="0" w:color="auto"/>
      </w:divBdr>
    </w:div>
    <w:div w:id="1201239904">
      <w:bodyDiv w:val="1"/>
      <w:marLeft w:val="0"/>
      <w:marRight w:val="0"/>
      <w:marTop w:val="0"/>
      <w:marBottom w:val="0"/>
      <w:divBdr>
        <w:top w:val="none" w:sz="0" w:space="0" w:color="auto"/>
        <w:left w:val="none" w:sz="0" w:space="0" w:color="auto"/>
        <w:bottom w:val="none" w:sz="0" w:space="0" w:color="auto"/>
        <w:right w:val="none" w:sz="0" w:space="0" w:color="auto"/>
      </w:divBdr>
    </w:div>
    <w:div w:id="1203442899">
      <w:bodyDiv w:val="1"/>
      <w:marLeft w:val="0"/>
      <w:marRight w:val="0"/>
      <w:marTop w:val="0"/>
      <w:marBottom w:val="0"/>
      <w:divBdr>
        <w:top w:val="none" w:sz="0" w:space="0" w:color="auto"/>
        <w:left w:val="none" w:sz="0" w:space="0" w:color="auto"/>
        <w:bottom w:val="none" w:sz="0" w:space="0" w:color="auto"/>
        <w:right w:val="none" w:sz="0" w:space="0" w:color="auto"/>
      </w:divBdr>
    </w:div>
    <w:div w:id="1207838131">
      <w:bodyDiv w:val="1"/>
      <w:marLeft w:val="0"/>
      <w:marRight w:val="0"/>
      <w:marTop w:val="0"/>
      <w:marBottom w:val="0"/>
      <w:divBdr>
        <w:top w:val="none" w:sz="0" w:space="0" w:color="auto"/>
        <w:left w:val="none" w:sz="0" w:space="0" w:color="auto"/>
        <w:bottom w:val="none" w:sz="0" w:space="0" w:color="auto"/>
        <w:right w:val="none" w:sz="0" w:space="0" w:color="auto"/>
      </w:divBdr>
    </w:div>
    <w:div w:id="1226379260">
      <w:bodyDiv w:val="1"/>
      <w:marLeft w:val="0"/>
      <w:marRight w:val="0"/>
      <w:marTop w:val="0"/>
      <w:marBottom w:val="0"/>
      <w:divBdr>
        <w:top w:val="none" w:sz="0" w:space="0" w:color="auto"/>
        <w:left w:val="none" w:sz="0" w:space="0" w:color="auto"/>
        <w:bottom w:val="none" w:sz="0" w:space="0" w:color="auto"/>
        <w:right w:val="none" w:sz="0" w:space="0" w:color="auto"/>
      </w:divBdr>
    </w:div>
    <w:div w:id="1227179536">
      <w:bodyDiv w:val="1"/>
      <w:marLeft w:val="0"/>
      <w:marRight w:val="0"/>
      <w:marTop w:val="0"/>
      <w:marBottom w:val="0"/>
      <w:divBdr>
        <w:top w:val="none" w:sz="0" w:space="0" w:color="auto"/>
        <w:left w:val="none" w:sz="0" w:space="0" w:color="auto"/>
        <w:bottom w:val="none" w:sz="0" w:space="0" w:color="auto"/>
        <w:right w:val="none" w:sz="0" w:space="0" w:color="auto"/>
      </w:divBdr>
    </w:div>
    <w:div w:id="1232890214">
      <w:bodyDiv w:val="1"/>
      <w:marLeft w:val="0"/>
      <w:marRight w:val="0"/>
      <w:marTop w:val="0"/>
      <w:marBottom w:val="0"/>
      <w:divBdr>
        <w:top w:val="none" w:sz="0" w:space="0" w:color="auto"/>
        <w:left w:val="none" w:sz="0" w:space="0" w:color="auto"/>
        <w:bottom w:val="none" w:sz="0" w:space="0" w:color="auto"/>
        <w:right w:val="none" w:sz="0" w:space="0" w:color="auto"/>
      </w:divBdr>
    </w:div>
    <w:div w:id="1233740397">
      <w:bodyDiv w:val="1"/>
      <w:marLeft w:val="0"/>
      <w:marRight w:val="0"/>
      <w:marTop w:val="0"/>
      <w:marBottom w:val="0"/>
      <w:divBdr>
        <w:top w:val="none" w:sz="0" w:space="0" w:color="auto"/>
        <w:left w:val="none" w:sz="0" w:space="0" w:color="auto"/>
        <w:bottom w:val="none" w:sz="0" w:space="0" w:color="auto"/>
        <w:right w:val="none" w:sz="0" w:space="0" w:color="auto"/>
      </w:divBdr>
    </w:div>
    <w:div w:id="1234118283">
      <w:bodyDiv w:val="1"/>
      <w:marLeft w:val="0"/>
      <w:marRight w:val="0"/>
      <w:marTop w:val="0"/>
      <w:marBottom w:val="0"/>
      <w:divBdr>
        <w:top w:val="none" w:sz="0" w:space="0" w:color="auto"/>
        <w:left w:val="none" w:sz="0" w:space="0" w:color="auto"/>
        <w:bottom w:val="none" w:sz="0" w:space="0" w:color="auto"/>
        <w:right w:val="none" w:sz="0" w:space="0" w:color="auto"/>
      </w:divBdr>
      <w:divsChild>
        <w:div w:id="729616504">
          <w:marLeft w:val="547"/>
          <w:marRight w:val="0"/>
          <w:marTop w:val="154"/>
          <w:marBottom w:val="0"/>
          <w:divBdr>
            <w:top w:val="none" w:sz="0" w:space="0" w:color="auto"/>
            <w:left w:val="none" w:sz="0" w:space="0" w:color="auto"/>
            <w:bottom w:val="none" w:sz="0" w:space="0" w:color="auto"/>
            <w:right w:val="none" w:sz="0" w:space="0" w:color="auto"/>
          </w:divBdr>
        </w:div>
      </w:divsChild>
    </w:div>
    <w:div w:id="1245065943">
      <w:bodyDiv w:val="1"/>
      <w:marLeft w:val="0"/>
      <w:marRight w:val="0"/>
      <w:marTop w:val="0"/>
      <w:marBottom w:val="0"/>
      <w:divBdr>
        <w:top w:val="none" w:sz="0" w:space="0" w:color="auto"/>
        <w:left w:val="none" w:sz="0" w:space="0" w:color="auto"/>
        <w:bottom w:val="none" w:sz="0" w:space="0" w:color="auto"/>
        <w:right w:val="none" w:sz="0" w:space="0" w:color="auto"/>
      </w:divBdr>
    </w:div>
    <w:div w:id="1250777336">
      <w:bodyDiv w:val="1"/>
      <w:marLeft w:val="0"/>
      <w:marRight w:val="0"/>
      <w:marTop w:val="0"/>
      <w:marBottom w:val="0"/>
      <w:divBdr>
        <w:top w:val="none" w:sz="0" w:space="0" w:color="auto"/>
        <w:left w:val="none" w:sz="0" w:space="0" w:color="auto"/>
        <w:bottom w:val="none" w:sz="0" w:space="0" w:color="auto"/>
        <w:right w:val="none" w:sz="0" w:space="0" w:color="auto"/>
      </w:divBdr>
    </w:div>
    <w:div w:id="1252156335">
      <w:bodyDiv w:val="1"/>
      <w:marLeft w:val="0"/>
      <w:marRight w:val="0"/>
      <w:marTop w:val="0"/>
      <w:marBottom w:val="0"/>
      <w:divBdr>
        <w:top w:val="none" w:sz="0" w:space="0" w:color="auto"/>
        <w:left w:val="none" w:sz="0" w:space="0" w:color="auto"/>
        <w:bottom w:val="none" w:sz="0" w:space="0" w:color="auto"/>
        <w:right w:val="none" w:sz="0" w:space="0" w:color="auto"/>
      </w:divBdr>
      <w:divsChild>
        <w:div w:id="868027778">
          <w:marLeft w:val="0"/>
          <w:marRight w:val="0"/>
          <w:marTop w:val="0"/>
          <w:marBottom w:val="0"/>
          <w:divBdr>
            <w:top w:val="none" w:sz="0" w:space="0" w:color="auto"/>
            <w:left w:val="none" w:sz="0" w:space="0" w:color="auto"/>
            <w:bottom w:val="none" w:sz="0" w:space="0" w:color="auto"/>
            <w:right w:val="none" w:sz="0" w:space="0" w:color="auto"/>
          </w:divBdr>
          <w:divsChild>
            <w:div w:id="19130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6905">
      <w:bodyDiv w:val="1"/>
      <w:marLeft w:val="0"/>
      <w:marRight w:val="0"/>
      <w:marTop w:val="0"/>
      <w:marBottom w:val="0"/>
      <w:divBdr>
        <w:top w:val="none" w:sz="0" w:space="0" w:color="auto"/>
        <w:left w:val="none" w:sz="0" w:space="0" w:color="auto"/>
        <w:bottom w:val="none" w:sz="0" w:space="0" w:color="auto"/>
        <w:right w:val="none" w:sz="0" w:space="0" w:color="auto"/>
      </w:divBdr>
    </w:div>
    <w:div w:id="1263607318">
      <w:bodyDiv w:val="1"/>
      <w:marLeft w:val="0"/>
      <w:marRight w:val="0"/>
      <w:marTop w:val="0"/>
      <w:marBottom w:val="0"/>
      <w:divBdr>
        <w:top w:val="none" w:sz="0" w:space="0" w:color="auto"/>
        <w:left w:val="none" w:sz="0" w:space="0" w:color="auto"/>
        <w:bottom w:val="none" w:sz="0" w:space="0" w:color="auto"/>
        <w:right w:val="none" w:sz="0" w:space="0" w:color="auto"/>
      </w:divBdr>
      <w:divsChild>
        <w:div w:id="1464347046">
          <w:marLeft w:val="547"/>
          <w:marRight w:val="0"/>
          <w:marTop w:val="154"/>
          <w:marBottom w:val="0"/>
          <w:divBdr>
            <w:top w:val="none" w:sz="0" w:space="0" w:color="auto"/>
            <w:left w:val="none" w:sz="0" w:space="0" w:color="auto"/>
            <w:bottom w:val="none" w:sz="0" w:space="0" w:color="auto"/>
            <w:right w:val="none" w:sz="0" w:space="0" w:color="auto"/>
          </w:divBdr>
        </w:div>
      </w:divsChild>
    </w:div>
    <w:div w:id="1263687425">
      <w:bodyDiv w:val="1"/>
      <w:marLeft w:val="0"/>
      <w:marRight w:val="0"/>
      <w:marTop w:val="0"/>
      <w:marBottom w:val="0"/>
      <w:divBdr>
        <w:top w:val="none" w:sz="0" w:space="0" w:color="auto"/>
        <w:left w:val="none" w:sz="0" w:space="0" w:color="auto"/>
        <w:bottom w:val="none" w:sz="0" w:space="0" w:color="auto"/>
        <w:right w:val="none" w:sz="0" w:space="0" w:color="auto"/>
      </w:divBdr>
      <w:divsChild>
        <w:div w:id="241306293">
          <w:marLeft w:val="547"/>
          <w:marRight w:val="0"/>
          <w:marTop w:val="154"/>
          <w:marBottom w:val="0"/>
          <w:divBdr>
            <w:top w:val="none" w:sz="0" w:space="0" w:color="auto"/>
            <w:left w:val="none" w:sz="0" w:space="0" w:color="auto"/>
            <w:bottom w:val="none" w:sz="0" w:space="0" w:color="auto"/>
            <w:right w:val="none" w:sz="0" w:space="0" w:color="auto"/>
          </w:divBdr>
        </w:div>
      </w:divsChild>
    </w:div>
    <w:div w:id="1278217666">
      <w:bodyDiv w:val="1"/>
      <w:marLeft w:val="0"/>
      <w:marRight w:val="0"/>
      <w:marTop w:val="0"/>
      <w:marBottom w:val="0"/>
      <w:divBdr>
        <w:top w:val="none" w:sz="0" w:space="0" w:color="auto"/>
        <w:left w:val="none" w:sz="0" w:space="0" w:color="auto"/>
        <w:bottom w:val="none" w:sz="0" w:space="0" w:color="auto"/>
        <w:right w:val="none" w:sz="0" w:space="0" w:color="auto"/>
      </w:divBdr>
    </w:div>
    <w:div w:id="1281642496">
      <w:bodyDiv w:val="1"/>
      <w:marLeft w:val="0"/>
      <w:marRight w:val="0"/>
      <w:marTop w:val="0"/>
      <w:marBottom w:val="0"/>
      <w:divBdr>
        <w:top w:val="none" w:sz="0" w:space="0" w:color="auto"/>
        <w:left w:val="none" w:sz="0" w:space="0" w:color="auto"/>
        <w:bottom w:val="none" w:sz="0" w:space="0" w:color="auto"/>
        <w:right w:val="none" w:sz="0" w:space="0" w:color="auto"/>
      </w:divBdr>
    </w:div>
    <w:div w:id="1284921059">
      <w:bodyDiv w:val="1"/>
      <w:marLeft w:val="0"/>
      <w:marRight w:val="0"/>
      <w:marTop w:val="0"/>
      <w:marBottom w:val="0"/>
      <w:divBdr>
        <w:top w:val="none" w:sz="0" w:space="0" w:color="auto"/>
        <w:left w:val="none" w:sz="0" w:space="0" w:color="auto"/>
        <w:bottom w:val="none" w:sz="0" w:space="0" w:color="auto"/>
        <w:right w:val="none" w:sz="0" w:space="0" w:color="auto"/>
      </w:divBdr>
    </w:div>
    <w:div w:id="1286305931">
      <w:bodyDiv w:val="1"/>
      <w:marLeft w:val="0"/>
      <w:marRight w:val="0"/>
      <w:marTop w:val="0"/>
      <w:marBottom w:val="0"/>
      <w:divBdr>
        <w:top w:val="none" w:sz="0" w:space="0" w:color="auto"/>
        <w:left w:val="none" w:sz="0" w:space="0" w:color="auto"/>
        <w:bottom w:val="none" w:sz="0" w:space="0" w:color="auto"/>
        <w:right w:val="none" w:sz="0" w:space="0" w:color="auto"/>
      </w:divBdr>
    </w:div>
    <w:div w:id="1312254239">
      <w:bodyDiv w:val="1"/>
      <w:marLeft w:val="0"/>
      <w:marRight w:val="0"/>
      <w:marTop w:val="0"/>
      <w:marBottom w:val="0"/>
      <w:divBdr>
        <w:top w:val="none" w:sz="0" w:space="0" w:color="auto"/>
        <w:left w:val="none" w:sz="0" w:space="0" w:color="auto"/>
        <w:bottom w:val="none" w:sz="0" w:space="0" w:color="auto"/>
        <w:right w:val="none" w:sz="0" w:space="0" w:color="auto"/>
      </w:divBdr>
    </w:div>
    <w:div w:id="1317345057">
      <w:bodyDiv w:val="1"/>
      <w:marLeft w:val="0"/>
      <w:marRight w:val="0"/>
      <w:marTop w:val="0"/>
      <w:marBottom w:val="0"/>
      <w:divBdr>
        <w:top w:val="none" w:sz="0" w:space="0" w:color="auto"/>
        <w:left w:val="none" w:sz="0" w:space="0" w:color="auto"/>
        <w:bottom w:val="none" w:sz="0" w:space="0" w:color="auto"/>
        <w:right w:val="none" w:sz="0" w:space="0" w:color="auto"/>
      </w:divBdr>
    </w:div>
    <w:div w:id="1322464994">
      <w:bodyDiv w:val="1"/>
      <w:marLeft w:val="0"/>
      <w:marRight w:val="0"/>
      <w:marTop w:val="0"/>
      <w:marBottom w:val="0"/>
      <w:divBdr>
        <w:top w:val="none" w:sz="0" w:space="0" w:color="auto"/>
        <w:left w:val="none" w:sz="0" w:space="0" w:color="auto"/>
        <w:bottom w:val="none" w:sz="0" w:space="0" w:color="auto"/>
        <w:right w:val="none" w:sz="0" w:space="0" w:color="auto"/>
      </w:divBdr>
    </w:div>
    <w:div w:id="1325009309">
      <w:bodyDiv w:val="1"/>
      <w:marLeft w:val="0"/>
      <w:marRight w:val="0"/>
      <w:marTop w:val="0"/>
      <w:marBottom w:val="0"/>
      <w:divBdr>
        <w:top w:val="none" w:sz="0" w:space="0" w:color="auto"/>
        <w:left w:val="none" w:sz="0" w:space="0" w:color="auto"/>
        <w:bottom w:val="none" w:sz="0" w:space="0" w:color="auto"/>
        <w:right w:val="none" w:sz="0" w:space="0" w:color="auto"/>
      </w:divBdr>
    </w:div>
    <w:div w:id="1326207914">
      <w:bodyDiv w:val="1"/>
      <w:marLeft w:val="0"/>
      <w:marRight w:val="0"/>
      <w:marTop w:val="0"/>
      <w:marBottom w:val="0"/>
      <w:divBdr>
        <w:top w:val="none" w:sz="0" w:space="0" w:color="auto"/>
        <w:left w:val="none" w:sz="0" w:space="0" w:color="auto"/>
        <w:bottom w:val="none" w:sz="0" w:space="0" w:color="auto"/>
        <w:right w:val="none" w:sz="0" w:space="0" w:color="auto"/>
      </w:divBdr>
    </w:div>
    <w:div w:id="1326394725">
      <w:bodyDiv w:val="1"/>
      <w:marLeft w:val="0"/>
      <w:marRight w:val="0"/>
      <w:marTop w:val="0"/>
      <w:marBottom w:val="0"/>
      <w:divBdr>
        <w:top w:val="none" w:sz="0" w:space="0" w:color="auto"/>
        <w:left w:val="none" w:sz="0" w:space="0" w:color="auto"/>
        <w:bottom w:val="none" w:sz="0" w:space="0" w:color="auto"/>
        <w:right w:val="none" w:sz="0" w:space="0" w:color="auto"/>
      </w:divBdr>
    </w:div>
    <w:div w:id="1326588652">
      <w:bodyDiv w:val="1"/>
      <w:marLeft w:val="0"/>
      <w:marRight w:val="0"/>
      <w:marTop w:val="0"/>
      <w:marBottom w:val="0"/>
      <w:divBdr>
        <w:top w:val="none" w:sz="0" w:space="0" w:color="auto"/>
        <w:left w:val="none" w:sz="0" w:space="0" w:color="auto"/>
        <w:bottom w:val="none" w:sz="0" w:space="0" w:color="auto"/>
        <w:right w:val="none" w:sz="0" w:space="0" w:color="auto"/>
      </w:divBdr>
    </w:div>
    <w:div w:id="1336809800">
      <w:bodyDiv w:val="1"/>
      <w:marLeft w:val="0"/>
      <w:marRight w:val="0"/>
      <w:marTop w:val="0"/>
      <w:marBottom w:val="0"/>
      <w:divBdr>
        <w:top w:val="none" w:sz="0" w:space="0" w:color="auto"/>
        <w:left w:val="none" w:sz="0" w:space="0" w:color="auto"/>
        <w:bottom w:val="none" w:sz="0" w:space="0" w:color="auto"/>
        <w:right w:val="none" w:sz="0" w:space="0" w:color="auto"/>
      </w:divBdr>
    </w:div>
    <w:div w:id="1338926771">
      <w:bodyDiv w:val="1"/>
      <w:marLeft w:val="0"/>
      <w:marRight w:val="0"/>
      <w:marTop w:val="0"/>
      <w:marBottom w:val="0"/>
      <w:divBdr>
        <w:top w:val="none" w:sz="0" w:space="0" w:color="auto"/>
        <w:left w:val="none" w:sz="0" w:space="0" w:color="auto"/>
        <w:bottom w:val="none" w:sz="0" w:space="0" w:color="auto"/>
        <w:right w:val="none" w:sz="0" w:space="0" w:color="auto"/>
      </w:divBdr>
    </w:div>
    <w:div w:id="1339966385">
      <w:bodyDiv w:val="1"/>
      <w:marLeft w:val="0"/>
      <w:marRight w:val="0"/>
      <w:marTop w:val="0"/>
      <w:marBottom w:val="0"/>
      <w:divBdr>
        <w:top w:val="none" w:sz="0" w:space="0" w:color="auto"/>
        <w:left w:val="none" w:sz="0" w:space="0" w:color="auto"/>
        <w:bottom w:val="none" w:sz="0" w:space="0" w:color="auto"/>
        <w:right w:val="none" w:sz="0" w:space="0" w:color="auto"/>
      </w:divBdr>
    </w:div>
    <w:div w:id="1356421440">
      <w:bodyDiv w:val="1"/>
      <w:marLeft w:val="0"/>
      <w:marRight w:val="0"/>
      <w:marTop w:val="0"/>
      <w:marBottom w:val="0"/>
      <w:divBdr>
        <w:top w:val="none" w:sz="0" w:space="0" w:color="auto"/>
        <w:left w:val="none" w:sz="0" w:space="0" w:color="auto"/>
        <w:bottom w:val="none" w:sz="0" w:space="0" w:color="auto"/>
        <w:right w:val="none" w:sz="0" w:space="0" w:color="auto"/>
      </w:divBdr>
    </w:div>
    <w:div w:id="1365590917">
      <w:bodyDiv w:val="1"/>
      <w:marLeft w:val="0"/>
      <w:marRight w:val="0"/>
      <w:marTop w:val="0"/>
      <w:marBottom w:val="0"/>
      <w:divBdr>
        <w:top w:val="none" w:sz="0" w:space="0" w:color="auto"/>
        <w:left w:val="none" w:sz="0" w:space="0" w:color="auto"/>
        <w:bottom w:val="none" w:sz="0" w:space="0" w:color="auto"/>
        <w:right w:val="none" w:sz="0" w:space="0" w:color="auto"/>
      </w:divBdr>
    </w:div>
    <w:div w:id="1370453025">
      <w:bodyDiv w:val="1"/>
      <w:marLeft w:val="0"/>
      <w:marRight w:val="0"/>
      <w:marTop w:val="0"/>
      <w:marBottom w:val="0"/>
      <w:divBdr>
        <w:top w:val="none" w:sz="0" w:space="0" w:color="auto"/>
        <w:left w:val="none" w:sz="0" w:space="0" w:color="auto"/>
        <w:bottom w:val="none" w:sz="0" w:space="0" w:color="auto"/>
        <w:right w:val="none" w:sz="0" w:space="0" w:color="auto"/>
      </w:divBdr>
    </w:div>
    <w:div w:id="1377122256">
      <w:bodyDiv w:val="1"/>
      <w:marLeft w:val="0"/>
      <w:marRight w:val="0"/>
      <w:marTop w:val="0"/>
      <w:marBottom w:val="0"/>
      <w:divBdr>
        <w:top w:val="none" w:sz="0" w:space="0" w:color="auto"/>
        <w:left w:val="none" w:sz="0" w:space="0" w:color="auto"/>
        <w:bottom w:val="none" w:sz="0" w:space="0" w:color="auto"/>
        <w:right w:val="none" w:sz="0" w:space="0" w:color="auto"/>
      </w:divBdr>
    </w:div>
    <w:div w:id="1387147237">
      <w:bodyDiv w:val="1"/>
      <w:marLeft w:val="0"/>
      <w:marRight w:val="0"/>
      <w:marTop w:val="0"/>
      <w:marBottom w:val="0"/>
      <w:divBdr>
        <w:top w:val="none" w:sz="0" w:space="0" w:color="auto"/>
        <w:left w:val="none" w:sz="0" w:space="0" w:color="auto"/>
        <w:bottom w:val="none" w:sz="0" w:space="0" w:color="auto"/>
        <w:right w:val="none" w:sz="0" w:space="0" w:color="auto"/>
      </w:divBdr>
    </w:div>
    <w:div w:id="1390224562">
      <w:bodyDiv w:val="1"/>
      <w:marLeft w:val="0"/>
      <w:marRight w:val="0"/>
      <w:marTop w:val="0"/>
      <w:marBottom w:val="0"/>
      <w:divBdr>
        <w:top w:val="none" w:sz="0" w:space="0" w:color="auto"/>
        <w:left w:val="none" w:sz="0" w:space="0" w:color="auto"/>
        <w:bottom w:val="none" w:sz="0" w:space="0" w:color="auto"/>
        <w:right w:val="none" w:sz="0" w:space="0" w:color="auto"/>
      </w:divBdr>
    </w:div>
    <w:div w:id="1392459693">
      <w:bodyDiv w:val="1"/>
      <w:marLeft w:val="0"/>
      <w:marRight w:val="0"/>
      <w:marTop w:val="0"/>
      <w:marBottom w:val="0"/>
      <w:divBdr>
        <w:top w:val="none" w:sz="0" w:space="0" w:color="auto"/>
        <w:left w:val="none" w:sz="0" w:space="0" w:color="auto"/>
        <w:bottom w:val="none" w:sz="0" w:space="0" w:color="auto"/>
        <w:right w:val="none" w:sz="0" w:space="0" w:color="auto"/>
      </w:divBdr>
    </w:div>
    <w:div w:id="1409376554">
      <w:bodyDiv w:val="1"/>
      <w:marLeft w:val="0"/>
      <w:marRight w:val="0"/>
      <w:marTop w:val="0"/>
      <w:marBottom w:val="0"/>
      <w:divBdr>
        <w:top w:val="none" w:sz="0" w:space="0" w:color="auto"/>
        <w:left w:val="none" w:sz="0" w:space="0" w:color="auto"/>
        <w:bottom w:val="none" w:sz="0" w:space="0" w:color="auto"/>
        <w:right w:val="none" w:sz="0" w:space="0" w:color="auto"/>
      </w:divBdr>
    </w:div>
    <w:div w:id="1419130154">
      <w:bodyDiv w:val="1"/>
      <w:marLeft w:val="0"/>
      <w:marRight w:val="0"/>
      <w:marTop w:val="0"/>
      <w:marBottom w:val="0"/>
      <w:divBdr>
        <w:top w:val="none" w:sz="0" w:space="0" w:color="auto"/>
        <w:left w:val="none" w:sz="0" w:space="0" w:color="auto"/>
        <w:bottom w:val="none" w:sz="0" w:space="0" w:color="auto"/>
        <w:right w:val="none" w:sz="0" w:space="0" w:color="auto"/>
      </w:divBdr>
    </w:div>
    <w:div w:id="1424033832">
      <w:bodyDiv w:val="1"/>
      <w:marLeft w:val="0"/>
      <w:marRight w:val="0"/>
      <w:marTop w:val="0"/>
      <w:marBottom w:val="0"/>
      <w:divBdr>
        <w:top w:val="none" w:sz="0" w:space="0" w:color="auto"/>
        <w:left w:val="none" w:sz="0" w:space="0" w:color="auto"/>
        <w:bottom w:val="none" w:sz="0" w:space="0" w:color="auto"/>
        <w:right w:val="none" w:sz="0" w:space="0" w:color="auto"/>
      </w:divBdr>
    </w:div>
    <w:div w:id="1425033623">
      <w:bodyDiv w:val="1"/>
      <w:marLeft w:val="0"/>
      <w:marRight w:val="0"/>
      <w:marTop w:val="0"/>
      <w:marBottom w:val="0"/>
      <w:divBdr>
        <w:top w:val="none" w:sz="0" w:space="0" w:color="auto"/>
        <w:left w:val="none" w:sz="0" w:space="0" w:color="auto"/>
        <w:bottom w:val="none" w:sz="0" w:space="0" w:color="auto"/>
        <w:right w:val="none" w:sz="0" w:space="0" w:color="auto"/>
      </w:divBdr>
    </w:div>
    <w:div w:id="1426724614">
      <w:bodyDiv w:val="1"/>
      <w:marLeft w:val="0"/>
      <w:marRight w:val="0"/>
      <w:marTop w:val="0"/>
      <w:marBottom w:val="0"/>
      <w:divBdr>
        <w:top w:val="none" w:sz="0" w:space="0" w:color="auto"/>
        <w:left w:val="none" w:sz="0" w:space="0" w:color="auto"/>
        <w:bottom w:val="none" w:sz="0" w:space="0" w:color="auto"/>
        <w:right w:val="none" w:sz="0" w:space="0" w:color="auto"/>
      </w:divBdr>
    </w:div>
    <w:div w:id="1426725560">
      <w:bodyDiv w:val="1"/>
      <w:marLeft w:val="0"/>
      <w:marRight w:val="0"/>
      <w:marTop w:val="0"/>
      <w:marBottom w:val="0"/>
      <w:divBdr>
        <w:top w:val="none" w:sz="0" w:space="0" w:color="auto"/>
        <w:left w:val="none" w:sz="0" w:space="0" w:color="auto"/>
        <w:bottom w:val="none" w:sz="0" w:space="0" w:color="auto"/>
        <w:right w:val="none" w:sz="0" w:space="0" w:color="auto"/>
      </w:divBdr>
    </w:div>
    <w:div w:id="1435050058">
      <w:bodyDiv w:val="1"/>
      <w:marLeft w:val="0"/>
      <w:marRight w:val="0"/>
      <w:marTop w:val="0"/>
      <w:marBottom w:val="0"/>
      <w:divBdr>
        <w:top w:val="none" w:sz="0" w:space="0" w:color="auto"/>
        <w:left w:val="none" w:sz="0" w:space="0" w:color="auto"/>
        <w:bottom w:val="none" w:sz="0" w:space="0" w:color="auto"/>
        <w:right w:val="none" w:sz="0" w:space="0" w:color="auto"/>
      </w:divBdr>
    </w:div>
    <w:div w:id="1447501249">
      <w:bodyDiv w:val="1"/>
      <w:marLeft w:val="0"/>
      <w:marRight w:val="0"/>
      <w:marTop w:val="0"/>
      <w:marBottom w:val="0"/>
      <w:divBdr>
        <w:top w:val="none" w:sz="0" w:space="0" w:color="auto"/>
        <w:left w:val="none" w:sz="0" w:space="0" w:color="auto"/>
        <w:bottom w:val="none" w:sz="0" w:space="0" w:color="auto"/>
        <w:right w:val="none" w:sz="0" w:space="0" w:color="auto"/>
      </w:divBdr>
    </w:div>
    <w:div w:id="1449812613">
      <w:bodyDiv w:val="1"/>
      <w:marLeft w:val="0"/>
      <w:marRight w:val="0"/>
      <w:marTop w:val="0"/>
      <w:marBottom w:val="0"/>
      <w:divBdr>
        <w:top w:val="none" w:sz="0" w:space="0" w:color="auto"/>
        <w:left w:val="none" w:sz="0" w:space="0" w:color="auto"/>
        <w:bottom w:val="none" w:sz="0" w:space="0" w:color="auto"/>
        <w:right w:val="none" w:sz="0" w:space="0" w:color="auto"/>
      </w:divBdr>
    </w:div>
    <w:div w:id="1451584356">
      <w:bodyDiv w:val="1"/>
      <w:marLeft w:val="0"/>
      <w:marRight w:val="0"/>
      <w:marTop w:val="0"/>
      <w:marBottom w:val="0"/>
      <w:divBdr>
        <w:top w:val="none" w:sz="0" w:space="0" w:color="auto"/>
        <w:left w:val="none" w:sz="0" w:space="0" w:color="auto"/>
        <w:bottom w:val="none" w:sz="0" w:space="0" w:color="auto"/>
        <w:right w:val="none" w:sz="0" w:space="0" w:color="auto"/>
      </w:divBdr>
      <w:divsChild>
        <w:div w:id="73549254">
          <w:marLeft w:val="547"/>
          <w:marRight w:val="0"/>
          <w:marTop w:val="154"/>
          <w:marBottom w:val="0"/>
          <w:divBdr>
            <w:top w:val="none" w:sz="0" w:space="0" w:color="auto"/>
            <w:left w:val="none" w:sz="0" w:space="0" w:color="auto"/>
            <w:bottom w:val="none" w:sz="0" w:space="0" w:color="auto"/>
            <w:right w:val="none" w:sz="0" w:space="0" w:color="auto"/>
          </w:divBdr>
        </w:div>
        <w:div w:id="1460295125">
          <w:marLeft w:val="547"/>
          <w:marRight w:val="0"/>
          <w:marTop w:val="154"/>
          <w:marBottom w:val="0"/>
          <w:divBdr>
            <w:top w:val="none" w:sz="0" w:space="0" w:color="auto"/>
            <w:left w:val="none" w:sz="0" w:space="0" w:color="auto"/>
            <w:bottom w:val="none" w:sz="0" w:space="0" w:color="auto"/>
            <w:right w:val="none" w:sz="0" w:space="0" w:color="auto"/>
          </w:divBdr>
        </w:div>
      </w:divsChild>
    </w:div>
    <w:div w:id="1456293156">
      <w:bodyDiv w:val="1"/>
      <w:marLeft w:val="0"/>
      <w:marRight w:val="0"/>
      <w:marTop w:val="0"/>
      <w:marBottom w:val="0"/>
      <w:divBdr>
        <w:top w:val="none" w:sz="0" w:space="0" w:color="auto"/>
        <w:left w:val="none" w:sz="0" w:space="0" w:color="auto"/>
        <w:bottom w:val="none" w:sz="0" w:space="0" w:color="auto"/>
        <w:right w:val="none" w:sz="0" w:space="0" w:color="auto"/>
      </w:divBdr>
    </w:div>
    <w:div w:id="1457405615">
      <w:bodyDiv w:val="1"/>
      <w:marLeft w:val="0"/>
      <w:marRight w:val="0"/>
      <w:marTop w:val="0"/>
      <w:marBottom w:val="0"/>
      <w:divBdr>
        <w:top w:val="none" w:sz="0" w:space="0" w:color="auto"/>
        <w:left w:val="none" w:sz="0" w:space="0" w:color="auto"/>
        <w:bottom w:val="none" w:sz="0" w:space="0" w:color="auto"/>
        <w:right w:val="none" w:sz="0" w:space="0" w:color="auto"/>
      </w:divBdr>
    </w:div>
    <w:div w:id="1469127855">
      <w:bodyDiv w:val="1"/>
      <w:marLeft w:val="0"/>
      <w:marRight w:val="0"/>
      <w:marTop w:val="0"/>
      <w:marBottom w:val="0"/>
      <w:divBdr>
        <w:top w:val="none" w:sz="0" w:space="0" w:color="auto"/>
        <w:left w:val="none" w:sz="0" w:space="0" w:color="auto"/>
        <w:bottom w:val="none" w:sz="0" w:space="0" w:color="auto"/>
        <w:right w:val="none" w:sz="0" w:space="0" w:color="auto"/>
      </w:divBdr>
    </w:div>
    <w:div w:id="1476331393">
      <w:bodyDiv w:val="1"/>
      <w:marLeft w:val="0"/>
      <w:marRight w:val="0"/>
      <w:marTop w:val="0"/>
      <w:marBottom w:val="0"/>
      <w:divBdr>
        <w:top w:val="none" w:sz="0" w:space="0" w:color="auto"/>
        <w:left w:val="none" w:sz="0" w:space="0" w:color="auto"/>
        <w:bottom w:val="none" w:sz="0" w:space="0" w:color="auto"/>
        <w:right w:val="none" w:sz="0" w:space="0" w:color="auto"/>
      </w:divBdr>
    </w:div>
    <w:div w:id="1488473835">
      <w:bodyDiv w:val="1"/>
      <w:marLeft w:val="0"/>
      <w:marRight w:val="0"/>
      <w:marTop w:val="0"/>
      <w:marBottom w:val="0"/>
      <w:divBdr>
        <w:top w:val="none" w:sz="0" w:space="0" w:color="auto"/>
        <w:left w:val="none" w:sz="0" w:space="0" w:color="auto"/>
        <w:bottom w:val="none" w:sz="0" w:space="0" w:color="auto"/>
        <w:right w:val="none" w:sz="0" w:space="0" w:color="auto"/>
      </w:divBdr>
    </w:div>
    <w:div w:id="1494881786">
      <w:bodyDiv w:val="1"/>
      <w:marLeft w:val="0"/>
      <w:marRight w:val="0"/>
      <w:marTop w:val="0"/>
      <w:marBottom w:val="0"/>
      <w:divBdr>
        <w:top w:val="none" w:sz="0" w:space="0" w:color="auto"/>
        <w:left w:val="none" w:sz="0" w:space="0" w:color="auto"/>
        <w:bottom w:val="none" w:sz="0" w:space="0" w:color="auto"/>
        <w:right w:val="none" w:sz="0" w:space="0" w:color="auto"/>
      </w:divBdr>
    </w:div>
    <w:div w:id="1500077350">
      <w:bodyDiv w:val="1"/>
      <w:marLeft w:val="0"/>
      <w:marRight w:val="0"/>
      <w:marTop w:val="0"/>
      <w:marBottom w:val="0"/>
      <w:divBdr>
        <w:top w:val="none" w:sz="0" w:space="0" w:color="auto"/>
        <w:left w:val="none" w:sz="0" w:space="0" w:color="auto"/>
        <w:bottom w:val="none" w:sz="0" w:space="0" w:color="auto"/>
        <w:right w:val="none" w:sz="0" w:space="0" w:color="auto"/>
      </w:divBdr>
    </w:div>
    <w:div w:id="1500460448">
      <w:bodyDiv w:val="1"/>
      <w:marLeft w:val="0"/>
      <w:marRight w:val="0"/>
      <w:marTop w:val="0"/>
      <w:marBottom w:val="0"/>
      <w:divBdr>
        <w:top w:val="none" w:sz="0" w:space="0" w:color="auto"/>
        <w:left w:val="none" w:sz="0" w:space="0" w:color="auto"/>
        <w:bottom w:val="none" w:sz="0" w:space="0" w:color="auto"/>
        <w:right w:val="none" w:sz="0" w:space="0" w:color="auto"/>
      </w:divBdr>
      <w:divsChild>
        <w:div w:id="457846276">
          <w:marLeft w:val="547"/>
          <w:marRight w:val="0"/>
          <w:marTop w:val="154"/>
          <w:marBottom w:val="0"/>
          <w:divBdr>
            <w:top w:val="none" w:sz="0" w:space="0" w:color="auto"/>
            <w:left w:val="none" w:sz="0" w:space="0" w:color="auto"/>
            <w:bottom w:val="none" w:sz="0" w:space="0" w:color="auto"/>
            <w:right w:val="none" w:sz="0" w:space="0" w:color="auto"/>
          </w:divBdr>
        </w:div>
      </w:divsChild>
    </w:div>
    <w:div w:id="1503616768">
      <w:bodyDiv w:val="1"/>
      <w:marLeft w:val="0"/>
      <w:marRight w:val="0"/>
      <w:marTop w:val="0"/>
      <w:marBottom w:val="0"/>
      <w:divBdr>
        <w:top w:val="none" w:sz="0" w:space="0" w:color="auto"/>
        <w:left w:val="none" w:sz="0" w:space="0" w:color="auto"/>
        <w:bottom w:val="none" w:sz="0" w:space="0" w:color="auto"/>
        <w:right w:val="none" w:sz="0" w:space="0" w:color="auto"/>
      </w:divBdr>
    </w:div>
    <w:div w:id="1503625004">
      <w:bodyDiv w:val="1"/>
      <w:marLeft w:val="0"/>
      <w:marRight w:val="0"/>
      <w:marTop w:val="0"/>
      <w:marBottom w:val="0"/>
      <w:divBdr>
        <w:top w:val="none" w:sz="0" w:space="0" w:color="auto"/>
        <w:left w:val="none" w:sz="0" w:space="0" w:color="auto"/>
        <w:bottom w:val="none" w:sz="0" w:space="0" w:color="auto"/>
        <w:right w:val="none" w:sz="0" w:space="0" w:color="auto"/>
      </w:divBdr>
    </w:div>
    <w:div w:id="1516962652">
      <w:bodyDiv w:val="1"/>
      <w:marLeft w:val="0"/>
      <w:marRight w:val="0"/>
      <w:marTop w:val="0"/>
      <w:marBottom w:val="0"/>
      <w:divBdr>
        <w:top w:val="none" w:sz="0" w:space="0" w:color="auto"/>
        <w:left w:val="none" w:sz="0" w:space="0" w:color="auto"/>
        <w:bottom w:val="none" w:sz="0" w:space="0" w:color="auto"/>
        <w:right w:val="none" w:sz="0" w:space="0" w:color="auto"/>
      </w:divBdr>
    </w:div>
    <w:div w:id="1522353958">
      <w:bodyDiv w:val="1"/>
      <w:marLeft w:val="0"/>
      <w:marRight w:val="0"/>
      <w:marTop w:val="0"/>
      <w:marBottom w:val="0"/>
      <w:divBdr>
        <w:top w:val="none" w:sz="0" w:space="0" w:color="auto"/>
        <w:left w:val="none" w:sz="0" w:space="0" w:color="auto"/>
        <w:bottom w:val="none" w:sz="0" w:space="0" w:color="auto"/>
        <w:right w:val="none" w:sz="0" w:space="0" w:color="auto"/>
      </w:divBdr>
    </w:div>
    <w:div w:id="1522889210">
      <w:bodyDiv w:val="1"/>
      <w:marLeft w:val="0"/>
      <w:marRight w:val="0"/>
      <w:marTop w:val="0"/>
      <w:marBottom w:val="0"/>
      <w:divBdr>
        <w:top w:val="none" w:sz="0" w:space="0" w:color="auto"/>
        <w:left w:val="none" w:sz="0" w:space="0" w:color="auto"/>
        <w:bottom w:val="none" w:sz="0" w:space="0" w:color="auto"/>
        <w:right w:val="none" w:sz="0" w:space="0" w:color="auto"/>
      </w:divBdr>
    </w:div>
    <w:div w:id="1523470530">
      <w:bodyDiv w:val="1"/>
      <w:marLeft w:val="0"/>
      <w:marRight w:val="0"/>
      <w:marTop w:val="0"/>
      <w:marBottom w:val="0"/>
      <w:divBdr>
        <w:top w:val="none" w:sz="0" w:space="0" w:color="auto"/>
        <w:left w:val="none" w:sz="0" w:space="0" w:color="auto"/>
        <w:bottom w:val="none" w:sz="0" w:space="0" w:color="auto"/>
        <w:right w:val="none" w:sz="0" w:space="0" w:color="auto"/>
      </w:divBdr>
    </w:div>
    <w:div w:id="1554467100">
      <w:bodyDiv w:val="1"/>
      <w:marLeft w:val="0"/>
      <w:marRight w:val="0"/>
      <w:marTop w:val="0"/>
      <w:marBottom w:val="0"/>
      <w:divBdr>
        <w:top w:val="none" w:sz="0" w:space="0" w:color="auto"/>
        <w:left w:val="none" w:sz="0" w:space="0" w:color="auto"/>
        <w:bottom w:val="none" w:sz="0" w:space="0" w:color="auto"/>
        <w:right w:val="none" w:sz="0" w:space="0" w:color="auto"/>
      </w:divBdr>
    </w:div>
    <w:div w:id="1569730687">
      <w:bodyDiv w:val="1"/>
      <w:marLeft w:val="0"/>
      <w:marRight w:val="0"/>
      <w:marTop w:val="0"/>
      <w:marBottom w:val="0"/>
      <w:divBdr>
        <w:top w:val="none" w:sz="0" w:space="0" w:color="auto"/>
        <w:left w:val="none" w:sz="0" w:space="0" w:color="auto"/>
        <w:bottom w:val="none" w:sz="0" w:space="0" w:color="auto"/>
        <w:right w:val="none" w:sz="0" w:space="0" w:color="auto"/>
      </w:divBdr>
    </w:div>
    <w:div w:id="1572929880">
      <w:bodyDiv w:val="1"/>
      <w:marLeft w:val="0"/>
      <w:marRight w:val="0"/>
      <w:marTop w:val="0"/>
      <w:marBottom w:val="0"/>
      <w:divBdr>
        <w:top w:val="none" w:sz="0" w:space="0" w:color="auto"/>
        <w:left w:val="none" w:sz="0" w:space="0" w:color="auto"/>
        <w:bottom w:val="none" w:sz="0" w:space="0" w:color="auto"/>
        <w:right w:val="none" w:sz="0" w:space="0" w:color="auto"/>
      </w:divBdr>
    </w:div>
    <w:div w:id="1584490590">
      <w:bodyDiv w:val="1"/>
      <w:marLeft w:val="0"/>
      <w:marRight w:val="0"/>
      <w:marTop w:val="0"/>
      <w:marBottom w:val="0"/>
      <w:divBdr>
        <w:top w:val="none" w:sz="0" w:space="0" w:color="auto"/>
        <w:left w:val="none" w:sz="0" w:space="0" w:color="auto"/>
        <w:bottom w:val="none" w:sz="0" w:space="0" w:color="auto"/>
        <w:right w:val="none" w:sz="0" w:space="0" w:color="auto"/>
      </w:divBdr>
    </w:div>
    <w:div w:id="1585727070">
      <w:bodyDiv w:val="1"/>
      <w:marLeft w:val="0"/>
      <w:marRight w:val="0"/>
      <w:marTop w:val="0"/>
      <w:marBottom w:val="0"/>
      <w:divBdr>
        <w:top w:val="none" w:sz="0" w:space="0" w:color="auto"/>
        <w:left w:val="none" w:sz="0" w:space="0" w:color="auto"/>
        <w:bottom w:val="none" w:sz="0" w:space="0" w:color="auto"/>
        <w:right w:val="none" w:sz="0" w:space="0" w:color="auto"/>
      </w:divBdr>
    </w:div>
    <w:div w:id="1586380420">
      <w:bodyDiv w:val="1"/>
      <w:marLeft w:val="0"/>
      <w:marRight w:val="0"/>
      <w:marTop w:val="0"/>
      <w:marBottom w:val="0"/>
      <w:divBdr>
        <w:top w:val="none" w:sz="0" w:space="0" w:color="auto"/>
        <w:left w:val="none" w:sz="0" w:space="0" w:color="auto"/>
        <w:bottom w:val="none" w:sz="0" w:space="0" w:color="auto"/>
        <w:right w:val="none" w:sz="0" w:space="0" w:color="auto"/>
      </w:divBdr>
    </w:div>
    <w:div w:id="1603032284">
      <w:bodyDiv w:val="1"/>
      <w:marLeft w:val="0"/>
      <w:marRight w:val="0"/>
      <w:marTop w:val="0"/>
      <w:marBottom w:val="0"/>
      <w:divBdr>
        <w:top w:val="none" w:sz="0" w:space="0" w:color="auto"/>
        <w:left w:val="none" w:sz="0" w:space="0" w:color="auto"/>
        <w:bottom w:val="none" w:sz="0" w:space="0" w:color="auto"/>
        <w:right w:val="none" w:sz="0" w:space="0" w:color="auto"/>
      </w:divBdr>
    </w:div>
    <w:div w:id="1612470608">
      <w:bodyDiv w:val="1"/>
      <w:marLeft w:val="0"/>
      <w:marRight w:val="0"/>
      <w:marTop w:val="0"/>
      <w:marBottom w:val="0"/>
      <w:divBdr>
        <w:top w:val="none" w:sz="0" w:space="0" w:color="auto"/>
        <w:left w:val="none" w:sz="0" w:space="0" w:color="auto"/>
        <w:bottom w:val="none" w:sz="0" w:space="0" w:color="auto"/>
        <w:right w:val="none" w:sz="0" w:space="0" w:color="auto"/>
      </w:divBdr>
    </w:div>
    <w:div w:id="1614359350">
      <w:bodyDiv w:val="1"/>
      <w:marLeft w:val="0"/>
      <w:marRight w:val="0"/>
      <w:marTop w:val="0"/>
      <w:marBottom w:val="0"/>
      <w:divBdr>
        <w:top w:val="none" w:sz="0" w:space="0" w:color="auto"/>
        <w:left w:val="none" w:sz="0" w:space="0" w:color="auto"/>
        <w:bottom w:val="none" w:sz="0" w:space="0" w:color="auto"/>
        <w:right w:val="none" w:sz="0" w:space="0" w:color="auto"/>
      </w:divBdr>
    </w:div>
    <w:div w:id="1628003163">
      <w:bodyDiv w:val="1"/>
      <w:marLeft w:val="0"/>
      <w:marRight w:val="0"/>
      <w:marTop w:val="0"/>
      <w:marBottom w:val="0"/>
      <w:divBdr>
        <w:top w:val="none" w:sz="0" w:space="0" w:color="auto"/>
        <w:left w:val="none" w:sz="0" w:space="0" w:color="auto"/>
        <w:bottom w:val="none" w:sz="0" w:space="0" w:color="auto"/>
        <w:right w:val="none" w:sz="0" w:space="0" w:color="auto"/>
      </w:divBdr>
    </w:div>
    <w:div w:id="1630547178">
      <w:bodyDiv w:val="1"/>
      <w:marLeft w:val="0"/>
      <w:marRight w:val="0"/>
      <w:marTop w:val="0"/>
      <w:marBottom w:val="0"/>
      <w:divBdr>
        <w:top w:val="none" w:sz="0" w:space="0" w:color="auto"/>
        <w:left w:val="none" w:sz="0" w:space="0" w:color="auto"/>
        <w:bottom w:val="none" w:sz="0" w:space="0" w:color="auto"/>
        <w:right w:val="none" w:sz="0" w:space="0" w:color="auto"/>
      </w:divBdr>
      <w:divsChild>
        <w:div w:id="1282417625">
          <w:marLeft w:val="547"/>
          <w:marRight w:val="0"/>
          <w:marTop w:val="154"/>
          <w:marBottom w:val="0"/>
          <w:divBdr>
            <w:top w:val="none" w:sz="0" w:space="0" w:color="auto"/>
            <w:left w:val="none" w:sz="0" w:space="0" w:color="auto"/>
            <w:bottom w:val="none" w:sz="0" w:space="0" w:color="auto"/>
            <w:right w:val="none" w:sz="0" w:space="0" w:color="auto"/>
          </w:divBdr>
        </w:div>
      </w:divsChild>
    </w:div>
    <w:div w:id="1633630883">
      <w:bodyDiv w:val="1"/>
      <w:marLeft w:val="0"/>
      <w:marRight w:val="0"/>
      <w:marTop w:val="0"/>
      <w:marBottom w:val="0"/>
      <w:divBdr>
        <w:top w:val="none" w:sz="0" w:space="0" w:color="auto"/>
        <w:left w:val="none" w:sz="0" w:space="0" w:color="auto"/>
        <w:bottom w:val="none" w:sz="0" w:space="0" w:color="auto"/>
        <w:right w:val="none" w:sz="0" w:space="0" w:color="auto"/>
      </w:divBdr>
    </w:div>
    <w:div w:id="1646155360">
      <w:bodyDiv w:val="1"/>
      <w:marLeft w:val="0"/>
      <w:marRight w:val="0"/>
      <w:marTop w:val="0"/>
      <w:marBottom w:val="0"/>
      <w:divBdr>
        <w:top w:val="none" w:sz="0" w:space="0" w:color="auto"/>
        <w:left w:val="none" w:sz="0" w:space="0" w:color="auto"/>
        <w:bottom w:val="none" w:sz="0" w:space="0" w:color="auto"/>
        <w:right w:val="none" w:sz="0" w:space="0" w:color="auto"/>
      </w:divBdr>
    </w:div>
    <w:div w:id="1648123548">
      <w:bodyDiv w:val="1"/>
      <w:marLeft w:val="0"/>
      <w:marRight w:val="0"/>
      <w:marTop w:val="0"/>
      <w:marBottom w:val="0"/>
      <w:divBdr>
        <w:top w:val="none" w:sz="0" w:space="0" w:color="auto"/>
        <w:left w:val="none" w:sz="0" w:space="0" w:color="auto"/>
        <w:bottom w:val="none" w:sz="0" w:space="0" w:color="auto"/>
        <w:right w:val="none" w:sz="0" w:space="0" w:color="auto"/>
      </w:divBdr>
    </w:div>
    <w:div w:id="1651135960">
      <w:bodyDiv w:val="1"/>
      <w:marLeft w:val="0"/>
      <w:marRight w:val="0"/>
      <w:marTop w:val="0"/>
      <w:marBottom w:val="0"/>
      <w:divBdr>
        <w:top w:val="none" w:sz="0" w:space="0" w:color="auto"/>
        <w:left w:val="none" w:sz="0" w:space="0" w:color="auto"/>
        <w:bottom w:val="none" w:sz="0" w:space="0" w:color="auto"/>
        <w:right w:val="none" w:sz="0" w:space="0" w:color="auto"/>
      </w:divBdr>
    </w:div>
    <w:div w:id="1652514902">
      <w:bodyDiv w:val="1"/>
      <w:marLeft w:val="0"/>
      <w:marRight w:val="0"/>
      <w:marTop w:val="0"/>
      <w:marBottom w:val="0"/>
      <w:divBdr>
        <w:top w:val="none" w:sz="0" w:space="0" w:color="auto"/>
        <w:left w:val="none" w:sz="0" w:space="0" w:color="auto"/>
        <w:bottom w:val="none" w:sz="0" w:space="0" w:color="auto"/>
        <w:right w:val="none" w:sz="0" w:space="0" w:color="auto"/>
      </w:divBdr>
    </w:div>
    <w:div w:id="1657763455">
      <w:bodyDiv w:val="1"/>
      <w:marLeft w:val="0"/>
      <w:marRight w:val="0"/>
      <w:marTop w:val="0"/>
      <w:marBottom w:val="0"/>
      <w:divBdr>
        <w:top w:val="none" w:sz="0" w:space="0" w:color="auto"/>
        <w:left w:val="none" w:sz="0" w:space="0" w:color="auto"/>
        <w:bottom w:val="none" w:sz="0" w:space="0" w:color="auto"/>
        <w:right w:val="none" w:sz="0" w:space="0" w:color="auto"/>
      </w:divBdr>
    </w:div>
    <w:div w:id="1680348887">
      <w:bodyDiv w:val="1"/>
      <w:marLeft w:val="0"/>
      <w:marRight w:val="0"/>
      <w:marTop w:val="0"/>
      <w:marBottom w:val="0"/>
      <w:divBdr>
        <w:top w:val="none" w:sz="0" w:space="0" w:color="auto"/>
        <w:left w:val="none" w:sz="0" w:space="0" w:color="auto"/>
        <w:bottom w:val="none" w:sz="0" w:space="0" w:color="auto"/>
        <w:right w:val="none" w:sz="0" w:space="0" w:color="auto"/>
      </w:divBdr>
      <w:divsChild>
        <w:div w:id="942614790">
          <w:marLeft w:val="0"/>
          <w:marRight w:val="0"/>
          <w:marTop w:val="0"/>
          <w:marBottom w:val="0"/>
          <w:divBdr>
            <w:top w:val="none" w:sz="0" w:space="0" w:color="auto"/>
            <w:left w:val="none" w:sz="0" w:space="0" w:color="auto"/>
            <w:bottom w:val="none" w:sz="0" w:space="0" w:color="auto"/>
            <w:right w:val="none" w:sz="0" w:space="0" w:color="auto"/>
          </w:divBdr>
          <w:divsChild>
            <w:div w:id="1145851414">
              <w:marLeft w:val="0"/>
              <w:marRight w:val="0"/>
              <w:marTop w:val="0"/>
              <w:marBottom w:val="0"/>
              <w:divBdr>
                <w:top w:val="none" w:sz="0" w:space="0" w:color="auto"/>
                <w:left w:val="none" w:sz="0" w:space="0" w:color="auto"/>
                <w:bottom w:val="none" w:sz="0" w:space="0" w:color="auto"/>
                <w:right w:val="none" w:sz="0" w:space="0" w:color="auto"/>
              </w:divBdr>
              <w:divsChild>
                <w:div w:id="14990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82466">
      <w:bodyDiv w:val="1"/>
      <w:marLeft w:val="0"/>
      <w:marRight w:val="0"/>
      <w:marTop w:val="0"/>
      <w:marBottom w:val="0"/>
      <w:divBdr>
        <w:top w:val="none" w:sz="0" w:space="0" w:color="auto"/>
        <w:left w:val="none" w:sz="0" w:space="0" w:color="auto"/>
        <w:bottom w:val="none" w:sz="0" w:space="0" w:color="auto"/>
        <w:right w:val="none" w:sz="0" w:space="0" w:color="auto"/>
      </w:divBdr>
    </w:div>
    <w:div w:id="1697610665">
      <w:bodyDiv w:val="1"/>
      <w:marLeft w:val="0"/>
      <w:marRight w:val="0"/>
      <w:marTop w:val="0"/>
      <w:marBottom w:val="0"/>
      <w:divBdr>
        <w:top w:val="none" w:sz="0" w:space="0" w:color="auto"/>
        <w:left w:val="none" w:sz="0" w:space="0" w:color="auto"/>
        <w:bottom w:val="none" w:sz="0" w:space="0" w:color="auto"/>
        <w:right w:val="none" w:sz="0" w:space="0" w:color="auto"/>
      </w:divBdr>
    </w:div>
    <w:div w:id="1697654637">
      <w:bodyDiv w:val="1"/>
      <w:marLeft w:val="0"/>
      <w:marRight w:val="0"/>
      <w:marTop w:val="0"/>
      <w:marBottom w:val="0"/>
      <w:divBdr>
        <w:top w:val="none" w:sz="0" w:space="0" w:color="auto"/>
        <w:left w:val="none" w:sz="0" w:space="0" w:color="auto"/>
        <w:bottom w:val="none" w:sz="0" w:space="0" w:color="auto"/>
        <w:right w:val="none" w:sz="0" w:space="0" w:color="auto"/>
      </w:divBdr>
      <w:divsChild>
        <w:div w:id="1520503718">
          <w:marLeft w:val="547"/>
          <w:marRight w:val="0"/>
          <w:marTop w:val="154"/>
          <w:marBottom w:val="0"/>
          <w:divBdr>
            <w:top w:val="none" w:sz="0" w:space="0" w:color="auto"/>
            <w:left w:val="none" w:sz="0" w:space="0" w:color="auto"/>
            <w:bottom w:val="none" w:sz="0" w:space="0" w:color="auto"/>
            <w:right w:val="none" w:sz="0" w:space="0" w:color="auto"/>
          </w:divBdr>
        </w:div>
      </w:divsChild>
    </w:div>
    <w:div w:id="1702315534">
      <w:bodyDiv w:val="1"/>
      <w:marLeft w:val="0"/>
      <w:marRight w:val="0"/>
      <w:marTop w:val="0"/>
      <w:marBottom w:val="0"/>
      <w:divBdr>
        <w:top w:val="none" w:sz="0" w:space="0" w:color="auto"/>
        <w:left w:val="none" w:sz="0" w:space="0" w:color="auto"/>
        <w:bottom w:val="none" w:sz="0" w:space="0" w:color="auto"/>
        <w:right w:val="none" w:sz="0" w:space="0" w:color="auto"/>
      </w:divBdr>
    </w:div>
    <w:div w:id="1704550728">
      <w:bodyDiv w:val="1"/>
      <w:marLeft w:val="0"/>
      <w:marRight w:val="0"/>
      <w:marTop w:val="0"/>
      <w:marBottom w:val="0"/>
      <w:divBdr>
        <w:top w:val="none" w:sz="0" w:space="0" w:color="auto"/>
        <w:left w:val="none" w:sz="0" w:space="0" w:color="auto"/>
        <w:bottom w:val="none" w:sz="0" w:space="0" w:color="auto"/>
        <w:right w:val="none" w:sz="0" w:space="0" w:color="auto"/>
      </w:divBdr>
    </w:div>
    <w:div w:id="1718428759">
      <w:bodyDiv w:val="1"/>
      <w:marLeft w:val="0"/>
      <w:marRight w:val="0"/>
      <w:marTop w:val="0"/>
      <w:marBottom w:val="0"/>
      <w:divBdr>
        <w:top w:val="none" w:sz="0" w:space="0" w:color="auto"/>
        <w:left w:val="none" w:sz="0" w:space="0" w:color="auto"/>
        <w:bottom w:val="none" w:sz="0" w:space="0" w:color="auto"/>
        <w:right w:val="none" w:sz="0" w:space="0" w:color="auto"/>
      </w:divBdr>
    </w:div>
    <w:div w:id="1720713447">
      <w:bodyDiv w:val="1"/>
      <w:marLeft w:val="0"/>
      <w:marRight w:val="0"/>
      <w:marTop w:val="0"/>
      <w:marBottom w:val="0"/>
      <w:divBdr>
        <w:top w:val="none" w:sz="0" w:space="0" w:color="auto"/>
        <w:left w:val="none" w:sz="0" w:space="0" w:color="auto"/>
        <w:bottom w:val="none" w:sz="0" w:space="0" w:color="auto"/>
        <w:right w:val="none" w:sz="0" w:space="0" w:color="auto"/>
      </w:divBdr>
    </w:div>
    <w:div w:id="1723366081">
      <w:bodyDiv w:val="1"/>
      <w:marLeft w:val="0"/>
      <w:marRight w:val="0"/>
      <w:marTop w:val="0"/>
      <w:marBottom w:val="0"/>
      <w:divBdr>
        <w:top w:val="none" w:sz="0" w:space="0" w:color="auto"/>
        <w:left w:val="none" w:sz="0" w:space="0" w:color="auto"/>
        <w:bottom w:val="none" w:sz="0" w:space="0" w:color="auto"/>
        <w:right w:val="none" w:sz="0" w:space="0" w:color="auto"/>
      </w:divBdr>
    </w:div>
    <w:div w:id="1727758316">
      <w:bodyDiv w:val="1"/>
      <w:marLeft w:val="0"/>
      <w:marRight w:val="0"/>
      <w:marTop w:val="0"/>
      <w:marBottom w:val="0"/>
      <w:divBdr>
        <w:top w:val="none" w:sz="0" w:space="0" w:color="auto"/>
        <w:left w:val="none" w:sz="0" w:space="0" w:color="auto"/>
        <w:bottom w:val="none" w:sz="0" w:space="0" w:color="auto"/>
        <w:right w:val="none" w:sz="0" w:space="0" w:color="auto"/>
      </w:divBdr>
    </w:div>
    <w:div w:id="1727872545">
      <w:bodyDiv w:val="1"/>
      <w:marLeft w:val="0"/>
      <w:marRight w:val="0"/>
      <w:marTop w:val="0"/>
      <w:marBottom w:val="0"/>
      <w:divBdr>
        <w:top w:val="none" w:sz="0" w:space="0" w:color="auto"/>
        <w:left w:val="none" w:sz="0" w:space="0" w:color="auto"/>
        <w:bottom w:val="none" w:sz="0" w:space="0" w:color="auto"/>
        <w:right w:val="none" w:sz="0" w:space="0" w:color="auto"/>
      </w:divBdr>
    </w:div>
    <w:div w:id="1728607497">
      <w:bodyDiv w:val="1"/>
      <w:marLeft w:val="0"/>
      <w:marRight w:val="0"/>
      <w:marTop w:val="0"/>
      <w:marBottom w:val="0"/>
      <w:divBdr>
        <w:top w:val="none" w:sz="0" w:space="0" w:color="auto"/>
        <w:left w:val="none" w:sz="0" w:space="0" w:color="auto"/>
        <w:bottom w:val="none" w:sz="0" w:space="0" w:color="auto"/>
        <w:right w:val="none" w:sz="0" w:space="0" w:color="auto"/>
      </w:divBdr>
    </w:div>
    <w:div w:id="1738628912">
      <w:bodyDiv w:val="1"/>
      <w:marLeft w:val="0"/>
      <w:marRight w:val="0"/>
      <w:marTop w:val="0"/>
      <w:marBottom w:val="0"/>
      <w:divBdr>
        <w:top w:val="none" w:sz="0" w:space="0" w:color="auto"/>
        <w:left w:val="none" w:sz="0" w:space="0" w:color="auto"/>
        <w:bottom w:val="none" w:sz="0" w:space="0" w:color="auto"/>
        <w:right w:val="none" w:sz="0" w:space="0" w:color="auto"/>
      </w:divBdr>
    </w:div>
    <w:div w:id="1739091257">
      <w:bodyDiv w:val="1"/>
      <w:marLeft w:val="0"/>
      <w:marRight w:val="0"/>
      <w:marTop w:val="0"/>
      <w:marBottom w:val="0"/>
      <w:divBdr>
        <w:top w:val="none" w:sz="0" w:space="0" w:color="auto"/>
        <w:left w:val="none" w:sz="0" w:space="0" w:color="auto"/>
        <w:bottom w:val="none" w:sz="0" w:space="0" w:color="auto"/>
        <w:right w:val="none" w:sz="0" w:space="0" w:color="auto"/>
      </w:divBdr>
    </w:div>
    <w:div w:id="1751274653">
      <w:bodyDiv w:val="1"/>
      <w:marLeft w:val="0"/>
      <w:marRight w:val="0"/>
      <w:marTop w:val="0"/>
      <w:marBottom w:val="0"/>
      <w:divBdr>
        <w:top w:val="none" w:sz="0" w:space="0" w:color="auto"/>
        <w:left w:val="none" w:sz="0" w:space="0" w:color="auto"/>
        <w:bottom w:val="none" w:sz="0" w:space="0" w:color="auto"/>
        <w:right w:val="none" w:sz="0" w:space="0" w:color="auto"/>
      </w:divBdr>
    </w:div>
    <w:div w:id="1754081107">
      <w:bodyDiv w:val="1"/>
      <w:marLeft w:val="0"/>
      <w:marRight w:val="0"/>
      <w:marTop w:val="0"/>
      <w:marBottom w:val="0"/>
      <w:divBdr>
        <w:top w:val="none" w:sz="0" w:space="0" w:color="auto"/>
        <w:left w:val="none" w:sz="0" w:space="0" w:color="auto"/>
        <w:bottom w:val="none" w:sz="0" w:space="0" w:color="auto"/>
        <w:right w:val="none" w:sz="0" w:space="0" w:color="auto"/>
      </w:divBdr>
    </w:div>
    <w:div w:id="1757244746">
      <w:bodyDiv w:val="1"/>
      <w:marLeft w:val="0"/>
      <w:marRight w:val="0"/>
      <w:marTop w:val="0"/>
      <w:marBottom w:val="0"/>
      <w:divBdr>
        <w:top w:val="none" w:sz="0" w:space="0" w:color="auto"/>
        <w:left w:val="none" w:sz="0" w:space="0" w:color="auto"/>
        <w:bottom w:val="none" w:sz="0" w:space="0" w:color="auto"/>
        <w:right w:val="none" w:sz="0" w:space="0" w:color="auto"/>
      </w:divBdr>
    </w:div>
    <w:div w:id="1759207438">
      <w:bodyDiv w:val="1"/>
      <w:marLeft w:val="0"/>
      <w:marRight w:val="0"/>
      <w:marTop w:val="0"/>
      <w:marBottom w:val="0"/>
      <w:divBdr>
        <w:top w:val="none" w:sz="0" w:space="0" w:color="auto"/>
        <w:left w:val="none" w:sz="0" w:space="0" w:color="auto"/>
        <w:bottom w:val="none" w:sz="0" w:space="0" w:color="auto"/>
        <w:right w:val="none" w:sz="0" w:space="0" w:color="auto"/>
      </w:divBdr>
    </w:div>
    <w:div w:id="1780908012">
      <w:bodyDiv w:val="1"/>
      <w:marLeft w:val="0"/>
      <w:marRight w:val="0"/>
      <w:marTop w:val="0"/>
      <w:marBottom w:val="0"/>
      <w:divBdr>
        <w:top w:val="none" w:sz="0" w:space="0" w:color="auto"/>
        <w:left w:val="none" w:sz="0" w:space="0" w:color="auto"/>
        <w:bottom w:val="none" w:sz="0" w:space="0" w:color="auto"/>
        <w:right w:val="none" w:sz="0" w:space="0" w:color="auto"/>
      </w:divBdr>
    </w:div>
    <w:div w:id="1784500470">
      <w:bodyDiv w:val="1"/>
      <w:marLeft w:val="0"/>
      <w:marRight w:val="0"/>
      <w:marTop w:val="0"/>
      <w:marBottom w:val="0"/>
      <w:divBdr>
        <w:top w:val="none" w:sz="0" w:space="0" w:color="auto"/>
        <w:left w:val="none" w:sz="0" w:space="0" w:color="auto"/>
        <w:bottom w:val="none" w:sz="0" w:space="0" w:color="auto"/>
        <w:right w:val="none" w:sz="0" w:space="0" w:color="auto"/>
      </w:divBdr>
    </w:div>
    <w:div w:id="1789466872">
      <w:bodyDiv w:val="1"/>
      <w:marLeft w:val="0"/>
      <w:marRight w:val="0"/>
      <w:marTop w:val="0"/>
      <w:marBottom w:val="0"/>
      <w:divBdr>
        <w:top w:val="none" w:sz="0" w:space="0" w:color="auto"/>
        <w:left w:val="none" w:sz="0" w:space="0" w:color="auto"/>
        <w:bottom w:val="none" w:sz="0" w:space="0" w:color="auto"/>
        <w:right w:val="none" w:sz="0" w:space="0" w:color="auto"/>
      </w:divBdr>
    </w:div>
    <w:div w:id="1801804060">
      <w:bodyDiv w:val="1"/>
      <w:marLeft w:val="0"/>
      <w:marRight w:val="0"/>
      <w:marTop w:val="0"/>
      <w:marBottom w:val="0"/>
      <w:divBdr>
        <w:top w:val="none" w:sz="0" w:space="0" w:color="auto"/>
        <w:left w:val="none" w:sz="0" w:space="0" w:color="auto"/>
        <w:bottom w:val="none" w:sz="0" w:space="0" w:color="auto"/>
        <w:right w:val="none" w:sz="0" w:space="0" w:color="auto"/>
      </w:divBdr>
    </w:div>
    <w:div w:id="1803693752">
      <w:bodyDiv w:val="1"/>
      <w:marLeft w:val="0"/>
      <w:marRight w:val="0"/>
      <w:marTop w:val="0"/>
      <w:marBottom w:val="0"/>
      <w:divBdr>
        <w:top w:val="none" w:sz="0" w:space="0" w:color="auto"/>
        <w:left w:val="none" w:sz="0" w:space="0" w:color="auto"/>
        <w:bottom w:val="none" w:sz="0" w:space="0" w:color="auto"/>
        <w:right w:val="none" w:sz="0" w:space="0" w:color="auto"/>
      </w:divBdr>
    </w:div>
    <w:div w:id="1815952807">
      <w:bodyDiv w:val="1"/>
      <w:marLeft w:val="0"/>
      <w:marRight w:val="0"/>
      <w:marTop w:val="0"/>
      <w:marBottom w:val="0"/>
      <w:divBdr>
        <w:top w:val="none" w:sz="0" w:space="0" w:color="auto"/>
        <w:left w:val="none" w:sz="0" w:space="0" w:color="auto"/>
        <w:bottom w:val="none" w:sz="0" w:space="0" w:color="auto"/>
        <w:right w:val="none" w:sz="0" w:space="0" w:color="auto"/>
      </w:divBdr>
    </w:div>
    <w:div w:id="1819764850">
      <w:bodyDiv w:val="1"/>
      <w:marLeft w:val="0"/>
      <w:marRight w:val="0"/>
      <w:marTop w:val="0"/>
      <w:marBottom w:val="0"/>
      <w:divBdr>
        <w:top w:val="none" w:sz="0" w:space="0" w:color="auto"/>
        <w:left w:val="none" w:sz="0" w:space="0" w:color="auto"/>
        <w:bottom w:val="none" w:sz="0" w:space="0" w:color="auto"/>
        <w:right w:val="none" w:sz="0" w:space="0" w:color="auto"/>
      </w:divBdr>
    </w:div>
    <w:div w:id="1823623544">
      <w:bodyDiv w:val="1"/>
      <w:marLeft w:val="0"/>
      <w:marRight w:val="0"/>
      <w:marTop w:val="0"/>
      <w:marBottom w:val="0"/>
      <w:divBdr>
        <w:top w:val="none" w:sz="0" w:space="0" w:color="auto"/>
        <w:left w:val="none" w:sz="0" w:space="0" w:color="auto"/>
        <w:bottom w:val="none" w:sz="0" w:space="0" w:color="auto"/>
        <w:right w:val="none" w:sz="0" w:space="0" w:color="auto"/>
      </w:divBdr>
    </w:div>
    <w:div w:id="1829591679">
      <w:bodyDiv w:val="1"/>
      <w:marLeft w:val="0"/>
      <w:marRight w:val="0"/>
      <w:marTop w:val="0"/>
      <w:marBottom w:val="0"/>
      <w:divBdr>
        <w:top w:val="none" w:sz="0" w:space="0" w:color="auto"/>
        <w:left w:val="none" w:sz="0" w:space="0" w:color="auto"/>
        <w:bottom w:val="none" w:sz="0" w:space="0" w:color="auto"/>
        <w:right w:val="none" w:sz="0" w:space="0" w:color="auto"/>
      </w:divBdr>
      <w:divsChild>
        <w:div w:id="1414080868">
          <w:marLeft w:val="547"/>
          <w:marRight w:val="0"/>
          <w:marTop w:val="154"/>
          <w:marBottom w:val="0"/>
          <w:divBdr>
            <w:top w:val="none" w:sz="0" w:space="0" w:color="auto"/>
            <w:left w:val="none" w:sz="0" w:space="0" w:color="auto"/>
            <w:bottom w:val="none" w:sz="0" w:space="0" w:color="auto"/>
            <w:right w:val="none" w:sz="0" w:space="0" w:color="auto"/>
          </w:divBdr>
        </w:div>
      </w:divsChild>
    </w:div>
    <w:div w:id="1830251340">
      <w:bodyDiv w:val="1"/>
      <w:marLeft w:val="0"/>
      <w:marRight w:val="0"/>
      <w:marTop w:val="0"/>
      <w:marBottom w:val="0"/>
      <w:divBdr>
        <w:top w:val="none" w:sz="0" w:space="0" w:color="auto"/>
        <w:left w:val="none" w:sz="0" w:space="0" w:color="auto"/>
        <w:bottom w:val="none" w:sz="0" w:space="0" w:color="auto"/>
        <w:right w:val="none" w:sz="0" w:space="0" w:color="auto"/>
      </w:divBdr>
    </w:div>
    <w:div w:id="1841848872">
      <w:bodyDiv w:val="1"/>
      <w:marLeft w:val="0"/>
      <w:marRight w:val="0"/>
      <w:marTop w:val="0"/>
      <w:marBottom w:val="0"/>
      <w:divBdr>
        <w:top w:val="none" w:sz="0" w:space="0" w:color="auto"/>
        <w:left w:val="none" w:sz="0" w:space="0" w:color="auto"/>
        <w:bottom w:val="none" w:sz="0" w:space="0" w:color="auto"/>
        <w:right w:val="none" w:sz="0" w:space="0" w:color="auto"/>
      </w:divBdr>
    </w:div>
    <w:div w:id="1853030536">
      <w:bodyDiv w:val="1"/>
      <w:marLeft w:val="0"/>
      <w:marRight w:val="0"/>
      <w:marTop w:val="0"/>
      <w:marBottom w:val="0"/>
      <w:divBdr>
        <w:top w:val="none" w:sz="0" w:space="0" w:color="auto"/>
        <w:left w:val="none" w:sz="0" w:space="0" w:color="auto"/>
        <w:bottom w:val="none" w:sz="0" w:space="0" w:color="auto"/>
        <w:right w:val="none" w:sz="0" w:space="0" w:color="auto"/>
      </w:divBdr>
    </w:div>
    <w:div w:id="1854298056">
      <w:bodyDiv w:val="1"/>
      <w:marLeft w:val="0"/>
      <w:marRight w:val="0"/>
      <w:marTop w:val="0"/>
      <w:marBottom w:val="0"/>
      <w:divBdr>
        <w:top w:val="none" w:sz="0" w:space="0" w:color="auto"/>
        <w:left w:val="none" w:sz="0" w:space="0" w:color="auto"/>
        <w:bottom w:val="none" w:sz="0" w:space="0" w:color="auto"/>
        <w:right w:val="none" w:sz="0" w:space="0" w:color="auto"/>
      </w:divBdr>
    </w:div>
    <w:div w:id="1861237728">
      <w:bodyDiv w:val="1"/>
      <w:marLeft w:val="0"/>
      <w:marRight w:val="0"/>
      <w:marTop w:val="0"/>
      <w:marBottom w:val="0"/>
      <w:divBdr>
        <w:top w:val="none" w:sz="0" w:space="0" w:color="auto"/>
        <w:left w:val="none" w:sz="0" w:space="0" w:color="auto"/>
        <w:bottom w:val="none" w:sz="0" w:space="0" w:color="auto"/>
        <w:right w:val="none" w:sz="0" w:space="0" w:color="auto"/>
      </w:divBdr>
    </w:div>
    <w:div w:id="1866553917">
      <w:bodyDiv w:val="1"/>
      <w:marLeft w:val="0"/>
      <w:marRight w:val="0"/>
      <w:marTop w:val="0"/>
      <w:marBottom w:val="0"/>
      <w:divBdr>
        <w:top w:val="none" w:sz="0" w:space="0" w:color="auto"/>
        <w:left w:val="none" w:sz="0" w:space="0" w:color="auto"/>
        <w:bottom w:val="none" w:sz="0" w:space="0" w:color="auto"/>
        <w:right w:val="none" w:sz="0" w:space="0" w:color="auto"/>
      </w:divBdr>
    </w:div>
    <w:div w:id="1872063645">
      <w:bodyDiv w:val="1"/>
      <w:marLeft w:val="0"/>
      <w:marRight w:val="0"/>
      <w:marTop w:val="0"/>
      <w:marBottom w:val="0"/>
      <w:divBdr>
        <w:top w:val="none" w:sz="0" w:space="0" w:color="auto"/>
        <w:left w:val="none" w:sz="0" w:space="0" w:color="auto"/>
        <w:bottom w:val="none" w:sz="0" w:space="0" w:color="auto"/>
        <w:right w:val="none" w:sz="0" w:space="0" w:color="auto"/>
      </w:divBdr>
    </w:div>
    <w:div w:id="1874807859">
      <w:bodyDiv w:val="1"/>
      <w:marLeft w:val="0"/>
      <w:marRight w:val="0"/>
      <w:marTop w:val="0"/>
      <w:marBottom w:val="0"/>
      <w:divBdr>
        <w:top w:val="none" w:sz="0" w:space="0" w:color="auto"/>
        <w:left w:val="none" w:sz="0" w:space="0" w:color="auto"/>
        <w:bottom w:val="none" w:sz="0" w:space="0" w:color="auto"/>
        <w:right w:val="none" w:sz="0" w:space="0" w:color="auto"/>
      </w:divBdr>
    </w:div>
    <w:div w:id="1876769708">
      <w:bodyDiv w:val="1"/>
      <w:marLeft w:val="0"/>
      <w:marRight w:val="0"/>
      <w:marTop w:val="0"/>
      <w:marBottom w:val="0"/>
      <w:divBdr>
        <w:top w:val="none" w:sz="0" w:space="0" w:color="auto"/>
        <w:left w:val="none" w:sz="0" w:space="0" w:color="auto"/>
        <w:bottom w:val="none" w:sz="0" w:space="0" w:color="auto"/>
        <w:right w:val="none" w:sz="0" w:space="0" w:color="auto"/>
      </w:divBdr>
    </w:div>
    <w:div w:id="1877305801">
      <w:bodyDiv w:val="1"/>
      <w:marLeft w:val="0"/>
      <w:marRight w:val="0"/>
      <w:marTop w:val="0"/>
      <w:marBottom w:val="0"/>
      <w:divBdr>
        <w:top w:val="none" w:sz="0" w:space="0" w:color="auto"/>
        <w:left w:val="none" w:sz="0" w:space="0" w:color="auto"/>
        <w:bottom w:val="none" w:sz="0" w:space="0" w:color="auto"/>
        <w:right w:val="none" w:sz="0" w:space="0" w:color="auto"/>
      </w:divBdr>
    </w:div>
    <w:div w:id="1894926291">
      <w:bodyDiv w:val="1"/>
      <w:marLeft w:val="0"/>
      <w:marRight w:val="0"/>
      <w:marTop w:val="0"/>
      <w:marBottom w:val="0"/>
      <w:divBdr>
        <w:top w:val="none" w:sz="0" w:space="0" w:color="auto"/>
        <w:left w:val="none" w:sz="0" w:space="0" w:color="auto"/>
        <w:bottom w:val="none" w:sz="0" w:space="0" w:color="auto"/>
        <w:right w:val="none" w:sz="0" w:space="0" w:color="auto"/>
      </w:divBdr>
    </w:div>
    <w:div w:id="1898394212">
      <w:bodyDiv w:val="1"/>
      <w:marLeft w:val="0"/>
      <w:marRight w:val="0"/>
      <w:marTop w:val="0"/>
      <w:marBottom w:val="0"/>
      <w:divBdr>
        <w:top w:val="none" w:sz="0" w:space="0" w:color="auto"/>
        <w:left w:val="none" w:sz="0" w:space="0" w:color="auto"/>
        <w:bottom w:val="none" w:sz="0" w:space="0" w:color="auto"/>
        <w:right w:val="none" w:sz="0" w:space="0" w:color="auto"/>
      </w:divBdr>
    </w:div>
    <w:div w:id="1901549693">
      <w:bodyDiv w:val="1"/>
      <w:marLeft w:val="0"/>
      <w:marRight w:val="0"/>
      <w:marTop w:val="0"/>
      <w:marBottom w:val="0"/>
      <w:divBdr>
        <w:top w:val="none" w:sz="0" w:space="0" w:color="auto"/>
        <w:left w:val="none" w:sz="0" w:space="0" w:color="auto"/>
        <w:bottom w:val="none" w:sz="0" w:space="0" w:color="auto"/>
        <w:right w:val="none" w:sz="0" w:space="0" w:color="auto"/>
      </w:divBdr>
    </w:div>
    <w:div w:id="1904022036">
      <w:bodyDiv w:val="1"/>
      <w:marLeft w:val="0"/>
      <w:marRight w:val="0"/>
      <w:marTop w:val="0"/>
      <w:marBottom w:val="0"/>
      <w:divBdr>
        <w:top w:val="none" w:sz="0" w:space="0" w:color="auto"/>
        <w:left w:val="none" w:sz="0" w:space="0" w:color="auto"/>
        <w:bottom w:val="none" w:sz="0" w:space="0" w:color="auto"/>
        <w:right w:val="none" w:sz="0" w:space="0" w:color="auto"/>
      </w:divBdr>
    </w:div>
    <w:div w:id="1918785330">
      <w:bodyDiv w:val="1"/>
      <w:marLeft w:val="0"/>
      <w:marRight w:val="0"/>
      <w:marTop w:val="0"/>
      <w:marBottom w:val="0"/>
      <w:divBdr>
        <w:top w:val="none" w:sz="0" w:space="0" w:color="auto"/>
        <w:left w:val="none" w:sz="0" w:space="0" w:color="auto"/>
        <w:bottom w:val="none" w:sz="0" w:space="0" w:color="auto"/>
        <w:right w:val="none" w:sz="0" w:space="0" w:color="auto"/>
      </w:divBdr>
    </w:div>
    <w:div w:id="1921795967">
      <w:bodyDiv w:val="1"/>
      <w:marLeft w:val="0"/>
      <w:marRight w:val="0"/>
      <w:marTop w:val="0"/>
      <w:marBottom w:val="0"/>
      <w:divBdr>
        <w:top w:val="none" w:sz="0" w:space="0" w:color="auto"/>
        <w:left w:val="none" w:sz="0" w:space="0" w:color="auto"/>
        <w:bottom w:val="none" w:sz="0" w:space="0" w:color="auto"/>
        <w:right w:val="none" w:sz="0" w:space="0" w:color="auto"/>
      </w:divBdr>
    </w:div>
    <w:div w:id="1923026472">
      <w:bodyDiv w:val="1"/>
      <w:marLeft w:val="0"/>
      <w:marRight w:val="0"/>
      <w:marTop w:val="0"/>
      <w:marBottom w:val="0"/>
      <w:divBdr>
        <w:top w:val="none" w:sz="0" w:space="0" w:color="auto"/>
        <w:left w:val="none" w:sz="0" w:space="0" w:color="auto"/>
        <w:bottom w:val="none" w:sz="0" w:space="0" w:color="auto"/>
        <w:right w:val="none" w:sz="0" w:space="0" w:color="auto"/>
      </w:divBdr>
    </w:div>
    <w:div w:id="1932812702">
      <w:bodyDiv w:val="1"/>
      <w:marLeft w:val="0"/>
      <w:marRight w:val="0"/>
      <w:marTop w:val="0"/>
      <w:marBottom w:val="0"/>
      <w:divBdr>
        <w:top w:val="none" w:sz="0" w:space="0" w:color="auto"/>
        <w:left w:val="none" w:sz="0" w:space="0" w:color="auto"/>
        <w:bottom w:val="none" w:sz="0" w:space="0" w:color="auto"/>
        <w:right w:val="none" w:sz="0" w:space="0" w:color="auto"/>
      </w:divBdr>
    </w:div>
    <w:div w:id="1942953499">
      <w:bodyDiv w:val="1"/>
      <w:marLeft w:val="0"/>
      <w:marRight w:val="0"/>
      <w:marTop w:val="0"/>
      <w:marBottom w:val="0"/>
      <w:divBdr>
        <w:top w:val="none" w:sz="0" w:space="0" w:color="auto"/>
        <w:left w:val="none" w:sz="0" w:space="0" w:color="auto"/>
        <w:bottom w:val="none" w:sz="0" w:space="0" w:color="auto"/>
        <w:right w:val="none" w:sz="0" w:space="0" w:color="auto"/>
      </w:divBdr>
    </w:div>
    <w:div w:id="1954433783">
      <w:bodyDiv w:val="1"/>
      <w:marLeft w:val="0"/>
      <w:marRight w:val="0"/>
      <w:marTop w:val="0"/>
      <w:marBottom w:val="0"/>
      <w:divBdr>
        <w:top w:val="none" w:sz="0" w:space="0" w:color="auto"/>
        <w:left w:val="none" w:sz="0" w:space="0" w:color="auto"/>
        <w:bottom w:val="none" w:sz="0" w:space="0" w:color="auto"/>
        <w:right w:val="none" w:sz="0" w:space="0" w:color="auto"/>
      </w:divBdr>
    </w:div>
    <w:div w:id="1976598263">
      <w:bodyDiv w:val="1"/>
      <w:marLeft w:val="0"/>
      <w:marRight w:val="0"/>
      <w:marTop w:val="0"/>
      <w:marBottom w:val="0"/>
      <w:divBdr>
        <w:top w:val="none" w:sz="0" w:space="0" w:color="auto"/>
        <w:left w:val="none" w:sz="0" w:space="0" w:color="auto"/>
        <w:bottom w:val="none" w:sz="0" w:space="0" w:color="auto"/>
        <w:right w:val="none" w:sz="0" w:space="0" w:color="auto"/>
      </w:divBdr>
    </w:div>
    <w:div w:id="1978996346">
      <w:bodyDiv w:val="1"/>
      <w:marLeft w:val="0"/>
      <w:marRight w:val="0"/>
      <w:marTop w:val="0"/>
      <w:marBottom w:val="0"/>
      <w:divBdr>
        <w:top w:val="none" w:sz="0" w:space="0" w:color="auto"/>
        <w:left w:val="none" w:sz="0" w:space="0" w:color="auto"/>
        <w:bottom w:val="none" w:sz="0" w:space="0" w:color="auto"/>
        <w:right w:val="none" w:sz="0" w:space="0" w:color="auto"/>
      </w:divBdr>
    </w:div>
    <w:div w:id="1980455516">
      <w:bodyDiv w:val="1"/>
      <w:marLeft w:val="0"/>
      <w:marRight w:val="0"/>
      <w:marTop w:val="0"/>
      <w:marBottom w:val="0"/>
      <w:divBdr>
        <w:top w:val="none" w:sz="0" w:space="0" w:color="auto"/>
        <w:left w:val="none" w:sz="0" w:space="0" w:color="auto"/>
        <w:bottom w:val="none" w:sz="0" w:space="0" w:color="auto"/>
        <w:right w:val="none" w:sz="0" w:space="0" w:color="auto"/>
      </w:divBdr>
    </w:div>
    <w:div w:id="1986158174">
      <w:bodyDiv w:val="1"/>
      <w:marLeft w:val="0"/>
      <w:marRight w:val="0"/>
      <w:marTop w:val="0"/>
      <w:marBottom w:val="0"/>
      <w:divBdr>
        <w:top w:val="none" w:sz="0" w:space="0" w:color="auto"/>
        <w:left w:val="none" w:sz="0" w:space="0" w:color="auto"/>
        <w:bottom w:val="none" w:sz="0" w:space="0" w:color="auto"/>
        <w:right w:val="none" w:sz="0" w:space="0" w:color="auto"/>
      </w:divBdr>
    </w:div>
    <w:div w:id="1993369817">
      <w:bodyDiv w:val="1"/>
      <w:marLeft w:val="0"/>
      <w:marRight w:val="0"/>
      <w:marTop w:val="0"/>
      <w:marBottom w:val="0"/>
      <w:divBdr>
        <w:top w:val="none" w:sz="0" w:space="0" w:color="auto"/>
        <w:left w:val="none" w:sz="0" w:space="0" w:color="auto"/>
        <w:bottom w:val="none" w:sz="0" w:space="0" w:color="auto"/>
        <w:right w:val="none" w:sz="0" w:space="0" w:color="auto"/>
      </w:divBdr>
    </w:div>
    <w:div w:id="1994873483">
      <w:bodyDiv w:val="1"/>
      <w:marLeft w:val="0"/>
      <w:marRight w:val="0"/>
      <w:marTop w:val="0"/>
      <w:marBottom w:val="0"/>
      <w:divBdr>
        <w:top w:val="none" w:sz="0" w:space="0" w:color="auto"/>
        <w:left w:val="none" w:sz="0" w:space="0" w:color="auto"/>
        <w:bottom w:val="none" w:sz="0" w:space="0" w:color="auto"/>
        <w:right w:val="none" w:sz="0" w:space="0" w:color="auto"/>
      </w:divBdr>
    </w:div>
    <w:div w:id="2000578947">
      <w:bodyDiv w:val="1"/>
      <w:marLeft w:val="0"/>
      <w:marRight w:val="0"/>
      <w:marTop w:val="0"/>
      <w:marBottom w:val="0"/>
      <w:divBdr>
        <w:top w:val="none" w:sz="0" w:space="0" w:color="auto"/>
        <w:left w:val="none" w:sz="0" w:space="0" w:color="auto"/>
        <w:bottom w:val="none" w:sz="0" w:space="0" w:color="auto"/>
        <w:right w:val="none" w:sz="0" w:space="0" w:color="auto"/>
      </w:divBdr>
    </w:div>
    <w:div w:id="2017731965">
      <w:bodyDiv w:val="1"/>
      <w:marLeft w:val="0"/>
      <w:marRight w:val="0"/>
      <w:marTop w:val="0"/>
      <w:marBottom w:val="0"/>
      <w:divBdr>
        <w:top w:val="none" w:sz="0" w:space="0" w:color="auto"/>
        <w:left w:val="none" w:sz="0" w:space="0" w:color="auto"/>
        <w:bottom w:val="none" w:sz="0" w:space="0" w:color="auto"/>
        <w:right w:val="none" w:sz="0" w:space="0" w:color="auto"/>
      </w:divBdr>
    </w:div>
    <w:div w:id="2041122179">
      <w:bodyDiv w:val="1"/>
      <w:marLeft w:val="0"/>
      <w:marRight w:val="0"/>
      <w:marTop w:val="0"/>
      <w:marBottom w:val="0"/>
      <w:divBdr>
        <w:top w:val="none" w:sz="0" w:space="0" w:color="auto"/>
        <w:left w:val="none" w:sz="0" w:space="0" w:color="auto"/>
        <w:bottom w:val="none" w:sz="0" w:space="0" w:color="auto"/>
        <w:right w:val="none" w:sz="0" w:space="0" w:color="auto"/>
      </w:divBdr>
    </w:div>
    <w:div w:id="2054845235">
      <w:bodyDiv w:val="1"/>
      <w:marLeft w:val="0"/>
      <w:marRight w:val="0"/>
      <w:marTop w:val="0"/>
      <w:marBottom w:val="0"/>
      <w:divBdr>
        <w:top w:val="none" w:sz="0" w:space="0" w:color="auto"/>
        <w:left w:val="none" w:sz="0" w:space="0" w:color="auto"/>
        <w:bottom w:val="none" w:sz="0" w:space="0" w:color="auto"/>
        <w:right w:val="none" w:sz="0" w:space="0" w:color="auto"/>
      </w:divBdr>
    </w:div>
    <w:div w:id="2072339269">
      <w:bodyDiv w:val="1"/>
      <w:marLeft w:val="0"/>
      <w:marRight w:val="0"/>
      <w:marTop w:val="0"/>
      <w:marBottom w:val="0"/>
      <w:divBdr>
        <w:top w:val="none" w:sz="0" w:space="0" w:color="auto"/>
        <w:left w:val="none" w:sz="0" w:space="0" w:color="auto"/>
        <w:bottom w:val="none" w:sz="0" w:space="0" w:color="auto"/>
        <w:right w:val="none" w:sz="0" w:space="0" w:color="auto"/>
      </w:divBdr>
    </w:div>
    <w:div w:id="2072846284">
      <w:bodyDiv w:val="1"/>
      <w:marLeft w:val="0"/>
      <w:marRight w:val="0"/>
      <w:marTop w:val="0"/>
      <w:marBottom w:val="0"/>
      <w:divBdr>
        <w:top w:val="none" w:sz="0" w:space="0" w:color="auto"/>
        <w:left w:val="none" w:sz="0" w:space="0" w:color="auto"/>
        <w:bottom w:val="none" w:sz="0" w:space="0" w:color="auto"/>
        <w:right w:val="none" w:sz="0" w:space="0" w:color="auto"/>
      </w:divBdr>
    </w:div>
    <w:div w:id="2074083704">
      <w:bodyDiv w:val="1"/>
      <w:marLeft w:val="0"/>
      <w:marRight w:val="0"/>
      <w:marTop w:val="0"/>
      <w:marBottom w:val="0"/>
      <w:divBdr>
        <w:top w:val="none" w:sz="0" w:space="0" w:color="auto"/>
        <w:left w:val="none" w:sz="0" w:space="0" w:color="auto"/>
        <w:bottom w:val="none" w:sz="0" w:space="0" w:color="auto"/>
        <w:right w:val="none" w:sz="0" w:space="0" w:color="auto"/>
      </w:divBdr>
    </w:div>
    <w:div w:id="2075204549">
      <w:bodyDiv w:val="1"/>
      <w:marLeft w:val="0"/>
      <w:marRight w:val="0"/>
      <w:marTop w:val="0"/>
      <w:marBottom w:val="0"/>
      <w:divBdr>
        <w:top w:val="none" w:sz="0" w:space="0" w:color="auto"/>
        <w:left w:val="none" w:sz="0" w:space="0" w:color="auto"/>
        <w:bottom w:val="none" w:sz="0" w:space="0" w:color="auto"/>
        <w:right w:val="none" w:sz="0" w:space="0" w:color="auto"/>
      </w:divBdr>
    </w:div>
    <w:div w:id="2081636735">
      <w:bodyDiv w:val="1"/>
      <w:marLeft w:val="0"/>
      <w:marRight w:val="0"/>
      <w:marTop w:val="0"/>
      <w:marBottom w:val="0"/>
      <w:divBdr>
        <w:top w:val="none" w:sz="0" w:space="0" w:color="auto"/>
        <w:left w:val="none" w:sz="0" w:space="0" w:color="auto"/>
        <w:bottom w:val="none" w:sz="0" w:space="0" w:color="auto"/>
        <w:right w:val="none" w:sz="0" w:space="0" w:color="auto"/>
      </w:divBdr>
    </w:div>
    <w:div w:id="2094541703">
      <w:bodyDiv w:val="1"/>
      <w:marLeft w:val="0"/>
      <w:marRight w:val="0"/>
      <w:marTop w:val="0"/>
      <w:marBottom w:val="0"/>
      <w:divBdr>
        <w:top w:val="none" w:sz="0" w:space="0" w:color="auto"/>
        <w:left w:val="none" w:sz="0" w:space="0" w:color="auto"/>
        <w:bottom w:val="none" w:sz="0" w:space="0" w:color="auto"/>
        <w:right w:val="none" w:sz="0" w:space="0" w:color="auto"/>
      </w:divBdr>
    </w:div>
    <w:div w:id="2095349525">
      <w:bodyDiv w:val="1"/>
      <w:marLeft w:val="0"/>
      <w:marRight w:val="0"/>
      <w:marTop w:val="0"/>
      <w:marBottom w:val="0"/>
      <w:divBdr>
        <w:top w:val="none" w:sz="0" w:space="0" w:color="auto"/>
        <w:left w:val="none" w:sz="0" w:space="0" w:color="auto"/>
        <w:bottom w:val="none" w:sz="0" w:space="0" w:color="auto"/>
        <w:right w:val="none" w:sz="0" w:space="0" w:color="auto"/>
      </w:divBdr>
    </w:div>
    <w:div w:id="2099867583">
      <w:bodyDiv w:val="1"/>
      <w:marLeft w:val="0"/>
      <w:marRight w:val="0"/>
      <w:marTop w:val="0"/>
      <w:marBottom w:val="0"/>
      <w:divBdr>
        <w:top w:val="none" w:sz="0" w:space="0" w:color="auto"/>
        <w:left w:val="none" w:sz="0" w:space="0" w:color="auto"/>
        <w:bottom w:val="none" w:sz="0" w:space="0" w:color="auto"/>
        <w:right w:val="none" w:sz="0" w:space="0" w:color="auto"/>
      </w:divBdr>
    </w:div>
    <w:div w:id="2109960887">
      <w:bodyDiv w:val="1"/>
      <w:marLeft w:val="0"/>
      <w:marRight w:val="0"/>
      <w:marTop w:val="0"/>
      <w:marBottom w:val="0"/>
      <w:divBdr>
        <w:top w:val="none" w:sz="0" w:space="0" w:color="auto"/>
        <w:left w:val="none" w:sz="0" w:space="0" w:color="auto"/>
        <w:bottom w:val="none" w:sz="0" w:space="0" w:color="auto"/>
        <w:right w:val="none" w:sz="0" w:space="0" w:color="auto"/>
      </w:divBdr>
    </w:div>
    <w:div w:id="2110155693">
      <w:bodyDiv w:val="1"/>
      <w:marLeft w:val="0"/>
      <w:marRight w:val="0"/>
      <w:marTop w:val="0"/>
      <w:marBottom w:val="0"/>
      <w:divBdr>
        <w:top w:val="none" w:sz="0" w:space="0" w:color="auto"/>
        <w:left w:val="none" w:sz="0" w:space="0" w:color="auto"/>
        <w:bottom w:val="none" w:sz="0" w:space="0" w:color="auto"/>
        <w:right w:val="none" w:sz="0" w:space="0" w:color="auto"/>
      </w:divBdr>
    </w:div>
    <w:div w:id="2114591054">
      <w:bodyDiv w:val="1"/>
      <w:marLeft w:val="0"/>
      <w:marRight w:val="0"/>
      <w:marTop w:val="0"/>
      <w:marBottom w:val="0"/>
      <w:divBdr>
        <w:top w:val="none" w:sz="0" w:space="0" w:color="auto"/>
        <w:left w:val="none" w:sz="0" w:space="0" w:color="auto"/>
        <w:bottom w:val="none" w:sz="0" w:space="0" w:color="auto"/>
        <w:right w:val="none" w:sz="0" w:space="0" w:color="auto"/>
      </w:divBdr>
      <w:divsChild>
        <w:div w:id="1227453475">
          <w:marLeft w:val="547"/>
          <w:marRight w:val="0"/>
          <w:marTop w:val="154"/>
          <w:marBottom w:val="0"/>
          <w:divBdr>
            <w:top w:val="none" w:sz="0" w:space="0" w:color="auto"/>
            <w:left w:val="none" w:sz="0" w:space="0" w:color="auto"/>
            <w:bottom w:val="none" w:sz="0" w:space="0" w:color="auto"/>
            <w:right w:val="none" w:sz="0" w:space="0" w:color="auto"/>
          </w:divBdr>
        </w:div>
      </w:divsChild>
    </w:div>
    <w:div w:id="2118014153">
      <w:bodyDiv w:val="1"/>
      <w:marLeft w:val="0"/>
      <w:marRight w:val="0"/>
      <w:marTop w:val="0"/>
      <w:marBottom w:val="0"/>
      <w:divBdr>
        <w:top w:val="none" w:sz="0" w:space="0" w:color="auto"/>
        <w:left w:val="none" w:sz="0" w:space="0" w:color="auto"/>
        <w:bottom w:val="none" w:sz="0" w:space="0" w:color="auto"/>
        <w:right w:val="none" w:sz="0" w:space="0" w:color="auto"/>
      </w:divBdr>
    </w:div>
    <w:div w:id="2121148068">
      <w:bodyDiv w:val="1"/>
      <w:marLeft w:val="0"/>
      <w:marRight w:val="0"/>
      <w:marTop w:val="0"/>
      <w:marBottom w:val="0"/>
      <w:divBdr>
        <w:top w:val="none" w:sz="0" w:space="0" w:color="auto"/>
        <w:left w:val="none" w:sz="0" w:space="0" w:color="auto"/>
        <w:bottom w:val="none" w:sz="0" w:space="0" w:color="auto"/>
        <w:right w:val="none" w:sz="0" w:space="0" w:color="auto"/>
      </w:divBdr>
    </w:div>
    <w:div w:id="2123760231">
      <w:bodyDiv w:val="1"/>
      <w:marLeft w:val="0"/>
      <w:marRight w:val="0"/>
      <w:marTop w:val="0"/>
      <w:marBottom w:val="0"/>
      <w:divBdr>
        <w:top w:val="none" w:sz="0" w:space="0" w:color="auto"/>
        <w:left w:val="none" w:sz="0" w:space="0" w:color="auto"/>
        <w:bottom w:val="none" w:sz="0" w:space="0" w:color="auto"/>
        <w:right w:val="none" w:sz="0" w:space="0" w:color="auto"/>
      </w:divBdr>
    </w:div>
    <w:div w:id="2140032461">
      <w:bodyDiv w:val="1"/>
      <w:marLeft w:val="0"/>
      <w:marRight w:val="0"/>
      <w:marTop w:val="0"/>
      <w:marBottom w:val="0"/>
      <w:divBdr>
        <w:top w:val="none" w:sz="0" w:space="0" w:color="auto"/>
        <w:left w:val="none" w:sz="0" w:space="0" w:color="auto"/>
        <w:bottom w:val="none" w:sz="0" w:space="0" w:color="auto"/>
        <w:right w:val="none" w:sz="0" w:space="0" w:color="auto"/>
      </w:divBdr>
    </w:div>
    <w:div w:id="2140100200">
      <w:bodyDiv w:val="1"/>
      <w:marLeft w:val="0"/>
      <w:marRight w:val="0"/>
      <w:marTop w:val="0"/>
      <w:marBottom w:val="0"/>
      <w:divBdr>
        <w:top w:val="none" w:sz="0" w:space="0" w:color="auto"/>
        <w:left w:val="none" w:sz="0" w:space="0" w:color="auto"/>
        <w:bottom w:val="none" w:sz="0" w:space="0" w:color="auto"/>
        <w:right w:val="none" w:sz="0" w:space="0" w:color="auto"/>
      </w:divBdr>
    </w:div>
    <w:div w:id="2142767329">
      <w:bodyDiv w:val="1"/>
      <w:marLeft w:val="0"/>
      <w:marRight w:val="0"/>
      <w:marTop w:val="0"/>
      <w:marBottom w:val="0"/>
      <w:divBdr>
        <w:top w:val="none" w:sz="0" w:space="0" w:color="auto"/>
        <w:left w:val="none" w:sz="0" w:space="0" w:color="auto"/>
        <w:bottom w:val="none" w:sz="0" w:space="0" w:color="auto"/>
        <w:right w:val="none" w:sz="0" w:space="0" w:color="auto"/>
      </w:divBdr>
    </w:div>
    <w:div w:id="2143882575">
      <w:bodyDiv w:val="1"/>
      <w:marLeft w:val="0"/>
      <w:marRight w:val="0"/>
      <w:marTop w:val="0"/>
      <w:marBottom w:val="0"/>
      <w:divBdr>
        <w:top w:val="none" w:sz="0" w:space="0" w:color="auto"/>
        <w:left w:val="none" w:sz="0" w:space="0" w:color="auto"/>
        <w:bottom w:val="none" w:sz="0" w:space="0" w:color="auto"/>
        <w:right w:val="none" w:sz="0" w:space="0" w:color="auto"/>
      </w:divBdr>
    </w:div>
    <w:div w:id="2144080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bastian\AppData\Local\Microsoft\Windows\Temporary%20Internet%20Files\Content.Outlook\CAGUWSSR\WrlnBilling-InterfaceReqSpecs-FTP-v0_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E31B885A39B143953DEE57DCD5ECB0" ma:contentTypeVersion="6" ma:contentTypeDescription="Create a new document." ma:contentTypeScope="" ma:versionID="b1fb3b0698bee823f53559d6b87adea4">
  <xsd:schema xmlns:xsd="http://www.w3.org/2001/XMLSchema" xmlns:xs="http://www.w3.org/2001/XMLSchema" xmlns:p="http://schemas.microsoft.com/office/2006/metadata/properties" xmlns:ns1="http://schemas.microsoft.com/sharepoint/v3" targetNamespace="http://schemas.microsoft.com/office/2006/metadata/properties" ma:root="true" ma:fieldsID="3b3d36ec201738cd769a861c8952fcc8" ns1:_="">
    <xsd:import namespace="http://schemas.microsoft.com/sharepoint/v3"/>
    <xsd:element name="properties">
      <xsd:complexType>
        <xsd:sequence>
          <xsd:element name="documentManagement">
            <xsd:complexType>
              <xsd:all>
                <xsd:element ref="ns1:EmailSender" minOccurs="0"/>
                <xsd:element ref="ns1:EmailTo" minOccurs="0"/>
                <xsd:element ref="ns1:EmailCc" minOccurs="0"/>
                <xsd:element ref="ns1:EmailFrom" minOccurs="0"/>
                <xsd:element ref="ns1:EmailSubjec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mailSender" ma:index="8" nillable="true" ma:displayName="E-Mail Sender" ma:hidden="true" ma:internalName="EmailSender">
      <xsd:simpleType>
        <xsd:restriction base="dms:Note">
          <xsd:maxLength value="255"/>
        </xsd:restriction>
      </xsd:simpleType>
    </xsd:element>
    <xsd:element name="EmailTo" ma:index="9" nillable="true" ma:displayName="E-Mail To" ma:hidden="true" ma:internalName="EmailTo">
      <xsd:simpleType>
        <xsd:restriction base="dms:Note">
          <xsd:maxLength value="255"/>
        </xsd:restriction>
      </xsd:simpleType>
    </xsd:element>
    <xsd:element name="EmailCc" ma:index="10" nillable="true" ma:displayName="E-Mail Cc" ma:hidden="true" ma:internalName="EmailCc">
      <xsd:simpleType>
        <xsd:restriction base="dms:Note">
          <xsd:maxLength value="255"/>
        </xsd:restriction>
      </xsd:simpleType>
    </xsd:element>
    <xsd:element name="EmailFrom" ma:index="11" nillable="true" ma:displayName="E-Mail From" ma:hidden="true" ma:internalName="EmailFrom">
      <xsd:simpleType>
        <xsd:restriction base="dms:Text"/>
      </xsd:simpleType>
    </xsd:element>
    <xsd:element name="EmailSubject" ma:index="12" nillable="true" ma:displayName="E-Mail Subject" ma:hidden="true" ma:internalName="EmailSubject">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EmailTo xmlns="http://schemas.microsoft.com/sharepoint/v3" xsi:nil="true"/>
    <EmailSender xmlns="http://schemas.microsoft.com/sharepoint/v3" xsi:nil="true"/>
    <EmailFrom xmlns="http://schemas.microsoft.com/sharepoint/v3" xsi:nil="true"/>
    <EmailSubject xmlns="http://schemas.microsoft.com/sharepoint/v3" xsi:nil="true"/>
    <EmailCc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16B2AE-08CD-4967-A7C4-27792B394A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631862-A9C8-4D0F-B739-28BED1DB7502}">
  <ds:schemaRefs>
    <ds:schemaRef ds:uri="http://schemas.openxmlformats.org/officeDocument/2006/bibliography"/>
  </ds:schemaRefs>
</ds:datastoreItem>
</file>

<file path=customXml/itemProps3.xml><?xml version="1.0" encoding="utf-8"?>
<ds:datastoreItem xmlns:ds="http://schemas.openxmlformats.org/officeDocument/2006/customXml" ds:itemID="{1923843A-3AAD-49AB-90D8-8FEEB87EE445}">
  <ds:schemaRefs>
    <ds:schemaRef ds:uri="http://schemas.microsoft.com/sharepoint/v3/contenttype/forms"/>
  </ds:schemaRefs>
</ds:datastoreItem>
</file>

<file path=customXml/itemProps4.xml><?xml version="1.0" encoding="utf-8"?>
<ds:datastoreItem xmlns:ds="http://schemas.openxmlformats.org/officeDocument/2006/customXml" ds:itemID="{6E1B2229-02D5-4DD1-A6D0-F410C7A8B918}">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750DAE2C-918D-46DC-85F4-142EAE777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WrlnBilling-InterfaceReqSpecs-FTP-v0_1</Template>
  <TotalTime>1</TotalTime>
  <Pages>35</Pages>
  <Words>5941</Words>
  <Characters>33864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InterCall Architecture UMS Functional Design - PCAPI Notification</vt:lpstr>
    </vt:vector>
  </TitlesOfParts>
  <Company>ATG</Company>
  <LinksUpToDate>false</LinksUpToDate>
  <CharactersWithSpaces>39726</CharactersWithSpaces>
  <SharedDoc>false</SharedDoc>
  <HLinks>
    <vt:vector size="144" baseType="variant">
      <vt:variant>
        <vt:i4>1507389</vt:i4>
      </vt:variant>
      <vt:variant>
        <vt:i4>140</vt:i4>
      </vt:variant>
      <vt:variant>
        <vt:i4>0</vt:i4>
      </vt:variant>
      <vt:variant>
        <vt:i4>5</vt:i4>
      </vt:variant>
      <vt:variant>
        <vt:lpwstr/>
      </vt:variant>
      <vt:variant>
        <vt:lpwstr>_Toc278621500</vt:lpwstr>
      </vt:variant>
      <vt:variant>
        <vt:i4>1966140</vt:i4>
      </vt:variant>
      <vt:variant>
        <vt:i4>134</vt:i4>
      </vt:variant>
      <vt:variant>
        <vt:i4>0</vt:i4>
      </vt:variant>
      <vt:variant>
        <vt:i4>5</vt:i4>
      </vt:variant>
      <vt:variant>
        <vt:lpwstr/>
      </vt:variant>
      <vt:variant>
        <vt:lpwstr>_Toc278621499</vt:lpwstr>
      </vt:variant>
      <vt:variant>
        <vt:i4>1966140</vt:i4>
      </vt:variant>
      <vt:variant>
        <vt:i4>128</vt:i4>
      </vt:variant>
      <vt:variant>
        <vt:i4>0</vt:i4>
      </vt:variant>
      <vt:variant>
        <vt:i4>5</vt:i4>
      </vt:variant>
      <vt:variant>
        <vt:lpwstr/>
      </vt:variant>
      <vt:variant>
        <vt:lpwstr>_Toc278621498</vt:lpwstr>
      </vt:variant>
      <vt:variant>
        <vt:i4>1966140</vt:i4>
      </vt:variant>
      <vt:variant>
        <vt:i4>122</vt:i4>
      </vt:variant>
      <vt:variant>
        <vt:i4>0</vt:i4>
      </vt:variant>
      <vt:variant>
        <vt:i4>5</vt:i4>
      </vt:variant>
      <vt:variant>
        <vt:lpwstr/>
      </vt:variant>
      <vt:variant>
        <vt:lpwstr>_Toc278621497</vt:lpwstr>
      </vt:variant>
      <vt:variant>
        <vt:i4>1966140</vt:i4>
      </vt:variant>
      <vt:variant>
        <vt:i4>116</vt:i4>
      </vt:variant>
      <vt:variant>
        <vt:i4>0</vt:i4>
      </vt:variant>
      <vt:variant>
        <vt:i4>5</vt:i4>
      </vt:variant>
      <vt:variant>
        <vt:lpwstr/>
      </vt:variant>
      <vt:variant>
        <vt:lpwstr>_Toc278621496</vt:lpwstr>
      </vt:variant>
      <vt:variant>
        <vt:i4>1966140</vt:i4>
      </vt:variant>
      <vt:variant>
        <vt:i4>110</vt:i4>
      </vt:variant>
      <vt:variant>
        <vt:i4>0</vt:i4>
      </vt:variant>
      <vt:variant>
        <vt:i4>5</vt:i4>
      </vt:variant>
      <vt:variant>
        <vt:lpwstr/>
      </vt:variant>
      <vt:variant>
        <vt:lpwstr>_Toc278621495</vt:lpwstr>
      </vt:variant>
      <vt:variant>
        <vt:i4>1966140</vt:i4>
      </vt:variant>
      <vt:variant>
        <vt:i4>104</vt:i4>
      </vt:variant>
      <vt:variant>
        <vt:i4>0</vt:i4>
      </vt:variant>
      <vt:variant>
        <vt:i4>5</vt:i4>
      </vt:variant>
      <vt:variant>
        <vt:lpwstr/>
      </vt:variant>
      <vt:variant>
        <vt:lpwstr>_Toc278621494</vt:lpwstr>
      </vt:variant>
      <vt:variant>
        <vt:i4>1966140</vt:i4>
      </vt:variant>
      <vt:variant>
        <vt:i4>98</vt:i4>
      </vt:variant>
      <vt:variant>
        <vt:i4>0</vt:i4>
      </vt:variant>
      <vt:variant>
        <vt:i4>5</vt:i4>
      </vt:variant>
      <vt:variant>
        <vt:lpwstr/>
      </vt:variant>
      <vt:variant>
        <vt:lpwstr>_Toc278621493</vt:lpwstr>
      </vt:variant>
      <vt:variant>
        <vt:i4>1966140</vt:i4>
      </vt:variant>
      <vt:variant>
        <vt:i4>92</vt:i4>
      </vt:variant>
      <vt:variant>
        <vt:i4>0</vt:i4>
      </vt:variant>
      <vt:variant>
        <vt:i4>5</vt:i4>
      </vt:variant>
      <vt:variant>
        <vt:lpwstr/>
      </vt:variant>
      <vt:variant>
        <vt:lpwstr>_Toc278621492</vt:lpwstr>
      </vt:variant>
      <vt:variant>
        <vt:i4>1966140</vt:i4>
      </vt:variant>
      <vt:variant>
        <vt:i4>86</vt:i4>
      </vt:variant>
      <vt:variant>
        <vt:i4>0</vt:i4>
      </vt:variant>
      <vt:variant>
        <vt:i4>5</vt:i4>
      </vt:variant>
      <vt:variant>
        <vt:lpwstr/>
      </vt:variant>
      <vt:variant>
        <vt:lpwstr>_Toc278621491</vt:lpwstr>
      </vt:variant>
      <vt:variant>
        <vt:i4>1966140</vt:i4>
      </vt:variant>
      <vt:variant>
        <vt:i4>80</vt:i4>
      </vt:variant>
      <vt:variant>
        <vt:i4>0</vt:i4>
      </vt:variant>
      <vt:variant>
        <vt:i4>5</vt:i4>
      </vt:variant>
      <vt:variant>
        <vt:lpwstr/>
      </vt:variant>
      <vt:variant>
        <vt:lpwstr>_Toc278621490</vt:lpwstr>
      </vt:variant>
      <vt:variant>
        <vt:i4>2031676</vt:i4>
      </vt:variant>
      <vt:variant>
        <vt:i4>74</vt:i4>
      </vt:variant>
      <vt:variant>
        <vt:i4>0</vt:i4>
      </vt:variant>
      <vt:variant>
        <vt:i4>5</vt:i4>
      </vt:variant>
      <vt:variant>
        <vt:lpwstr/>
      </vt:variant>
      <vt:variant>
        <vt:lpwstr>_Toc278621489</vt:lpwstr>
      </vt:variant>
      <vt:variant>
        <vt:i4>2031676</vt:i4>
      </vt:variant>
      <vt:variant>
        <vt:i4>68</vt:i4>
      </vt:variant>
      <vt:variant>
        <vt:i4>0</vt:i4>
      </vt:variant>
      <vt:variant>
        <vt:i4>5</vt:i4>
      </vt:variant>
      <vt:variant>
        <vt:lpwstr/>
      </vt:variant>
      <vt:variant>
        <vt:lpwstr>_Toc278621488</vt:lpwstr>
      </vt:variant>
      <vt:variant>
        <vt:i4>2031676</vt:i4>
      </vt:variant>
      <vt:variant>
        <vt:i4>62</vt:i4>
      </vt:variant>
      <vt:variant>
        <vt:i4>0</vt:i4>
      </vt:variant>
      <vt:variant>
        <vt:i4>5</vt:i4>
      </vt:variant>
      <vt:variant>
        <vt:lpwstr/>
      </vt:variant>
      <vt:variant>
        <vt:lpwstr>_Toc278621487</vt:lpwstr>
      </vt:variant>
      <vt:variant>
        <vt:i4>2031676</vt:i4>
      </vt:variant>
      <vt:variant>
        <vt:i4>56</vt:i4>
      </vt:variant>
      <vt:variant>
        <vt:i4>0</vt:i4>
      </vt:variant>
      <vt:variant>
        <vt:i4>5</vt:i4>
      </vt:variant>
      <vt:variant>
        <vt:lpwstr/>
      </vt:variant>
      <vt:variant>
        <vt:lpwstr>_Toc278621486</vt:lpwstr>
      </vt:variant>
      <vt:variant>
        <vt:i4>2031676</vt:i4>
      </vt:variant>
      <vt:variant>
        <vt:i4>50</vt:i4>
      </vt:variant>
      <vt:variant>
        <vt:i4>0</vt:i4>
      </vt:variant>
      <vt:variant>
        <vt:i4>5</vt:i4>
      </vt:variant>
      <vt:variant>
        <vt:lpwstr/>
      </vt:variant>
      <vt:variant>
        <vt:lpwstr>_Toc278621485</vt:lpwstr>
      </vt:variant>
      <vt:variant>
        <vt:i4>2031676</vt:i4>
      </vt:variant>
      <vt:variant>
        <vt:i4>44</vt:i4>
      </vt:variant>
      <vt:variant>
        <vt:i4>0</vt:i4>
      </vt:variant>
      <vt:variant>
        <vt:i4>5</vt:i4>
      </vt:variant>
      <vt:variant>
        <vt:lpwstr/>
      </vt:variant>
      <vt:variant>
        <vt:lpwstr>_Toc278621484</vt:lpwstr>
      </vt:variant>
      <vt:variant>
        <vt:i4>2031676</vt:i4>
      </vt:variant>
      <vt:variant>
        <vt:i4>38</vt:i4>
      </vt:variant>
      <vt:variant>
        <vt:i4>0</vt:i4>
      </vt:variant>
      <vt:variant>
        <vt:i4>5</vt:i4>
      </vt:variant>
      <vt:variant>
        <vt:lpwstr/>
      </vt:variant>
      <vt:variant>
        <vt:lpwstr>_Toc278621483</vt:lpwstr>
      </vt:variant>
      <vt:variant>
        <vt:i4>2031676</vt:i4>
      </vt:variant>
      <vt:variant>
        <vt:i4>32</vt:i4>
      </vt:variant>
      <vt:variant>
        <vt:i4>0</vt:i4>
      </vt:variant>
      <vt:variant>
        <vt:i4>5</vt:i4>
      </vt:variant>
      <vt:variant>
        <vt:lpwstr/>
      </vt:variant>
      <vt:variant>
        <vt:lpwstr>_Toc278621482</vt:lpwstr>
      </vt:variant>
      <vt:variant>
        <vt:i4>2031676</vt:i4>
      </vt:variant>
      <vt:variant>
        <vt:i4>26</vt:i4>
      </vt:variant>
      <vt:variant>
        <vt:i4>0</vt:i4>
      </vt:variant>
      <vt:variant>
        <vt:i4>5</vt:i4>
      </vt:variant>
      <vt:variant>
        <vt:lpwstr/>
      </vt:variant>
      <vt:variant>
        <vt:lpwstr>_Toc278621481</vt:lpwstr>
      </vt:variant>
      <vt:variant>
        <vt:i4>2031676</vt:i4>
      </vt:variant>
      <vt:variant>
        <vt:i4>20</vt:i4>
      </vt:variant>
      <vt:variant>
        <vt:i4>0</vt:i4>
      </vt:variant>
      <vt:variant>
        <vt:i4>5</vt:i4>
      </vt:variant>
      <vt:variant>
        <vt:lpwstr/>
      </vt:variant>
      <vt:variant>
        <vt:lpwstr>_Toc278621480</vt:lpwstr>
      </vt:variant>
      <vt:variant>
        <vt:i4>1048636</vt:i4>
      </vt:variant>
      <vt:variant>
        <vt:i4>14</vt:i4>
      </vt:variant>
      <vt:variant>
        <vt:i4>0</vt:i4>
      </vt:variant>
      <vt:variant>
        <vt:i4>5</vt:i4>
      </vt:variant>
      <vt:variant>
        <vt:lpwstr/>
      </vt:variant>
      <vt:variant>
        <vt:lpwstr>_Toc278621479</vt:lpwstr>
      </vt:variant>
      <vt:variant>
        <vt:i4>1048636</vt:i4>
      </vt:variant>
      <vt:variant>
        <vt:i4>8</vt:i4>
      </vt:variant>
      <vt:variant>
        <vt:i4>0</vt:i4>
      </vt:variant>
      <vt:variant>
        <vt:i4>5</vt:i4>
      </vt:variant>
      <vt:variant>
        <vt:lpwstr/>
      </vt:variant>
      <vt:variant>
        <vt:lpwstr>_Toc278621478</vt:lpwstr>
      </vt:variant>
      <vt:variant>
        <vt:i4>1048636</vt:i4>
      </vt:variant>
      <vt:variant>
        <vt:i4>2</vt:i4>
      </vt:variant>
      <vt:variant>
        <vt:i4>0</vt:i4>
      </vt:variant>
      <vt:variant>
        <vt:i4>5</vt:i4>
      </vt:variant>
      <vt:variant>
        <vt:lpwstr/>
      </vt:variant>
      <vt:variant>
        <vt:lpwstr>_Toc278621477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InterCall Architecture UMS Functional Design - PCAPI Notification</dc:title>
  <dc:subject>PCAPI Notification</dc:subject>
  <dc:creator>Todd Abraham</dc:creator>
  <cp:keywords>UMS, PCE, PCAPI, Kronos</cp:keywords>
  <dc:description/>
  <cp:lastModifiedBy>Srikanth Mamillapalli</cp:lastModifiedBy>
  <cp:revision>2</cp:revision>
  <cp:lastPrinted>2017-01-17T03:30:00Z</cp:lastPrinted>
  <dcterms:created xsi:type="dcterms:W3CDTF">2025-09-01T05:32:00Z</dcterms:created>
  <dcterms:modified xsi:type="dcterms:W3CDTF">2025-09-01T05:32:00Z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Version">
    <vt:lpwstr>1.0</vt:lpwstr>
  </property>
  <property fmtid="{D5CDD505-2E9C-101B-9397-08002B2CF9AE}" pid="4" name="ContentTypeId">
    <vt:lpwstr>0x01010035E31B885A39B143953DEE57DCD5ECB0</vt:lpwstr>
  </property>
  <property fmtid="{D5CDD505-2E9C-101B-9397-08002B2CF9AE}" pid="5" name="EmailTo">
    <vt:lpwstr/>
  </property>
  <property fmtid="{D5CDD505-2E9C-101B-9397-08002B2CF9AE}" pid="6" name="EmailSender">
    <vt:lpwstr/>
  </property>
  <property fmtid="{D5CDD505-2E9C-101B-9397-08002B2CF9AE}" pid="7" name="EmailFrom">
    <vt:lpwstr/>
  </property>
  <property fmtid="{D5CDD505-2E9C-101B-9397-08002B2CF9AE}" pid="8" name="EmailSubject">
    <vt:lpwstr/>
  </property>
  <property fmtid="{D5CDD505-2E9C-101B-9397-08002B2CF9AE}" pid="9" name="EmailCc">
    <vt:lpwstr/>
  </property>
</Properties>
</file>